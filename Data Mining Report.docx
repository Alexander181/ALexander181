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6A22EC" w14:textId="0EB845E5" w:rsidR="00D077E9" w:rsidRDefault="00D077E9" w:rsidP="00D70D02">
      <w:r>
        <w:rPr>
          <w:noProof/>
        </w:rPr>
        <w:drawing>
          <wp:anchor distT="0" distB="0" distL="114300" distR="114300" simplePos="0" relativeHeight="251658240" behindDoc="1" locked="0" layoutInCell="1" allowOverlap="1" wp14:anchorId="5E8AD699" wp14:editId="0F5794A3">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54C2895" w14:textId="77777777" w:rsidTr="00D077E9">
        <w:trPr>
          <w:trHeight w:val="1894"/>
        </w:trPr>
        <w:tc>
          <w:tcPr>
            <w:tcW w:w="5580" w:type="dxa"/>
            <w:tcBorders>
              <w:top w:val="nil"/>
              <w:left w:val="nil"/>
              <w:bottom w:val="nil"/>
              <w:right w:val="nil"/>
            </w:tcBorders>
          </w:tcPr>
          <w:p w14:paraId="19CA6585" w14:textId="298281BF" w:rsidR="00D077E9" w:rsidRDefault="00D077E9" w:rsidP="00D077E9">
            <w:r>
              <w:rPr>
                <w:noProof/>
              </w:rPr>
              <mc:AlternateContent>
                <mc:Choice Requires="wps">
                  <w:drawing>
                    <wp:inline distT="0" distB="0" distL="0" distR="0" wp14:anchorId="2DEDD7A8" wp14:editId="6109F6D3">
                      <wp:extent cx="3528695" cy="1571625"/>
                      <wp:effectExtent l="0" t="0" r="0" b="0"/>
                      <wp:docPr id="8" name="Text Box 8"/>
                      <wp:cNvGraphicFramePr/>
                      <a:graphic xmlns:a="http://schemas.openxmlformats.org/drawingml/2006/main">
                        <a:graphicData uri="http://schemas.microsoft.com/office/word/2010/wordprocessingShape">
                          <wps:wsp>
                            <wps:cNvSpPr txBox="1"/>
                            <wps:spPr>
                              <a:xfrm>
                                <a:off x="0" y="0"/>
                                <a:ext cx="3528695" cy="1571625"/>
                              </a:xfrm>
                              <a:prstGeom prst="rect">
                                <a:avLst/>
                              </a:prstGeom>
                              <a:noFill/>
                              <a:ln w="6350">
                                <a:noFill/>
                              </a:ln>
                            </wps:spPr>
                            <wps:txbx>
                              <w:txbxContent>
                                <w:p w14:paraId="5795977A" w14:textId="61D1E8AC" w:rsidR="00D077E9" w:rsidRPr="00AA50C4" w:rsidRDefault="00AA50C4" w:rsidP="00D077E9">
                                  <w:pPr>
                                    <w:pStyle w:val="Title"/>
                                    <w:rPr>
                                      <w:color w:val="18AFFB" w:themeColor="accent1" w:themeTint="99"/>
                                      <w:szCs w:val="48"/>
                                    </w:rPr>
                                  </w:pPr>
                                  <w:r w:rsidRPr="00AA50C4">
                                    <w:rPr>
                                      <w:color w:val="18AFFB" w:themeColor="accent1" w:themeTint="99"/>
                                      <w:szCs w:val="48"/>
                                    </w:rPr>
                                    <w:t>REPORT ON</w:t>
                                  </w:r>
                                  <w:r w:rsidR="00D077E9" w:rsidRPr="00AA50C4">
                                    <w:rPr>
                                      <w:color w:val="18AFFB" w:themeColor="accent1" w:themeTint="99"/>
                                      <w:szCs w:val="48"/>
                                    </w:rPr>
                                    <w:t xml:space="preserve"> </w:t>
                                  </w:r>
                                </w:p>
                                <w:p w14:paraId="20E105B4" w14:textId="033F94B6" w:rsidR="00D077E9" w:rsidRPr="00AA50C4" w:rsidRDefault="000D55FB" w:rsidP="00D077E9">
                                  <w:pPr>
                                    <w:pStyle w:val="Title"/>
                                    <w:rPr>
                                      <w:color w:val="18AFFB" w:themeColor="accent1" w:themeTint="99"/>
                                      <w:szCs w:val="48"/>
                                    </w:rPr>
                                  </w:pPr>
                                  <w:r>
                                    <w:rPr>
                                      <w:color w:val="18AFFB" w:themeColor="accent1" w:themeTint="99"/>
                                      <w:szCs w:val="48"/>
                                    </w:rPr>
                                    <w:t>DATA MIN</w:t>
                                  </w:r>
                                  <w:r w:rsidR="00FA652D">
                                    <w:rPr>
                                      <w:color w:val="18AFFB" w:themeColor="accent1" w:themeTint="99"/>
                                      <w:szCs w:val="48"/>
                                    </w:rPr>
                                    <w:t xml:space="preserve">ING </w:t>
                                  </w:r>
                                </w:p>
                                <w:p w14:paraId="51B8E29A" w14:textId="77777777" w:rsidR="00AA50C4" w:rsidRDefault="00AA50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DEDD7A8" id="_x0000_t202" coordsize="21600,21600" o:spt="202" path="m,l,21600r21600,l21600,xe">
                      <v:stroke joinstyle="miter"/>
                      <v:path gradientshapeok="t" o:connecttype="rect"/>
                    </v:shapetype>
                    <v:shape id="Text Box 8" o:spid="_x0000_s1026" type="#_x0000_t202" style="width:277.85pt;height:1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" filled="f" stroked="f" strokeweight=".5pt">
                      <v:textbox>
                        <w:txbxContent>
                          <w:p w14:paraId="5795977A" w14:textId="61D1E8AC" w:rsidR="00D077E9" w:rsidRPr="00AA50C4" w:rsidRDefault="00AA50C4" w:rsidP="00D077E9">
                            <w:pPr>
                              <w:pStyle w:val="Title"/>
                              <w:rPr>
                                <w:color w:val="18AFFB" w:themeColor="accent1" w:themeTint="99"/>
                                <w:szCs w:val="48"/>
                              </w:rPr>
                            </w:pPr>
                            <w:r w:rsidRPr="00AA50C4">
                              <w:rPr>
                                <w:color w:val="18AFFB" w:themeColor="accent1" w:themeTint="99"/>
                                <w:szCs w:val="48"/>
                              </w:rPr>
                              <w:t>REPORT ON</w:t>
                            </w:r>
                            <w:r w:rsidR="00D077E9" w:rsidRPr="00AA50C4">
                              <w:rPr>
                                <w:color w:val="18AFFB" w:themeColor="accent1" w:themeTint="99"/>
                                <w:szCs w:val="48"/>
                              </w:rPr>
                              <w:t xml:space="preserve"> </w:t>
                            </w:r>
                          </w:p>
                          <w:p w14:paraId="20E105B4" w14:textId="033F94B6" w:rsidR="00D077E9" w:rsidRPr="00AA50C4" w:rsidRDefault="000D55FB" w:rsidP="00D077E9">
                            <w:pPr>
                              <w:pStyle w:val="Title"/>
                              <w:rPr>
                                <w:color w:val="18AFFB" w:themeColor="accent1" w:themeTint="99"/>
                                <w:szCs w:val="48"/>
                              </w:rPr>
                            </w:pPr>
                            <w:r>
                              <w:rPr>
                                <w:color w:val="18AFFB" w:themeColor="accent1" w:themeTint="99"/>
                                <w:szCs w:val="48"/>
                              </w:rPr>
                              <w:t>DATA MIN</w:t>
                            </w:r>
                            <w:r w:rsidR="00FA652D">
                              <w:rPr>
                                <w:color w:val="18AFFB" w:themeColor="accent1" w:themeTint="99"/>
                                <w:szCs w:val="48"/>
                              </w:rPr>
                              <w:t xml:space="preserve">ING </w:t>
                            </w:r>
                          </w:p>
                          <w:p w14:paraId="51B8E29A" w14:textId="77777777" w:rsidR="00AA50C4" w:rsidRDefault="00AA50C4"/>
                        </w:txbxContent>
                      </v:textbox>
                      <w10:anchorlock/>
                    </v:shape>
                  </w:pict>
                </mc:Fallback>
              </mc:AlternateContent>
            </w:r>
          </w:p>
          <w:p w14:paraId="04A5521F" w14:textId="3852162A" w:rsidR="00D077E9" w:rsidRDefault="00D077E9" w:rsidP="00D077E9"/>
        </w:tc>
      </w:tr>
      <w:tr w:rsidR="00D077E9" w14:paraId="39B89FBE" w14:textId="77777777" w:rsidTr="00D077E9">
        <w:trPr>
          <w:trHeight w:val="7636"/>
        </w:trPr>
        <w:tc>
          <w:tcPr>
            <w:tcW w:w="5580" w:type="dxa"/>
            <w:tcBorders>
              <w:top w:val="nil"/>
              <w:left w:val="nil"/>
              <w:bottom w:val="nil"/>
              <w:right w:val="nil"/>
            </w:tcBorders>
          </w:tcPr>
          <w:p w14:paraId="65BDB43E" w14:textId="7A54C5B4" w:rsidR="00D077E9" w:rsidRDefault="00AA50C4" w:rsidP="00D077E9">
            <w:pPr>
              <w:rPr>
                <w:noProof/>
              </w:rPr>
            </w:pPr>
            <w:r>
              <w:rPr>
                <w:noProof/>
              </w:rPr>
              <mc:AlternateContent>
                <mc:Choice Requires="wps">
                  <w:drawing>
                    <wp:inline distT="0" distB="0" distL="0" distR="0" wp14:anchorId="21317EC2" wp14:editId="02D88F67">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1DE910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131A52BF" w14:textId="77777777" w:rsidTr="00D077E9">
        <w:trPr>
          <w:trHeight w:val="2171"/>
        </w:trPr>
        <w:tc>
          <w:tcPr>
            <w:tcW w:w="5580" w:type="dxa"/>
            <w:tcBorders>
              <w:top w:val="nil"/>
              <w:left w:val="nil"/>
              <w:bottom w:val="nil"/>
              <w:right w:val="nil"/>
            </w:tcBorders>
          </w:tcPr>
          <w:sdt>
            <w:sdtPr>
              <w:id w:val="1080870105"/>
              <w:placeholder>
                <w:docPart w:val="09FD168BB4D641B292F4A4D5FB370F91"/>
              </w:placeholder>
              <w15:appearance w15:val="hidden"/>
            </w:sdtPr>
            <w:sdtEndPr>
              <w:rPr>
                <w:color w:val="18AFFB" w:themeColor="accent1" w:themeTint="99"/>
              </w:rPr>
            </w:sdtEndPr>
            <w:sdtContent>
              <w:p w14:paraId="7AD5011B" w14:textId="52C98FC3" w:rsidR="00D077E9" w:rsidRPr="00AA50C4" w:rsidRDefault="00D077E9" w:rsidP="00D077E9">
                <w:pPr>
                  <w:rPr>
                    <w:color w:val="18AFFB" w:themeColor="accent1" w:themeTint="99"/>
                  </w:rPr>
                </w:pPr>
                <w:r w:rsidRPr="00AA50C4">
                  <w:rPr>
                    <w:rStyle w:val="SubtitleChar"/>
                    <w:b/>
                    <w:color w:val="18AFFB" w:themeColor="accent1" w:themeTint="99"/>
                  </w:rPr>
                  <w:fldChar w:fldCharType="begin"/>
                </w:r>
                <w:r w:rsidRPr="00AA50C4">
                  <w:rPr>
                    <w:rStyle w:val="SubtitleChar"/>
                    <w:color w:val="18AFFB" w:themeColor="accent1" w:themeTint="99"/>
                  </w:rPr>
                  <w:instrText xml:space="preserve"> DATE  \@ "MMMM d"  \* MERGEFORMAT </w:instrText>
                </w:r>
                <w:r w:rsidRPr="00AA50C4">
                  <w:rPr>
                    <w:rStyle w:val="SubtitleChar"/>
                    <w:b/>
                    <w:color w:val="18AFFB" w:themeColor="accent1" w:themeTint="99"/>
                  </w:rPr>
                  <w:fldChar w:fldCharType="separate"/>
                </w:r>
                <w:r w:rsidR="00424286" w:rsidRPr="00424286">
                  <w:rPr>
                    <w:rStyle w:val="SubtitleChar"/>
                    <w:b/>
                    <w:noProof/>
                    <w:color w:val="18AFFB" w:themeColor="accent1" w:themeTint="99"/>
                  </w:rPr>
                  <w:t>September 11</w:t>
                </w:r>
                <w:r w:rsidRPr="00AA50C4">
                  <w:rPr>
                    <w:rStyle w:val="SubtitleChar"/>
                    <w:b/>
                    <w:color w:val="18AFFB" w:themeColor="accent1" w:themeTint="99"/>
                  </w:rPr>
                  <w:fldChar w:fldCharType="end"/>
                </w:r>
              </w:p>
            </w:sdtContent>
          </w:sdt>
          <w:p w14:paraId="589854C7"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5BDCD7FF" wp14:editId="42572F26">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C911F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66F94CC1" w14:textId="77777777" w:rsidR="00D077E9" w:rsidRDefault="00D077E9" w:rsidP="00D077E9">
            <w:pPr>
              <w:rPr>
                <w:noProof/>
                <w:sz w:val="10"/>
                <w:szCs w:val="10"/>
              </w:rPr>
            </w:pPr>
          </w:p>
          <w:p w14:paraId="050268A0" w14:textId="77777777" w:rsidR="00D077E9" w:rsidRDefault="00D077E9" w:rsidP="00D077E9">
            <w:pPr>
              <w:rPr>
                <w:noProof/>
                <w:sz w:val="10"/>
                <w:szCs w:val="10"/>
              </w:rPr>
            </w:pPr>
          </w:p>
          <w:p w14:paraId="487473CD" w14:textId="2E13A0FF" w:rsidR="00D077E9" w:rsidRDefault="00D077E9" w:rsidP="00D077E9"/>
          <w:p w14:paraId="368B69B9" w14:textId="089FB1AC" w:rsidR="00D077E9" w:rsidRPr="00AA50C4" w:rsidRDefault="00042FEE" w:rsidP="00D077E9">
            <w:pPr>
              <w:rPr>
                <w:color w:val="18AFFB" w:themeColor="accent1" w:themeTint="99"/>
              </w:rPr>
            </w:pPr>
            <w:proofErr w:type="gramStart"/>
            <w:r w:rsidRPr="00AA50C4">
              <w:rPr>
                <w:color w:val="18AFFB" w:themeColor="accent1" w:themeTint="99"/>
              </w:rPr>
              <w:t>A</w:t>
            </w:r>
            <w:r w:rsidR="00B318F5">
              <w:rPr>
                <w:color w:val="18AFFB" w:themeColor="accent1" w:themeTint="99"/>
              </w:rPr>
              <w:t>U</w:t>
            </w:r>
            <w:r w:rsidRPr="00AA50C4">
              <w:rPr>
                <w:color w:val="18AFFB" w:themeColor="accent1" w:themeTint="99"/>
              </w:rPr>
              <w:t>TH</w:t>
            </w:r>
            <w:r w:rsidR="00B318F5">
              <w:rPr>
                <w:color w:val="18AFFB" w:themeColor="accent1" w:themeTint="99"/>
              </w:rPr>
              <w:t>O</w:t>
            </w:r>
            <w:r w:rsidRPr="00AA50C4">
              <w:rPr>
                <w:color w:val="18AFFB" w:themeColor="accent1" w:themeTint="99"/>
              </w:rPr>
              <w:t>R</w:t>
            </w:r>
            <w:r w:rsidR="00D077E9" w:rsidRPr="00AA50C4">
              <w:rPr>
                <w:color w:val="18AFFB" w:themeColor="accent1" w:themeTint="99"/>
              </w:rPr>
              <w:t xml:space="preserve"> </w:t>
            </w:r>
            <w:r w:rsidRPr="00AA50C4">
              <w:rPr>
                <w:color w:val="18AFFB" w:themeColor="accent1" w:themeTint="99"/>
              </w:rPr>
              <w:t xml:space="preserve"> NAME</w:t>
            </w:r>
            <w:proofErr w:type="gramEnd"/>
            <w:r w:rsidR="00D077E9" w:rsidRPr="00D867CD">
              <w:rPr>
                <w:color w:val="18AFFB" w:themeColor="accent1" w:themeTint="99"/>
                <w:u w:val="single"/>
              </w:rPr>
              <w:t>:</w:t>
            </w:r>
            <w:r w:rsidRPr="00D867CD">
              <w:rPr>
                <w:color w:val="18AFFB" w:themeColor="accent1" w:themeTint="99"/>
                <w:u w:val="single"/>
              </w:rPr>
              <w:t xml:space="preserve"> </w:t>
            </w:r>
            <w:r w:rsidR="00D077E9" w:rsidRPr="00D867CD">
              <w:rPr>
                <w:color w:val="18AFFB" w:themeColor="accent1" w:themeTint="99"/>
                <w:u w:val="single"/>
              </w:rPr>
              <w:t xml:space="preserve"> </w:t>
            </w:r>
            <w:r w:rsidRPr="00D867CD">
              <w:rPr>
                <w:color w:val="18AFFB" w:themeColor="accent1" w:themeTint="99"/>
                <w:u w:val="single"/>
              </w:rPr>
              <w:t>SIKANDAR ALI</w:t>
            </w:r>
          </w:p>
          <w:p w14:paraId="1D63A76A" w14:textId="77777777" w:rsidR="00D077E9" w:rsidRPr="00D86945" w:rsidRDefault="00D077E9" w:rsidP="00D077E9">
            <w:pPr>
              <w:rPr>
                <w:noProof/>
                <w:sz w:val="10"/>
                <w:szCs w:val="10"/>
              </w:rPr>
            </w:pPr>
          </w:p>
        </w:tc>
      </w:tr>
    </w:tbl>
    <w:p w14:paraId="20A834B0" w14:textId="356F2072" w:rsidR="00ED76EB" w:rsidRPr="00ED76EB" w:rsidRDefault="00D077E9" w:rsidP="00ED76EB">
      <w:pPr>
        <w:rPr>
          <w:color w:val="082A75" w:themeColor="text2"/>
        </w:rPr>
      </w:pPr>
      <w:r>
        <w:rPr>
          <w:noProof/>
        </w:rPr>
        <mc:AlternateContent>
          <mc:Choice Requires="wps">
            <w:drawing>
              <wp:anchor distT="0" distB="0" distL="114300" distR="114300" simplePos="0" relativeHeight="251659264" behindDoc="1" locked="0" layoutInCell="1" allowOverlap="1" wp14:anchorId="6B01BEEB" wp14:editId="48BE2E1B">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5BA6D4"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2E7B9B5E" wp14:editId="373B4524">
                <wp:simplePos x="0" y="0"/>
                <wp:positionH relativeFrom="column">
                  <wp:posOffset>-205105</wp:posOffset>
                </wp:positionH>
                <wp:positionV relativeFrom="page">
                  <wp:posOffset>900430</wp:posOffset>
                </wp:positionV>
                <wp:extent cx="3938905" cy="8267700"/>
                <wp:effectExtent l="0" t="0" r="4445" b="9525"/>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BE18F"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72AB9B1A" w14:textId="75594960" w:rsidR="00ED76EB" w:rsidRDefault="00AA50C4" w:rsidP="00ED76EB">
      <w:pPr>
        <w:pStyle w:val="Heading1"/>
        <w:rPr>
          <w:color w:val="FF6600"/>
        </w:rPr>
      </w:pPr>
      <w:r w:rsidRPr="00D867CD">
        <w:rPr>
          <w:color w:val="FF6600"/>
        </w:rPr>
        <w:lastRenderedPageBreak/>
        <w:t>INTRODUCTION</w:t>
      </w:r>
    </w:p>
    <w:p w14:paraId="67BCC835" w14:textId="77777777" w:rsidR="00ED76EB" w:rsidRPr="00D867CD" w:rsidRDefault="00ED76EB" w:rsidP="00ED76EB">
      <w:pPr>
        <w:pStyle w:val="Heading1"/>
        <w:rPr>
          <w:color w:val="FF6600"/>
        </w:rPr>
      </w:pPr>
    </w:p>
    <w:p w14:paraId="467EAD95" w14:textId="77777777" w:rsidR="006F4DBA" w:rsidRPr="005056C8" w:rsidRDefault="006F4DBA" w:rsidP="004163AD">
      <w:pPr>
        <w:rPr>
          <w:color w:val="0F0D29" w:themeColor="text1"/>
        </w:rPr>
      </w:pPr>
    </w:p>
    <w:p w14:paraId="32AF71F4" w14:textId="0F40C448" w:rsidR="000F6C3E" w:rsidRPr="00D0412A" w:rsidRDefault="00594EE5" w:rsidP="00C13B50">
      <w:pPr>
        <w:rPr>
          <w:lang w:val="en-GB"/>
        </w:rPr>
      </w:pPr>
      <w:r w:rsidRPr="00D0412A">
        <w:t>For</w:t>
      </w:r>
      <w:r w:rsidR="00412ECF" w:rsidRPr="00D0412A">
        <w:t xml:space="preserve"> my</w:t>
      </w:r>
      <w:r w:rsidRPr="00D0412A">
        <w:t xml:space="preserve"> project</w:t>
      </w:r>
      <w:r w:rsidR="00AC4950" w:rsidRPr="00D0412A">
        <w:t>,</w:t>
      </w:r>
      <w:r w:rsidRPr="00D0412A">
        <w:t xml:space="preserve"> </w:t>
      </w:r>
      <w:r w:rsidR="00412ECF" w:rsidRPr="00D0412A">
        <w:t>I</w:t>
      </w:r>
      <w:r w:rsidR="00965396" w:rsidRPr="00D0412A">
        <w:t xml:space="preserve"> investigated a dataset of o</w:t>
      </w:r>
      <w:r w:rsidR="006A2B5D" w:rsidRPr="00D0412A">
        <w:t>nline</w:t>
      </w:r>
      <w:r w:rsidR="00E51DA8" w:rsidRPr="00D0412A">
        <w:t xml:space="preserve"> retail shop.</w:t>
      </w:r>
      <w:r w:rsidR="004E1154" w:rsidRPr="00D0412A">
        <w:t xml:space="preserve"> In this </w:t>
      </w:r>
      <w:r w:rsidR="00E51DA8" w:rsidRPr="00D0412A">
        <w:rPr>
          <w:lang w:val="en-GB"/>
        </w:rPr>
        <w:t>analysis</w:t>
      </w:r>
      <w:r w:rsidR="006A2B5D" w:rsidRPr="00D0412A">
        <w:rPr>
          <w:lang w:val="en-GB"/>
        </w:rPr>
        <w:t>,</w:t>
      </w:r>
      <w:r w:rsidR="000F6C3E" w:rsidRPr="00D0412A">
        <w:rPr>
          <w:lang w:val="en-GB"/>
        </w:rPr>
        <w:t xml:space="preserve"> </w:t>
      </w:r>
      <w:r w:rsidR="00E51DA8" w:rsidRPr="00D0412A">
        <w:rPr>
          <w:lang w:val="en-GB"/>
        </w:rPr>
        <w:t>i</w:t>
      </w:r>
      <w:r w:rsidR="000F6C3E" w:rsidRPr="00D0412A">
        <w:rPr>
          <w:lang w:val="en-GB"/>
        </w:rPr>
        <w:t xml:space="preserve"> perform</w:t>
      </w:r>
      <w:r w:rsidR="00E51DA8" w:rsidRPr="00D0412A">
        <w:rPr>
          <w:lang w:val="en-GB"/>
        </w:rPr>
        <w:t>ed</w:t>
      </w:r>
      <w:r w:rsidR="000F6C3E" w:rsidRPr="00D0412A">
        <w:rPr>
          <w:lang w:val="en-GB"/>
        </w:rPr>
        <w:t xml:space="preserve"> a detailed analysis of sales trends and customer segmentation within the "online_retail" dataset, utilizing SQL queries for data extraction and insights. The analysis focuses on calculating monthly sales and identifying customer segments based on their purchasing frequency. By classifying customers into high, medium, and low-frequency categories, the goal is to gain a clearer understanding of their shopping </w:t>
      </w:r>
      <w:proofErr w:type="gramStart"/>
      <w:r w:rsidR="000F6C3E" w:rsidRPr="00D0412A">
        <w:rPr>
          <w:lang w:val="en-GB"/>
        </w:rPr>
        <w:t>behaviors.This</w:t>
      </w:r>
      <w:proofErr w:type="gramEnd"/>
      <w:r w:rsidR="000F6C3E" w:rsidRPr="00D0412A">
        <w:rPr>
          <w:lang w:val="en-GB"/>
        </w:rPr>
        <w:t xml:space="preserve"> segmentation will provide valuable insights into customer loyalty and help the business target its marketing efforts more effectively. Additionally, understanding monthly sales patterns will allow the business to make informed decisions to optimize sales growth and enhance customer retention strategies.</w:t>
      </w:r>
    </w:p>
    <w:p w14:paraId="7261FEEA" w14:textId="77777777" w:rsidR="00BE43A8" w:rsidRDefault="00BE43A8" w:rsidP="004163AD">
      <w:pPr>
        <w:rPr>
          <w:color w:val="024F75" w:themeColor="accent1"/>
          <w:lang w:val="en-GB"/>
        </w:rPr>
      </w:pPr>
    </w:p>
    <w:p w14:paraId="36461427" w14:textId="585C2B8C" w:rsidR="004163AD" w:rsidRDefault="009B354A" w:rsidP="004163AD">
      <w:pPr>
        <w:rPr>
          <w:color w:val="024F75" w:themeColor="accent1"/>
          <w:lang w:val="en-GB"/>
        </w:rPr>
      </w:pPr>
      <w:r>
        <w:rPr>
          <w:color w:val="024F75" w:themeColor="accent1"/>
          <w:lang w:val="en-GB"/>
        </w:rPr>
        <w:t xml:space="preserve">Data </w:t>
      </w:r>
      <w:r w:rsidR="004B1206">
        <w:rPr>
          <w:color w:val="024F75" w:themeColor="accent1"/>
          <w:lang w:val="en-GB"/>
        </w:rPr>
        <w:t>C</w:t>
      </w:r>
      <w:r>
        <w:rPr>
          <w:color w:val="024F75" w:themeColor="accent1"/>
          <w:lang w:val="en-GB"/>
        </w:rPr>
        <w:t>leaning</w:t>
      </w:r>
      <w:r w:rsidR="00BE43A8">
        <w:rPr>
          <w:color w:val="024F75" w:themeColor="accent1"/>
          <w:lang w:val="en-GB"/>
        </w:rPr>
        <w:t xml:space="preserve"> </w:t>
      </w:r>
      <w:r w:rsidR="004B1206">
        <w:rPr>
          <w:color w:val="024F75" w:themeColor="accent1"/>
          <w:lang w:val="en-GB"/>
        </w:rPr>
        <w:t>P</w:t>
      </w:r>
      <w:r w:rsidR="00BE43A8">
        <w:rPr>
          <w:color w:val="024F75" w:themeColor="accent1"/>
          <w:lang w:val="en-GB"/>
        </w:rPr>
        <w:t>rocess</w:t>
      </w:r>
    </w:p>
    <w:p w14:paraId="5B69F081" w14:textId="1C4A539E" w:rsidR="00BE43A8" w:rsidRPr="00467A4E" w:rsidRDefault="00950120" w:rsidP="00950120">
      <w:pPr>
        <w:rPr>
          <w:lang w:val="en-GB"/>
        </w:rPr>
      </w:pPr>
      <w:r w:rsidRPr="00950120">
        <w:t>In this dataset, several data cleaning steps were performed to ensure accuracy and consistency. Initially, the data was loaded and checked for missing values, which were either removed or imputed appropriately. Next, invalid data entries, such as unrealistic dates and negative values, were identified and removed. Duplicate records were also detected and eliminated to avoid redundancy. The data types of each column were reviewed and converted where necessary, especially converting date fields into DATETIME format. Additionally, any outliers were identified and treated to maintain data integrity. After completing the cleaning process, the final dataset was saved as a new file for further analysis.</w:t>
      </w:r>
    </w:p>
    <w:p w14:paraId="0F60DCB3" w14:textId="77777777" w:rsidR="00ED76EB" w:rsidRDefault="00ED76EB" w:rsidP="004163AD">
      <w:pPr>
        <w:rPr>
          <w:color w:val="024F75" w:themeColor="accent1"/>
          <w:lang w:val="en-GB"/>
        </w:rPr>
      </w:pPr>
    </w:p>
    <w:p w14:paraId="35998BB6" w14:textId="77777777" w:rsidR="00F31DB8" w:rsidRDefault="00F31DB8" w:rsidP="004163AD">
      <w:pPr>
        <w:rPr>
          <w:color w:val="024F75" w:themeColor="accent1"/>
          <w:lang w:val="en-GB"/>
        </w:rPr>
      </w:pPr>
    </w:p>
    <w:p w14:paraId="73E343A0" w14:textId="1D444E1A" w:rsidR="00F31DB8" w:rsidRDefault="00F31DB8" w:rsidP="00F31DB8">
      <w:pPr>
        <w:rPr>
          <w:color w:val="024F75" w:themeColor="accent1"/>
        </w:rPr>
      </w:pPr>
      <w:r w:rsidRPr="00F31DB8">
        <w:rPr>
          <w:b/>
          <w:bCs/>
          <w:color w:val="024F75" w:themeColor="accent1"/>
        </w:rPr>
        <w:t xml:space="preserve">Data </w:t>
      </w:r>
      <w:r w:rsidR="004B1206">
        <w:rPr>
          <w:b/>
          <w:bCs/>
          <w:color w:val="024F75" w:themeColor="accent1"/>
        </w:rPr>
        <w:t>L</w:t>
      </w:r>
      <w:r w:rsidRPr="00F31DB8">
        <w:rPr>
          <w:b/>
          <w:bCs/>
          <w:color w:val="024F75" w:themeColor="accent1"/>
        </w:rPr>
        <w:t xml:space="preserve">oading </w:t>
      </w:r>
      <w:r w:rsidR="004B1206">
        <w:rPr>
          <w:b/>
          <w:bCs/>
          <w:color w:val="024F75" w:themeColor="accent1"/>
        </w:rPr>
        <w:t>I</w:t>
      </w:r>
      <w:r w:rsidRPr="00F31DB8">
        <w:rPr>
          <w:b/>
          <w:bCs/>
          <w:color w:val="024F75" w:themeColor="accent1"/>
        </w:rPr>
        <w:t>ssue</w:t>
      </w:r>
    </w:p>
    <w:p w14:paraId="1308ACBD" w14:textId="6ED91DEA" w:rsidR="00ED76EB" w:rsidRDefault="00F31DB8" w:rsidP="00F31DB8">
      <w:pPr>
        <w:rPr>
          <w:color w:val="024F75" w:themeColor="accent1"/>
          <w:lang w:val="en-GB"/>
        </w:rPr>
      </w:pPr>
      <w:r w:rsidRPr="00F31DB8">
        <w:rPr>
          <w:color w:val="024F75" w:themeColor="accent1"/>
        </w:rPr>
        <w:br/>
      </w:r>
      <w:r w:rsidRPr="000B74BD">
        <w:t>During the initial stages of the project, I encountered a technical issue where the dataset could not be fully loaded into Microsoft SQL Server due to system limitations. Specifically, out of the total dataset, only 1,4</w:t>
      </w:r>
      <w:r w:rsidR="00C43646" w:rsidRPr="000B74BD">
        <w:t>30</w:t>
      </w:r>
      <w:r w:rsidRPr="000B74BD">
        <w:t xml:space="preserve"> rows were successfully loaded, while the remaining data could not be processed. After consulting with the lab consultant and receiving their permission, I proceeded with the analysis using the available subset of data. Despite the limitation, I was able to carry out the necessary tasks and complete the project within the constraints.</w:t>
      </w:r>
    </w:p>
    <w:p w14:paraId="3D5A825E" w14:textId="77777777" w:rsidR="00ED76EB" w:rsidRDefault="00ED76EB" w:rsidP="004163AD">
      <w:pPr>
        <w:rPr>
          <w:color w:val="024F75" w:themeColor="accent1"/>
          <w:lang w:val="en-GB"/>
        </w:rPr>
      </w:pPr>
    </w:p>
    <w:p w14:paraId="71628ADA" w14:textId="77777777" w:rsidR="00ED76EB" w:rsidRDefault="00ED76EB" w:rsidP="004163AD">
      <w:pPr>
        <w:rPr>
          <w:color w:val="024F75" w:themeColor="accent1"/>
          <w:lang w:val="en-GB"/>
        </w:rPr>
      </w:pPr>
    </w:p>
    <w:p w14:paraId="7DFF57AE" w14:textId="77777777" w:rsidR="00ED76EB" w:rsidRDefault="00ED76EB" w:rsidP="004163AD">
      <w:pPr>
        <w:rPr>
          <w:color w:val="024F75" w:themeColor="accent1"/>
          <w:lang w:val="en-GB"/>
        </w:rPr>
      </w:pPr>
    </w:p>
    <w:p w14:paraId="1B5BD259" w14:textId="77777777" w:rsidR="00ED76EB" w:rsidRDefault="00ED76EB" w:rsidP="004163AD">
      <w:pPr>
        <w:rPr>
          <w:color w:val="024F75" w:themeColor="accent1"/>
          <w:lang w:val="en-GB"/>
        </w:rPr>
      </w:pPr>
    </w:p>
    <w:p w14:paraId="46CDBEB4" w14:textId="77777777" w:rsidR="00ED76EB" w:rsidRDefault="00ED76EB" w:rsidP="004163AD">
      <w:pPr>
        <w:rPr>
          <w:color w:val="024F75" w:themeColor="accent1"/>
          <w:lang w:val="en-GB"/>
        </w:rPr>
      </w:pPr>
    </w:p>
    <w:p w14:paraId="21421783" w14:textId="77777777" w:rsidR="00ED76EB" w:rsidRDefault="00ED76EB" w:rsidP="004163AD">
      <w:pPr>
        <w:rPr>
          <w:color w:val="024F75" w:themeColor="accent1"/>
          <w:lang w:val="en-GB"/>
        </w:rPr>
      </w:pPr>
    </w:p>
    <w:p w14:paraId="56398C18" w14:textId="77777777" w:rsidR="00ED76EB" w:rsidRDefault="00ED76EB" w:rsidP="004163AD">
      <w:pPr>
        <w:rPr>
          <w:color w:val="024F75" w:themeColor="accent1"/>
          <w:lang w:val="en-GB"/>
        </w:rPr>
      </w:pPr>
    </w:p>
    <w:p w14:paraId="044D98BB" w14:textId="77777777" w:rsidR="00ED76EB" w:rsidRDefault="00ED76EB" w:rsidP="004163AD">
      <w:pPr>
        <w:rPr>
          <w:color w:val="024F75" w:themeColor="accent1"/>
          <w:lang w:val="en-GB"/>
        </w:rPr>
      </w:pPr>
    </w:p>
    <w:p w14:paraId="1409B745" w14:textId="77777777" w:rsidR="00ED76EB" w:rsidRDefault="00ED76EB" w:rsidP="004163AD">
      <w:pPr>
        <w:rPr>
          <w:color w:val="024F75" w:themeColor="accent1"/>
          <w:lang w:val="en-GB"/>
        </w:rPr>
      </w:pPr>
    </w:p>
    <w:p w14:paraId="524A0E0B" w14:textId="77777777" w:rsidR="00ED76EB" w:rsidRDefault="00ED76EB" w:rsidP="004163AD">
      <w:pPr>
        <w:rPr>
          <w:color w:val="024F75" w:themeColor="accent1"/>
          <w:lang w:val="en-GB"/>
        </w:rPr>
      </w:pPr>
    </w:p>
    <w:p w14:paraId="4FC90FCB" w14:textId="77777777" w:rsidR="00ED76EB" w:rsidRDefault="00ED76EB" w:rsidP="004163AD">
      <w:pPr>
        <w:rPr>
          <w:color w:val="024F75" w:themeColor="accent1"/>
          <w:lang w:val="en-GB"/>
        </w:rPr>
      </w:pPr>
    </w:p>
    <w:p w14:paraId="7CD9BEB9" w14:textId="4B9E0358" w:rsidR="004163AD" w:rsidRDefault="007850E0" w:rsidP="004163AD">
      <w:pPr>
        <w:rPr>
          <w:color w:val="FF6600"/>
          <w:sz w:val="32"/>
          <w:szCs w:val="32"/>
        </w:rPr>
      </w:pPr>
      <w:r w:rsidRPr="00333772">
        <w:rPr>
          <w:color w:val="FF6600"/>
          <w:sz w:val="32"/>
          <w:szCs w:val="32"/>
        </w:rPr>
        <w:lastRenderedPageBreak/>
        <w:t>DATA EXPLORATION</w:t>
      </w:r>
    </w:p>
    <w:p w14:paraId="2C5BD346" w14:textId="77777777" w:rsidR="00333772" w:rsidRPr="00333772" w:rsidRDefault="00333772" w:rsidP="004163AD">
      <w:pPr>
        <w:rPr>
          <w:color w:val="FF6600"/>
          <w:sz w:val="32"/>
          <w:szCs w:val="32"/>
        </w:rPr>
      </w:pPr>
    </w:p>
    <w:p w14:paraId="29B71D3A" w14:textId="723C52B0" w:rsidR="004163AD" w:rsidRDefault="004163AD" w:rsidP="004163AD">
      <w:pPr>
        <w:rPr>
          <w:color w:val="CC6600"/>
        </w:rPr>
      </w:pPr>
      <w:r w:rsidRPr="006A2B5D">
        <w:rPr>
          <w:color w:val="CC6600"/>
        </w:rPr>
        <w:t xml:space="preserve"> Metadata</w:t>
      </w:r>
    </w:p>
    <w:p w14:paraId="3930A337" w14:textId="77777777" w:rsidR="002778E6" w:rsidRPr="006A2B5D" w:rsidRDefault="002778E6" w:rsidP="004163AD">
      <w:pPr>
        <w:rPr>
          <w:color w:val="CC6600"/>
        </w:rPr>
      </w:pPr>
    </w:p>
    <w:p w14:paraId="6A4C422A" w14:textId="6A8E74B0" w:rsidR="00411BAC" w:rsidRDefault="00411BAC" w:rsidP="00411BAC">
      <w:pPr>
        <w:pStyle w:val="NoSpacing"/>
        <w:rPr>
          <w:lang w:val="en-GB"/>
        </w:rPr>
      </w:pPr>
      <w:r w:rsidRPr="00411BAC">
        <w:rPr>
          <w:lang w:val="en-GB"/>
        </w:rPr>
        <w:t xml:space="preserve">The database schema includes a single table named </w:t>
      </w:r>
      <w:r w:rsidRPr="00411BAC">
        <w:rPr>
          <w:bCs/>
          <w:lang w:val="en-GB"/>
        </w:rPr>
        <w:t>"</w:t>
      </w:r>
      <w:r w:rsidRPr="00411BAC">
        <w:rPr>
          <w:bCs/>
          <w:highlight w:val="yellow"/>
          <w:lang w:val="en-GB"/>
        </w:rPr>
        <w:t>online retail"</w:t>
      </w:r>
      <w:r w:rsidRPr="00411BAC">
        <w:rPr>
          <w:highlight w:val="yellow"/>
          <w:lang w:val="en-GB"/>
        </w:rPr>
        <w:t>.</w:t>
      </w:r>
      <w:r w:rsidRPr="00411BAC">
        <w:rPr>
          <w:lang w:val="en-GB"/>
        </w:rPr>
        <w:t xml:space="preserve"> This table consists of several attributes</w:t>
      </w:r>
    </w:p>
    <w:p w14:paraId="2F06AE51" w14:textId="77777777" w:rsidR="00411BAC" w:rsidRPr="00411BAC" w:rsidRDefault="00411BAC" w:rsidP="00411BAC">
      <w:pPr>
        <w:pStyle w:val="NoSpacing"/>
        <w:rPr>
          <w:lang w:val="en-GB"/>
        </w:rPr>
      </w:pPr>
    </w:p>
    <w:p w14:paraId="6712E09F" w14:textId="41CCFCFB" w:rsidR="00AE4C63" w:rsidRPr="00411BAC" w:rsidRDefault="00411BAC" w:rsidP="00AE4C63">
      <w:pPr>
        <w:pStyle w:val="NoSpacing"/>
        <w:rPr>
          <w:lang w:val="en-GB"/>
        </w:rPr>
      </w:pPr>
      <w:r w:rsidRPr="00411BAC">
        <w:rPr>
          <w:bCs/>
          <w:lang w:val="en-GB"/>
        </w:rPr>
        <w:t>InvoiceNo</w:t>
      </w:r>
      <w:r w:rsidRPr="00411BAC">
        <w:rPr>
          <w:lang w:val="en-GB"/>
        </w:rPr>
        <w:t>: Identifier for the invoice (typically a string or integer).</w:t>
      </w:r>
    </w:p>
    <w:p w14:paraId="4CC309B9" w14:textId="77777777" w:rsidR="00411BAC" w:rsidRPr="00411BAC" w:rsidRDefault="00411BAC" w:rsidP="00411BAC">
      <w:pPr>
        <w:pStyle w:val="NoSpacing"/>
        <w:rPr>
          <w:lang w:val="en-GB"/>
        </w:rPr>
      </w:pPr>
      <w:r w:rsidRPr="00411BAC">
        <w:rPr>
          <w:bCs/>
          <w:lang w:val="en-GB"/>
        </w:rPr>
        <w:t>StockCode</w:t>
      </w:r>
      <w:r w:rsidRPr="00411BAC">
        <w:rPr>
          <w:lang w:val="en-GB"/>
        </w:rPr>
        <w:t>: Unique code for each product (string).</w:t>
      </w:r>
    </w:p>
    <w:p w14:paraId="6B7283C6" w14:textId="4C372851" w:rsidR="00AE4C63" w:rsidRPr="00411BAC" w:rsidRDefault="00411BAC" w:rsidP="00AE4C63">
      <w:pPr>
        <w:pStyle w:val="NoSpacing"/>
        <w:rPr>
          <w:lang w:val="en-GB"/>
        </w:rPr>
      </w:pPr>
      <w:r w:rsidRPr="00411BAC">
        <w:rPr>
          <w:bCs/>
          <w:lang w:val="en-GB"/>
        </w:rPr>
        <w:t>Description</w:t>
      </w:r>
      <w:r w:rsidRPr="00411BAC">
        <w:rPr>
          <w:lang w:val="en-GB"/>
        </w:rPr>
        <w:t>: Textual description of the product (string).</w:t>
      </w:r>
    </w:p>
    <w:p w14:paraId="78D530FC" w14:textId="77777777" w:rsidR="00411BAC" w:rsidRPr="00411BAC" w:rsidRDefault="00411BAC" w:rsidP="00411BAC">
      <w:pPr>
        <w:pStyle w:val="NoSpacing"/>
        <w:rPr>
          <w:lang w:val="en-GB"/>
        </w:rPr>
      </w:pPr>
      <w:r w:rsidRPr="00411BAC">
        <w:rPr>
          <w:bCs/>
          <w:lang w:val="en-GB"/>
        </w:rPr>
        <w:t>Quantity</w:t>
      </w:r>
      <w:r w:rsidRPr="00411BAC">
        <w:rPr>
          <w:lang w:val="en-GB"/>
        </w:rPr>
        <w:t>: Quantity of items purchased (integer).</w:t>
      </w:r>
    </w:p>
    <w:p w14:paraId="25C52C1C" w14:textId="77777777" w:rsidR="00411BAC" w:rsidRPr="00411BAC" w:rsidRDefault="00411BAC" w:rsidP="00411BAC">
      <w:pPr>
        <w:pStyle w:val="NoSpacing"/>
        <w:rPr>
          <w:lang w:val="en-GB"/>
        </w:rPr>
      </w:pPr>
      <w:r w:rsidRPr="00411BAC">
        <w:rPr>
          <w:bCs/>
          <w:lang w:val="en-GB"/>
        </w:rPr>
        <w:t>InvoiceDate</w:t>
      </w:r>
      <w:r w:rsidRPr="00411BAC">
        <w:rPr>
          <w:lang w:val="en-GB"/>
        </w:rPr>
        <w:t>: Date and time when the invoice was generated (datetime).</w:t>
      </w:r>
    </w:p>
    <w:p w14:paraId="1839EBB1" w14:textId="77777777" w:rsidR="00411BAC" w:rsidRPr="00411BAC" w:rsidRDefault="00411BAC" w:rsidP="00411BAC">
      <w:pPr>
        <w:pStyle w:val="NoSpacing"/>
        <w:rPr>
          <w:lang w:val="en-GB"/>
        </w:rPr>
      </w:pPr>
      <w:r w:rsidRPr="00411BAC">
        <w:rPr>
          <w:bCs/>
          <w:lang w:val="en-GB"/>
        </w:rPr>
        <w:t>UnitPrice</w:t>
      </w:r>
      <w:r w:rsidRPr="00411BAC">
        <w:rPr>
          <w:lang w:val="en-GB"/>
        </w:rPr>
        <w:t>: Price per unit of the product (decimal or float).</w:t>
      </w:r>
    </w:p>
    <w:p w14:paraId="01139DA7" w14:textId="77777777" w:rsidR="00411BAC" w:rsidRDefault="00411BAC" w:rsidP="00411BAC">
      <w:pPr>
        <w:pStyle w:val="NoSpacing"/>
        <w:rPr>
          <w:lang w:val="en-GB"/>
        </w:rPr>
      </w:pPr>
      <w:r w:rsidRPr="00411BAC">
        <w:rPr>
          <w:bCs/>
          <w:lang w:val="en-GB"/>
        </w:rPr>
        <w:t>CustomerID</w:t>
      </w:r>
      <w:r w:rsidRPr="00411BAC">
        <w:rPr>
          <w:lang w:val="en-GB"/>
        </w:rPr>
        <w:t>: Unique identifier for the customer (string or integer).</w:t>
      </w:r>
    </w:p>
    <w:p w14:paraId="7364C724" w14:textId="77777777" w:rsidR="00A50074" w:rsidRPr="00411BAC" w:rsidRDefault="00A50074" w:rsidP="00411BAC">
      <w:pPr>
        <w:pStyle w:val="NoSpacing"/>
        <w:rPr>
          <w:lang w:val="en-GB"/>
        </w:rPr>
      </w:pPr>
    </w:p>
    <w:p w14:paraId="6893B38E" w14:textId="04588C94" w:rsidR="00411BAC" w:rsidRPr="00411BAC" w:rsidRDefault="00411BAC" w:rsidP="00411BAC">
      <w:pPr>
        <w:pStyle w:val="NoSpacing"/>
        <w:rPr>
          <w:lang w:val="en-GB"/>
        </w:rPr>
      </w:pPr>
      <w:r w:rsidRPr="00411BAC">
        <w:rPr>
          <w:lang w:val="en-GB"/>
        </w:rPr>
        <w:t>Each attribute has a specific data type that reflects its role in the dataset.</w:t>
      </w:r>
    </w:p>
    <w:p w14:paraId="4B71EF95" w14:textId="5EE00ECA" w:rsidR="005056C8" w:rsidRPr="00411BAC" w:rsidRDefault="005056C8" w:rsidP="00411BAC">
      <w:pPr>
        <w:pStyle w:val="NoSpacing"/>
        <w:rPr>
          <w:lang w:val="en-GB"/>
        </w:rPr>
      </w:pPr>
    </w:p>
    <w:p w14:paraId="3FDF5BA0" w14:textId="0A8D136E" w:rsidR="00683029" w:rsidRPr="004B3B60" w:rsidRDefault="00683029" w:rsidP="00683029">
      <w:pPr>
        <w:rPr>
          <w:color w:val="024F75" w:themeColor="accent1"/>
        </w:rPr>
      </w:pPr>
    </w:p>
    <w:p w14:paraId="5F527C55" w14:textId="54A446FB" w:rsidR="00683029" w:rsidRPr="004B3B60" w:rsidRDefault="00411BAC" w:rsidP="00683029">
      <w:pPr>
        <w:rPr>
          <w:color w:val="024F75" w:themeColor="accent1"/>
        </w:rPr>
      </w:pPr>
      <w:r>
        <w:rPr>
          <w:rFonts w:ascii="Arial" w:eastAsia="Times New Roman" w:hAnsi="Arial" w:cs="Arial"/>
          <w:b/>
          <w:noProof/>
          <w:color w:val="024F75" w:themeColor="accent1"/>
          <w:sz w:val="23"/>
          <w:szCs w:val="23"/>
        </w:rPr>
        <w:drawing>
          <wp:anchor distT="0" distB="0" distL="114300" distR="114300" simplePos="0" relativeHeight="251671552" behindDoc="0" locked="0" layoutInCell="1" allowOverlap="1" wp14:anchorId="3E131979" wp14:editId="48D33B15">
            <wp:simplePos x="0" y="0"/>
            <wp:positionH relativeFrom="page">
              <wp:posOffset>566420</wp:posOffset>
            </wp:positionH>
            <wp:positionV relativeFrom="page">
              <wp:posOffset>4700270</wp:posOffset>
            </wp:positionV>
            <wp:extent cx="6309360" cy="2663825"/>
            <wp:effectExtent l="0" t="0" r="0" b="3175"/>
            <wp:wrapSquare wrapText="bothSides"/>
            <wp:docPr id="15338053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05308" name="Picture 1533805308"/>
                    <pic:cNvPicPr/>
                  </pic:nvPicPr>
                  <pic:blipFill>
                    <a:blip r:embed="rId9">
                      <a:extLst>
                        <a:ext uri="{28A0092B-C50C-407E-A947-70E740481C1C}">
                          <a14:useLocalDpi xmlns:a14="http://schemas.microsoft.com/office/drawing/2010/main" val="0"/>
                        </a:ext>
                      </a:extLst>
                    </a:blip>
                    <a:stretch>
                      <a:fillRect/>
                    </a:stretch>
                  </pic:blipFill>
                  <pic:spPr>
                    <a:xfrm>
                      <a:off x="0" y="0"/>
                      <a:ext cx="6309360" cy="2663825"/>
                    </a:xfrm>
                    <a:prstGeom prst="rect">
                      <a:avLst/>
                    </a:prstGeom>
                  </pic:spPr>
                </pic:pic>
              </a:graphicData>
            </a:graphic>
          </wp:anchor>
        </w:drawing>
      </w:r>
    </w:p>
    <w:tbl>
      <w:tblPr>
        <w:tblW w:w="10942" w:type="dxa"/>
        <w:tblBorders>
          <w:top w:val="single" w:sz="4" w:space="0" w:color="auto"/>
          <w:insideH w:val="single" w:sz="4" w:space="0" w:color="auto"/>
          <w:insideV w:val="single" w:sz="4" w:space="0" w:color="auto"/>
        </w:tblBorders>
        <w:tblLook w:val="0680" w:firstRow="0" w:lastRow="0" w:firstColumn="1" w:lastColumn="0" w:noHBand="1" w:noVBand="1"/>
      </w:tblPr>
      <w:tblGrid>
        <w:gridCol w:w="10942"/>
      </w:tblGrid>
      <w:tr w:rsidR="003324C9" w:rsidRPr="004B3B60" w14:paraId="752AD123" w14:textId="77777777" w:rsidTr="006303AD">
        <w:trPr>
          <w:trHeight w:val="3175"/>
        </w:trPr>
        <w:tc>
          <w:tcPr>
            <w:tcW w:w="10942" w:type="dxa"/>
            <w:tcBorders>
              <w:top w:val="nil"/>
              <w:bottom w:val="nil"/>
            </w:tcBorders>
          </w:tcPr>
          <w:p w14:paraId="377994B1" w14:textId="01E9DCBB" w:rsidR="00FF2521" w:rsidRPr="004B3B60" w:rsidRDefault="00FF2521" w:rsidP="003324C9">
            <w:pPr>
              <w:pStyle w:val="Heading2"/>
              <w:rPr>
                <w:color w:val="024F75" w:themeColor="accent1"/>
              </w:rPr>
            </w:pPr>
          </w:p>
          <w:sdt>
            <w:sdtPr>
              <w:rPr>
                <w:rFonts w:asciiTheme="minorHAnsi" w:eastAsiaTheme="minorEastAsia" w:hAnsiTheme="minorHAnsi" w:cstheme="minorBidi"/>
                <w:b/>
                <w:color w:val="024F75" w:themeColor="accent1"/>
                <w:sz w:val="21"/>
                <w:szCs w:val="22"/>
              </w:rPr>
              <w:id w:val="1838885302"/>
              <w:placeholder>
                <w:docPart w:val="5EDBD76508624E97B7C10B3D6CEFC711"/>
              </w:placeholder>
              <w15:dataBinding w:prefixMappings="xmlns:ns0='http://schemas.microsoft.com/temp/samples' " w:xpath="/ns0:employees[1]/ns0:employee[1]/ns0:CompanyName[1]" w:storeItemID="{00000000-0000-0000-0000-000000000000}"/>
              <w15:appearance w15:val="hidden"/>
            </w:sdtPr>
            <w:sdtEndPr>
              <w:rPr>
                <w:b w:val="0"/>
                <w:sz w:val="20"/>
                <w:szCs w:val="20"/>
              </w:rPr>
            </w:sdtEndPr>
            <w:sdtContent>
              <w:p w14:paraId="5D3924EA" w14:textId="2DA16908" w:rsidR="00683029" w:rsidRDefault="00BB7DE2" w:rsidP="003324C9">
                <w:pPr>
                  <w:pStyle w:val="Heading2"/>
                  <w:rPr>
                    <w:b/>
                    <w:color w:val="CC6600"/>
                  </w:rPr>
                </w:pPr>
                <w:r w:rsidRPr="00BB7DE2">
                  <w:rPr>
                    <w:b/>
                    <w:color w:val="CC6600"/>
                  </w:rPr>
                  <w:t xml:space="preserve">    </w:t>
                </w:r>
                <w:r w:rsidR="00683029" w:rsidRPr="00BB7DE2">
                  <w:rPr>
                    <w:rFonts w:ascii="Arial" w:hAnsi="Arial"/>
                    <w:b/>
                    <w:color w:val="CC6600"/>
                  </w:rPr>
                  <w:t>T</w:t>
                </w:r>
                <w:r w:rsidR="00683029" w:rsidRPr="00BB7DE2">
                  <w:rPr>
                    <w:b/>
                    <w:color w:val="CC6600"/>
                  </w:rPr>
                  <w:t>he distribution of order values across all customers in the dataset</w:t>
                </w:r>
              </w:p>
              <w:p w14:paraId="3DA7AECD" w14:textId="77777777" w:rsidR="001809BC" w:rsidRDefault="001809BC" w:rsidP="00A3443F">
                <w:pPr>
                  <w:rPr>
                    <w:color w:val="024F75" w:themeColor="accent1"/>
                    <w:lang w:val="en-GB"/>
                  </w:rPr>
                </w:pPr>
              </w:p>
              <w:p w14:paraId="43C3D98B" w14:textId="41C697F0" w:rsidR="00FD0689" w:rsidRDefault="00B17980" w:rsidP="00EF4DD2">
                <w:pPr>
                  <w:rPr>
                    <w:color w:val="0F0D29" w:themeColor="text1"/>
                  </w:rPr>
                </w:pPr>
                <w:r w:rsidRPr="00D360CA">
                  <w:rPr>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sidRPr="00D360CA">
                  <w:rPr>
                    <w:color w:val="0F0D29" w:themeColor="text1"/>
                    <w:lang w:val="en-GB"/>
                  </w:rPr>
                  <w:t xml:space="preserve"> purpose of</w:t>
                </w:r>
                <w:r w:rsidR="00EE142E" w:rsidRPr="00D360CA">
                  <w:rPr>
                    <w:color w:val="0F0D29" w:themeColor="text1"/>
                    <w:lang w:val="en-GB"/>
                  </w:rPr>
                  <w:t xml:space="preserve"> this </w:t>
                </w:r>
                <w:r w:rsidR="00B8702E" w:rsidRPr="00D360CA">
                  <w:rPr>
                    <w:color w:val="0F0D29" w:themeColor="text1"/>
                    <w:lang w:val="en-GB"/>
                  </w:rPr>
                  <w:t>analysis</w:t>
                </w:r>
                <w:r w:rsidRPr="00D360CA">
                  <w:rPr>
                    <w:color w:val="0F0D29" w:themeColor="text1"/>
                    <w:lang w:val="en-GB"/>
                  </w:rPr>
                  <w:t xml:space="preserve"> is to find out the customers in d</w:t>
                </w:r>
                <w:r w:rsidR="00AD1BBB" w:rsidRPr="00D360CA">
                  <w:rPr>
                    <w:color w:val="0F0D29" w:themeColor="text1"/>
                    <w:lang w:val="en-GB"/>
                  </w:rPr>
                  <w:t>i</w:t>
                </w:r>
                <w:r w:rsidRPr="00D360CA">
                  <w:rPr>
                    <w:color w:val="0F0D29" w:themeColor="text1"/>
                    <w:lang w:val="en-GB"/>
                  </w:rPr>
                  <w:t>fferent cat</w:t>
                </w:r>
                <w:r w:rsidR="00AD1BBB" w:rsidRPr="00D360CA">
                  <w:rPr>
                    <w:color w:val="0F0D29" w:themeColor="text1"/>
                    <w:lang w:val="en-GB"/>
                  </w:rPr>
                  <w:t>e</w:t>
                </w:r>
                <w:r w:rsidRPr="00D360CA">
                  <w:rPr>
                    <w:color w:val="0F0D29" w:themeColor="text1"/>
                    <w:lang w:val="en-GB"/>
                  </w:rPr>
                  <w:t>gories</w:t>
                </w:r>
                <w:r w:rsidR="00AD1BBB" w:rsidRPr="00D360CA">
                  <w:rPr>
                    <w:color w:val="0F0D29" w:themeColor="text1"/>
                    <w:lang w:val="en-GB"/>
                  </w:rPr>
                  <w:t xml:space="preserve"> according to their </w:t>
                </w:r>
                <w:r w:rsidR="006C62AE" w:rsidRPr="00D360CA">
                  <w:rPr>
                    <w:color w:val="0F0D29" w:themeColor="text1"/>
                    <w:lang w:val="en-GB"/>
                  </w:rPr>
                  <w:t>order values</w:t>
                </w:r>
                <w:r w:rsidR="000521B3">
                  <w:rPr>
                    <w:color w:val="0F0D29" w:themeColor="text1"/>
                    <w:lang w:val="en-GB"/>
                  </w:rPr>
                  <w:t>, which</w:t>
                </w:r>
                <w:r w:rsidR="008F1660">
                  <w:rPr>
                    <w:color w:val="0F0D29" w:themeColor="text1"/>
                    <w:lang w:val="en-GB"/>
                  </w:rPr>
                  <w:t xml:space="preserve"> help us to see the</w:t>
                </w:r>
                <w:r w:rsidR="005D4732">
                  <w:rPr>
                    <w:color w:val="0F0D29" w:themeColor="text1"/>
                    <w:lang w:val="en-GB"/>
                  </w:rPr>
                  <w:t xml:space="preserve"> total </w:t>
                </w:r>
                <w:r w:rsidR="0052429E">
                  <w:rPr>
                    <w:color w:val="0F0D29" w:themeColor="text1"/>
                    <w:lang w:val="en-GB"/>
                  </w:rPr>
                  <w:t xml:space="preserve">order value of each </w:t>
                </w:r>
                <w:r w:rsidR="00D77504">
                  <w:rPr>
                    <w:color w:val="0F0D29" w:themeColor="text1"/>
                    <w:lang w:val="en-GB"/>
                  </w:rPr>
                  <w:t>customer</w:t>
                </w:r>
                <w:r w:rsidR="00976021">
                  <w:rPr>
                    <w:color w:val="0F0D29" w:themeColor="text1"/>
                    <w:lang w:val="en-GB"/>
                  </w:rPr>
                  <w:t xml:space="preserve"> in a specific </w:t>
                </w:r>
                <w:proofErr w:type="gramStart"/>
                <w:r w:rsidR="00976021">
                  <w:rPr>
                    <w:color w:val="0F0D29" w:themeColor="text1"/>
                    <w:lang w:val="en-GB"/>
                  </w:rPr>
                  <w:t>time period</w:t>
                </w:r>
                <w:proofErr w:type="gramEnd"/>
                <w:r w:rsidR="000521B3">
                  <w:rPr>
                    <w:color w:val="0F0D29" w:themeColor="text1"/>
                    <w:lang w:val="en-GB"/>
                  </w:rPr>
                  <w:t>.</w:t>
                </w:r>
                <w:r w:rsidR="006B57AD">
                  <w:rPr>
                    <w:color w:val="0F0D29" w:themeColor="text1"/>
                    <w:lang w:val="en-GB"/>
                  </w:rPr>
                  <w:t xml:space="preserve"> Through this analysis we can </w:t>
                </w:r>
                <w:r w:rsidR="00911C09">
                  <w:rPr>
                    <w:color w:val="0F0D29" w:themeColor="text1"/>
                    <w:lang w:val="en-GB"/>
                  </w:rPr>
                  <w:t>make our</w:t>
                </w:r>
                <w:r w:rsidR="00303FC8">
                  <w:rPr>
                    <w:color w:val="0F0D29" w:themeColor="text1"/>
                    <w:lang w:val="en-GB"/>
                  </w:rPr>
                  <w:t xml:space="preserve"> busi</w:t>
                </w:r>
                <w:r w:rsidR="000A098E">
                  <w:rPr>
                    <w:color w:val="0F0D29" w:themeColor="text1"/>
                    <w:lang w:val="en-GB"/>
                  </w:rPr>
                  <w:t xml:space="preserve">ness </w:t>
                </w:r>
                <w:r w:rsidR="00911C09">
                  <w:rPr>
                    <w:color w:val="0F0D29" w:themeColor="text1"/>
                    <w:lang w:val="en-GB"/>
                  </w:rPr>
                  <w:t>strategies</w:t>
                </w:r>
                <w:r w:rsidR="000A098E">
                  <w:rPr>
                    <w:color w:val="0F0D29" w:themeColor="text1"/>
                    <w:lang w:val="en-GB"/>
                  </w:rPr>
                  <w:t xml:space="preserve"> </w:t>
                </w:r>
                <w:r w:rsidR="00D9217A">
                  <w:rPr>
                    <w:color w:val="0F0D29" w:themeColor="text1"/>
                    <w:lang w:val="en-GB"/>
                  </w:rPr>
                  <w:t xml:space="preserve">to capture </w:t>
                </w:r>
                <w:r w:rsidR="00C01F8F">
                  <w:rPr>
                    <w:color w:val="0F0D29" w:themeColor="text1"/>
                    <w:lang w:val="en-GB"/>
                  </w:rPr>
                  <w:t xml:space="preserve">the customers </w:t>
                </w:r>
                <w:r w:rsidR="000A098E">
                  <w:rPr>
                    <w:color w:val="0F0D29" w:themeColor="text1"/>
                    <w:lang w:val="en-GB"/>
                  </w:rPr>
                  <w:t>according</w:t>
                </w:r>
                <w:r w:rsidR="007B2E6D">
                  <w:rPr>
                    <w:color w:val="0F0D29" w:themeColor="text1"/>
                    <w:lang w:val="en-GB"/>
                  </w:rPr>
                  <w:t xml:space="preserve"> to</w:t>
                </w:r>
                <w:r w:rsidR="000A098E">
                  <w:rPr>
                    <w:color w:val="0F0D29" w:themeColor="text1"/>
                    <w:lang w:val="en-GB"/>
                  </w:rPr>
                  <w:t xml:space="preserve"> the customer</w:t>
                </w:r>
                <w:r w:rsidR="007B2E6D">
                  <w:rPr>
                    <w:color w:val="0F0D29" w:themeColor="text1"/>
                    <w:lang w:val="en-GB"/>
                  </w:rPr>
                  <w:t>’</w:t>
                </w:r>
                <w:r w:rsidR="000A098E">
                  <w:rPr>
                    <w:color w:val="0F0D29" w:themeColor="text1"/>
                    <w:lang w:val="en-GB"/>
                  </w:rPr>
                  <w:t>s va</w:t>
                </w:r>
                <w:r w:rsidR="00D9217A">
                  <w:rPr>
                    <w:color w:val="0F0D29" w:themeColor="text1"/>
                    <w:lang w:val="en-GB"/>
                  </w:rPr>
                  <w:t>luation</w:t>
                </w:r>
                <w:r w:rsidR="00C01F8F">
                  <w:rPr>
                    <w:color w:val="0F0D29" w:themeColor="text1"/>
                    <w:lang w:val="en-GB"/>
                  </w:rPr>
                  <w:t>.</w:t>
                </w:r>
                <w:r w:rsidR="00EF4DD2" w:rsidRPr="00EF4DD2">
                  <w:t xml:space="preserve"> </w:t>
                </w:r>
                <w:r w:rsidR="00EF4DD2" w:rsidRPr="00EF4DD2">
                  <w:rPr>
                    <w:color w:val="0F0D29" w:themeColor="text1"/>
                  </w:rPr>
                  <w:t>This segmentation helps identify customer spending patterns.</w:t>
                </w:r>
              </w:p>
              <w:p w14:paraId="152F8A6B" w14:textId="1DB69249" w:rsidR="00C92F87" w:rsidRDefault="00C92F87" w:rsidP="00EF4DD2">
                <w:pPr>
                  <w:rPr>
                    <w:color w:val="FF6600"/>
                    <w:sz w:val="28"/>
                    <w:szCs w:val="28"/>
                  </w:rPr>
                </w:pPr>
                <w:r w:rsidRPr="00C92F87">
                  <w:rPr>
                    <w:color w:val="FF6600"/>
                    <w:sz w:val="28"/>
                    <w:szCs w:val="28"/>
                  </w:rPr>
                  <w:t>METHOD</w:t>
                </w:r>
              </w:p>
              <w:p w14:paraId="2F7EA966" w14:textId="7C9FB1E1" w:rsidR="00D91915" w:rsidRPr="00D91915" w:rsidRDefault="00D91915" w:rsidP="00D91915">
                <w:pPr>
                  <w:pStyle w:val="ListParagraph"/>
                  <w:numPr>
                    <w:ilvl w:val="0"/>
                    <w:numId w:val="25"/>
                  </w:numPr>
                  <w:rPr>
                    <w:color w:val="FF6600"/>
                    <w:sz w:val="28"/>
                    <w:szCs w:val="28"/>
                    <w:lang w:val="en-GB"/>
                  </w:rPr>
                </w:pPr>
                <w:r>
                  <w:rPr>
                    <w:color w:val="FF6600"/>
                    <w:sz w:val="28"/>
                    <w:szCs w:val="28"/>
                    <w:lang w:val="en-GB"/>
                  </w:rPr>
                  <w:t xml:space="preserve">Using mySQL </w:t>
                </w:r>
                <w:r w:rsidR="00087A55">
                  <w:rPr>
                    <w:color w:val="FF6600"/>
                    <w:sz w:val="28"/>
                    <w:szCs w:val="28"/>
                    <w:lang w:val="en-GB"/>
                  </w:rPr>
                  <w:t>workbench</w:t>
                </w:r>
              </w:p>
              <w:p w14:paraId="2AD93842" w14:textId="685C5EB5" w:rsidR="00FD0689" w:rsidRDefault="00256CEF" w:rsidP="00D360CA">
                <w:pPr>
                  <w:rPr>
                    <w:color w:val="0F0D29" w:themeColor="text1"/>
                    <w:lang w:val="en-GB"/>
                  </w:rPr>
                </w:pPr>
                <w:r>
                  <w:rPr>
                    <w:color w:val="0F0D29" w:themeColor="text1"/>
                    <w:lang w:val="en-GB"/>
                  </w:rPr>
                  <w:t>Run the queries in mySQL workbench</w:t>
                </w:r>
                <w:r w:rsidR="005E50B5">
                  <w:rPr>
                    <w:color w:val="0F0D29" w:themeColor="text1"/>
                    <w:lang w:val="en-GB"/>
                  </w:rPr>
                  <w:t xml:space="preserve"> on dataset</w:t>
                </w:r>
                <w:r w:rsidR="006261E7">
                  <w:rPr>
                    <w:color w:val="0F0D29" w:themeColor="text1"/>
                    <w:lang w:val="en-GB"/>
                  </w:rPr>
                  <w:t xml:space="preserve"> to find the results</w:t>
                </w:r>
                <w:r w:rsidR="005E50B5">
                  <w:rPr>
                    <w:color w:val="0F0D29" w:themeColor="text1"/>
                    <w:lang w:val="en-GB"/>
                  </w:rPr>
                  <w:t>.</w:t>
                </w:r>
              </w:p>
              <w:p w14:paraId="557F1735" w14:textId="77777777" w:rsidR="00FC7D68" w:rsidRDefault="00FC7D68" w:rsidP="00D360CA">
                <w:pPr>
                  <w:rPr>
                    <w:color w:val="0F0D29" w:themeColor="text1"/>
                    <w:lang w:val="en-GB"/>
                  </w:rPr>
                </w:pPr>
              </w:p>
              <w:p w14:paraId="440BDFD9" w14:textId="4BEF80AF" w:rsidR="00575A0E" w:rsidRPr="00575A0E" w:rsidRDefault="005E50B5" w:rsidP="00575A0E">
                <w:pPr>
                  <w:pStyle w:val="ListParagraph"/>
                  <w:numPr>
                    <w:ilvl w:val="0"/>
                    <w:numId w:val="24"/>
                  </w:numPr>
                  <w:rPr>
                    <w:color w:val="0F0D29" w:themeColor="text1"/>
                    <w:lang w:val="en-GB"/>
                  </w:rPr>
                </w:pPr>
                <w:r w:rsidRPr="005E50B5">
                  <w:rPr>
                    <w:color w:val="0F0D29" w:themeColor="text1"/>
                    <w:lang w:val="en-GB"/>
                  </w:rPr>
                  <w:t>First cal</w:t>
                </w:r>
                <w:r w:rsidR="00087A55">
                  <w:rPr>
                    <w:color w:val="0F0D29" w:themeColor="text1"/>
                    <w:lang w:val="en-GB"/>
                  </w:rPr>
                  <w:t>c</w:t>
                </w:r>
                <w:r w:rsidRPr="005E50B5">
                  <w:rPr>
                    <w:color w:val="0F0D29" w:themeColor="text1"/>
                    <w:lang w:val="en-GB"/>
                  </w:rPr>
                  <w:t>ulate the</w:t>
                </w:r>
                <w:r>
                  <w:rPr>
                    <w:color w:val="0F0D29" w:themeColor="text1"/>
                    <w:lang w:val="en-GB"/>
                  </w:rPr>
                  <w:t xml:space="preserve"> total order </w:t>
                </w:r>
                <w:proofErr w:type="gramStart"/>
                <w:r>
                  <w:rPr>
                    <w:color w:val="0F0D29" w:themeColor="text1"/>
                    <w:lang w:val="en-GB"/>
                  </w:rPr>
                  <w:t>value</w:t>
                </w:r>
                <w:r w:rsidR="002A11AF">
                  <w:rPr>
                    <w:color w:val="0F0D29" w:themeColor="text1"/>
                    <w:lang w:val="en-GB"/>
                  </w:rPr>
                  <w:t xml:space="preserve"> </w:t>
                </w:r>
                <w:r w:rsidR="006261E7">
                  <w:rPr>
                    <w:color w:val="0F0D29" w:themeColor="text1"/>
                    <w:lang w:val="en-GB"/>
                  </w:rPr>
                  <w:t>;</w:t>
                </w:r>
                <w:proofErr w:type="gramEnd"/>
              </w:p>
              <w:p w14:paraId="59E60600" w14:textId="355C9224" w:rsidR="001809BC" w:rsidRPr="00D360CA" w:rsidRDefault="000A098E" w:rsidP="00D360CA">
                <w:pPr>
                  <w:rPr>
                    <w:color w:val="0F0D29" w:themeColor="text1"/>
                  </w:rPr>
                </w:pPr>
                <w:r>
                  <w:rPr>
                    <w:color w:val="0F0D29" w:themeColor="text1"/>
                    <w:lang w:val="en-GB"/>
                  </w:rPr>
                  <w:t xml:space="preserve"> </w:t>
                </w:r>
                <w:r w:rsidR="00911C09">
                  <w:rPr>
                    <w:color w:val="0F0D29" w:themeColor="text1"/>
                    <w:lang w:val="en-GB"/>
                  </w:rPr>
                  <w:t xml:space="preserve">  </w:t>
                </w:r>
                <w:r w:rsidR="000521B3">
                  <w:rPr>
                    <w:color w:val="0F0D29" w:themeColor="text1"/>
                    <w:lang w:val="en-GB"/>
                  </w:rPr>
                  <w:t xml:space="preserve"> </w:t>
                </w:r>
                <w:r w:rsidR="00D77504">
                  <w:rPr>
                    <w:color w:val="0F0D29" w:themeColor="text1"/>
                    <w:lang w:val="en-GB"/>
                  </w:rPr>
                  <w:t xml:space="preserve"> </w:t>
                </w:r>
              </w:p>
              <w:p w14:paraId="13A6BDE7" w14:textId="3C8D465B" w:rsidR="00FD0689" w:rsidRDefault="00FD0689" w:rsidP="002C14B2">
                <w:pPr>
                  <w:pStyle w:val="NoSpacing"/>
                  <w:rPr>
                    <w:lang w:val="en-GB"/>
                  </w:rPr>
                </w:pPr>
              </w:p>
              <w:p w14:paraId="0D91B1AD" w14:textId="230F554A" w:rsidR="00FD0689" w:rsidRPr="00FD0689" w:rsidRDefault="00FD0689" w:rsidP="00FD0689">
                <w:pPr>
                  <w:pStyle w:val="NoSpacing"/>
                  <w:rPr>
                    <w:lang w:val="en-GB"/>
                  </w:rPr>
                </w:pPr>
              </w:p>
              <w:p w14:paraId="6776E1F2" w14:textId="12D0E129" w:rsidR="00A3443F" w:rsidRPr="00A3443F" w:rsidRDefault="00575A0E" w:rsidP="00A3443F">
                <w:pPr>
                  <w:rPr>
                    <w:color w:val="024F75" w:themeColor="accent1"/>
                    <w:lang w:val="en-GB"/>
                  </w:rPr>
                </w:pPr>
                <w:r>
                  <w:rPr>
                    <w:noProof/>
                    <w:color w:val="024F75" w:themeColor="accent1"/>
                  </w:rPr>
                  <w:drawing>
                    <wp:anchor distT="0" distB="0" distL="114300" distR="114300" simplePos="0" relativeHeight="251672576" behindDoc="0" locked="0" layoutInCell="1" allowOverlap="1" wp14:anchorId="68AC2CA6" wp14:editId="155594D5">
                      <wp:simplePos x="0" y="0"/>
                      <wp:positionH relativeFrom="page">
                        <wp:posOffset>0</wp:posOffset>
                      </wp:positionH>
                      <wp:positionV relativeFrom="page">
                        <wp:posOffset>3667319</wp:posOffset>
                      </wp:positionV>
                      <wp:extent cx="6309360" cy="3132455"/>
                      <wp:effectExtent l="0" t="0" r="0" b="0"/>
                      <wp:wrapSquare wrapText="bothSides"/>
                      <wp:docPr id="20702659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65963" name="Picture 2070265963"/>
                              <pic:cNvPicPr/>
                            </pic:nvPicPr>
                            <pic:blipFill>
                              <a:blip r:embed="rId10">
                                <a:extLst>
                                  <a:ext uri="{28A0092B-C50C-407E-A947-70E740481C1C}">
                                    <a14:useLocalDpi xmlns:a14="http://schemas.microsoft.com/office/drawing/2010/main" val="0"/>
                                  </a:ext>
                                </a:extLst>
                              </a:blip>
                              <a:stretch>
                                <a:fillRect/>
                              </a:stretch>
                            </pic:blipFill>
                            <pic:spPr>
                              <a:xfrm>
                                <a:off x="0" y="0"/>
                                <a:ext cx="6309360" cy="3132455"/>
                              </a:xfrm>
                              <a:prstGeom prst="rect">
                                <a:avLst/>
                              </a:prstGeom>
                            </pic:spPr>
                          </pic:pic>
                        </a:graphicData>
                      </a:graphic>
                      <wp14:sizeRelV relativeFrom="margin">
                        <wp14:pctHeight>0</wp14:pctHeight>
                      </wp14:sizeRelV>
                    </wp:anchor>
                  </w:drawing>
                </w:r>
              </w:p>
              <w:p w14:paraId="1402B046" w14:textId="3B6D1AAA" w:rsidR="00A62334" w:rsidRDefault="00A62334" w:rsidP="003324C9">
                <w:pPr>
                  <w:rPr>
                    <w:color w:val="024F75" w:themeColor="accent1"/>
                    <w:sz w:val="40"/>
                    <w:szCs w:val="40"/>
                    <w:u w:val="single"/>
                  </w:rPr>
                </w:pPr>
              </w:p>
              <w:p w14:paraId="0678D4F0" w14:textId="35343389" w:rsidR="000D6C6E" w:rsidRDefault="000D6C6E" w:rsidP="003324C9">
                <w:pPr>
                  <w:rPr>
                    <w:color w:val="024F75" w:themeColor="accent1"/>
                    <w:sz w:val="40"/>
                    <w:szCs w:val="40"/>
                    <w:u w:val="single"/>
                  </w:rPr>
                </w:pPr>
              </w:p>
              <w:p w14:paraId="29502E7E" w14:textId="2DFB166F" w:rsidR="000D6C6E" w:rsidRDefault="000D6C6E" w:rsidP="003324C9">
                <w:pPr>
                  <w:rPr>
                    <w:color w:val="024F75" w:themeColor="accent1"/>
                    <w:sz w:val="40"/>
                    <w:szCs w:val="40"/>
                    <w:u w:val="single"/>
                  </w:rPr>
                </w:pPr>
              </w:p>
              <w:p w14:paraId="6FCE9448" w14:textId="7AC8702F" w:rsidR="00490C77" w:rsidRDefault="00490C77" w:rsidP="003324C9">
                <w:pPr>
                  <w:rPr>
                    <w:color w:val="024F75" w:themeColor="accent1"/>
                    <w:sz w:val="40"/>
                    <w:szCs w:val="40"/>
                    <w:u w:val="single"/>
                  </w:rPr>
                </w:pPr>
              </w:p>
              <w:p w14:paraId="532BD612" w14:textId="3546B853" w:rsidR="002C14B2" w:rsidRDefault="002C14B2" w:rsidP="003324C9">
                <w:pPr>
                  <w:rPr>
                    <w:color w:val="024F75" w:themeColor="accent1"/>
                    <w:sz w:val="40"/>
                    <w:szCs w:val="40"/>
                    <w:u w:val="single"/>
                  </w:rPr>
                </w:pPr>
              </w:p>
              <w:p w14:paraId="136537BD" w14:textId="342D1C57" w:rsidR="002C14B2" w:rsidRPr="00421260" w:rsidRDefault="002C14B2" w:rsidP="003324C9">
                <w:pPr>
                  <w:rPr>
                    <w:color w:val="024F75" w:themeColor="accent1"/>
                  </w:rPr>
                </w:pPr>
              </w:p>
              <w:p w14:paraId="5C28F129" w14:textId="7BCC955C" w:rsidR="00490C77" w:rsidRPr="002C14B2" w:rsidRDefault="00490C77" w:rsidP="002C14B2">
                <w:pPr>
                  <w:rPr>
                    <w:color w:val="024F75" w:themeColor="accent1"/>
                  </w:rPr>
                </w:pPr>
              </w:p>
              <w:p w14:paraId="2BCF0F30" w14:textId="09142370" w:rsidR="00490C77" w:rsidRPr="00755516" w:rsidRDefault="00490C77" w:rsidP="003324C9">
                <w:pPr>
                  <w:rPr>
                    <w:color w:val="024F75" w:themeColor="accent1"/>
                    <w:sz w:val="40"/>
                    <w:szCs w:val="40"/>
                  </w:rPr>
                </w:pPr>
              </w:p>
              <w:p w14:paraId="5F6DBE0D" w14:textId="061E64FA" w:rsidR="00490C77" w:rsidRDefault="00490C77" w:rsidP="003324C9">
                <w:pPr>
                  <w:rPr>
                    <w:color w:val="024F75" w:themeColor="accent1"/>
                  </w:rPr>
                </w:pPr>
              </w:p>
              <w:p w14:paraId="448D4448" w14:textId="77777777" w:rsidR="004753AA" w:rsidRDefault="004753AA" w:rsidP="00EC4391">
                <w:pPr>
                  <w:pStyle w:val="ListParagraph"/>
                </w:pPr>
              </w:p>
              <w:p w14:paraId="4D08BB1B" w14:textId="77777777" w:rsidR="004753AA" w:rsidRDefault="004753AA" w:rsidP="00EC4391">
                <w:pPr>
                  <w:pStyle w:val="ListParagraph"/>
                </w:pPr>
              </w:p>
              <w:p w14:paraId="63CC4603" w14:textId="77777777" w:rsidR="004753AA" w:rsidRDefault="004753AA" w:rsidP="00EC4391">
                <w:pPr>
                  <w:pStyle w:val="ListParagraph"/>
                </w:pPr>
              </w:p>
              <w:p w14:paraId="4F2439B3" w14:textId="77777777" w:rsidR="004753AA" w:rsidRDefault="004753AA" w:rsidP="00EC4391">
                <w:pPr>
                  <w:pStyle w:val="ListParagraph"/>
                </w:pPr>
              </w:p>
              <w:p w14:paraId="44BC5249" w14:textId="77777777" w:rsidR="004753AA" w:rsidRDefault="004753AA" w:rsidP="00EC4391">
                <w:pPr>
                  <w:ind w:left="360"/>
                </w:pPr>
              </w:p>
              <w:p w14:paraId="29DF168F" w14:textId="77777777" w:rsidR="004753AA" w:rsidRDefault="004753AA" w:rsidP="00EC4391">
                <w:pPr>
                  <w:ind w:left="360"/>
                </w:pPr>
              </w:p>
              <w:p w14:paraId="09F9AEC9" w14:textId="77777777" w:rsidR="004753AA" w:rsidRDefault="004753AA" w:rsidP="00EC4391">
                <w:pPr>
                  <w:pStyle w:val="ListParagraph"/>
                </w:pPr>
              </w:p>
              <w:p w14:paraId="3F874E74" w14:textId="6E7141E4" w:rsidR="00755516" w:rsidRPr="001358EE" w:rsidRDefault="005258E7" w:rsidP="00157102">
                <w:pPr>
                  <w:pStyle w:val="ListParagraph"/>
                  <w:numPr>
                    <w:ilvl w:val="0"/>
                    <w:numId w:val="24"/>
                  </w:numPr>
                </w:pPr>
                <w:r w:rsidRPr="001358EE">
                  <w:lastRenderedPageBreak/>
                  <w:t>To specify the</w:t>
                </w:r>
                <w:r w:rsidR="000E2A53" w:rsidRPr="001358EE">
                  <w:t xml:space="preserve"> data into</w:t>
                </w:r>
                <w:r w:rsidRPr="001358EE">
                  <w:t xml:space="preserve"> categorie</w:t>
                </w:r>
                <w:r w:rsidR="000E2A53" w:rsidRPr="001358EE">
                  <w:t>s and to see the</w:t>
                </w:r>
                <w:r w:rsidR="00157102" w:rsidRPr="001358EE">
                  <w:t xml:space="preserve"> customer</w:t>
                </w:r>
                <w:r w:rsidR="00155E66" w:rsidRPr="001358EE">
                  <w:t>’s</w:t>
                </w:r>
                <w:r w:rsidR="00157102" w:rsidRPr="001358EE">
                  <w:t xml:space="preserve"> categor</w:t>
                </w:r>
                <w:r w:rsidR="00F57E68" w:rsidRPr="001358EE">
                  <w:t>y</w:t>
                </w:r>
                <w:r w:rsidR="00157102" w:rsidRPr="001358EE">
                  <w:t xml:space="preserve"> </w:t>
                </w:r>
                <w:r w:rsidR="005B3F53" w:rsidRPr="001358EE">
                  <w:t xml:space="preserve">we can run this </w:t>
                </w:r>
                <w:r w:rsidR="00157102" w:rsidRPr="001358EE">
                  <w:t>query</w:t>
                </w:r>
                <w:r w:rsidR="005B3F53" w:rsidRPr="001358EE">
                  <w:t xml:space="preserve"> to show the results</w:t>
                </w:r>
                <w:r w:rsidR="0061310B" w:rsidRPr="001358EE">
                  <w:t xml:space="preserve">. We can see the results </w:t>
                </w:r>
                <w:r w:rsidR="00ED6AFF" w:rsidRPr="001358EE">
                  <w:t xml:space="preserve">where we have three </w:t>
                </w:r>
                <w:proofErr w:type="gramStart"/>
                <w:r w:rsidR="00ED6AFF" w:rsidRPr="001358EE">
                  <w:t>categories</w:t>
                </w:r>
                <w:proofErr w:type="gramEnd"/>
                <w:r w:rsidR="00ED6AFF" w:rsidRPr="001358EE">
                  <w:t xml:space="preserve"> </w:t>
                </w:r>
                <w:r w:rsidR="008B66AB" w:rsidRPr="001358EE">
                  <w:t xml:space="preserve">and each </w:t>
                </w:r>
                <w:proofErr w:type="gramStart"/>
                <w:r w:rsidR="008B66AB" w:rsidRPr="001358EE">
                  <w:t>have</w:t>
                </w:r>
                <w:proofErr w:type="gramEnd"/>
                <w:r w:rsidR="008B66AB" w:rsidRPr="001358EE">
                  <w:t xml:space="preserve"> different number of customers </w:t>
                </w:r>
                <w:r w:rsidR="00C17DF8" w:rsidRPr="001358EE">
                  <w:t>according to their order value</w:t>
                </w:r>
                <w:r w:rsidR="00763AF5" w:rsidRPr="001358EE">
                  <w:t>.</w:t>
                </w:r>
                <w:r w:rsidR="00157102" w:rsidRPr="001358EE">
                  <w:t xml:space="preserve"> </w:t>
                </w:r>
              </w:p>
              <w:p w14:paraId="5703E6EE" w14:textId="3EEC6547" w:rsidR="00490C77" w:rsidRDefault="00490C77" w:rsidP="003324C9">
                <w:pPr>
                  <w:rPr>
                    <w:color w:val="024F75" w:themeColor="accent1"/>
                    <w:sz w:val="40"/>
                    <w:szCs w:val="40"/>
                    <w:u w:val="single"/>
                  </w:rPr>
                </w:pPr>
              </w:p>
              <w:p w14:paraId="7EDFC69A" w14:textId="0DF62365" w:rsidR="00490C77" w:rsidRDefault="00F3238C" w:rsidP="003324C9">
                <w:pPr>
                  <w:rPr>
                    <w:color w:val="024F75" w:themeColor="accent1"/>
                    <w:sz w:val="40"/>
                    <w:szCs w:val="40"/>
                    <w:u w:val="single"/>
                  </w:rPr>
                </w:pPr>
                <w:r>
                  <w:rPr>
                    <w:noProof/>
                    <w:color w:val="024F75" w:themeColor="accent1"/>
                  </w:rPr>
                  <w:drawing>
                    <wp:anchor distT="0" distB="0" distL="114300" distR="114300" simplePos="0" relativeHeight="251673600" behindDoc="0" locked="0" layoutInCell="1" allowOverlap="1" wp14:anchorId="5B3109BC" wp14:editId="7CB4E503">
                      <wp:simplePos x="0" y="0"/>
                      <wp:positionH relativeFrom="page">
                        <wp:posOffset>81611</wp:posOffset>
                      </wp:positionH>
                      <wp:positionV relativeFrom="page">
                        <wp:posOffset>1895061</wp:posOffset>
                      </wp:positionV>
                      <wp:extent cx="6309360" cy="4488815"/>
                      <wp:effectExtent l="0" t="0" r="0" b="6985"/>
                      <wp:wrapSquare wrapText="bothSides"/>
                      <wp:docPr id="147784233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42331" name="Picture 20"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09360" cy="4488815"/>
                              </a:xfrm>
                              <a:prstGeom prst="rect">
                                <a:avLst/>
                              </a:prstGeom>
                            </pic:spPr>
                          </pic:pic>
                        </a:graphicData>
                      </a:graphic>
                    </wp:anchor>
                  </w:drawing>
                </w:r>
              </w:p>
              <w:p w14:paraId="6036EFD7" w14:textId="706498A5" w:rsidR="00490C77" w:rsidRDefault="00490C77" w:rsidP="003324C9">
                <w:pPr>
                  <w:rPr>
                    <w:color w:val="024F75" w:themeColor="accent1"/>
                    <w:sz w:val="40"/>
                    <w:szCs w:val="40"/>
                    <w:u w:val="single"/>
                  </w:rPr>
                </w:pPr>
              </w:p>
              <w:p w14:paraId="1A2B95BB" w14:textId="5B466B31" w:rsidR="00490C77" w:rsidRDefault="00490C77" w:rsidP="003324C9">
                <w:pPr>
                  <w:rPr>
                    <w:color w:val="024F75" w:themeColor="accent1"/>
                    <w:sz w:val="40"/>
                    <w:szCs w:val="40"/>
                    <w:u w:val="single"/>
                  </w:rPr>
                </w:pPr>
              </w:p>
              <w:p w14:paraId="681565A2" w14:textId="5FB58767" w:rsidR="00490C77" w:rsidRDefault="00490C77" w:rsidP="003324C9">
                <w:pPr>
                  <w:rPr>
                    <w:color w:val="024F75" w:themeColor="accent1"/>
                    <w:sz w:val="40"/>
                    <w:szCs w:val="40"/>
                    <w:u w:val="single"/>
                  </w:rPr>
                </w:pPr>
              </w:p>
              <w:p w14:paraId="3EEE816C" w14:textId="1C81E083" w:rsidR="00490C77" w:rsidRDefault="00490C77" w:rsidP="003324C9">
                <w:pPr>
                  <w:rPr>
                    <w:color w:val="024F75" w:themeColor="accent1"/>
                    <w:sz w:val="40"/>
                    <w:szCs w:val="40"/>
                    <w:u w:val="single"/>
                  </w:rPr>
                </w:pPr>
              </w:p>
              <w:p w14:paraId="015E197C" w14:textId="3E6B2791" w:rsidR="00490C77" w:rsidRDefault="00490C77" w:rsidP="003324C9">
                <w:pPr>
                  <w:rPr>
                    <w:color w:val="024F75" w:themeColor="accent1"/>
                    <w:sz w:val="40"/>
                    <w:szCs w:val="40"/>
                    <w:u w:val="single"/>
                  </w:rPr>
                </w:pPr>
              </w:p>
              <w:p w14:paraId="4B06608D" w14:textId="54A9FAE2" w:rsidR="00490C77" w:rsidRDefault="00490C77" w:rsidP="003324C9">
                <w:pPr>
                  <w:rPr>
                    <w:color w:val="024F75" w:themeColor="accent1"/>
                    <w:sz w:val="40"/>
                    <w:szCs w:val="40"/>
                    <w:u w:val="single"/>
                  </w:rPr>
                </w:pPr>
              </w:p>
              <w:p w14:paraId="769E154D" w14:textId="4B70A4EC" w:rsidR="00AC2903" w:rsidRDefault="00AC2903" w:rsidP="003324C9">
                <w:pPr>
                  <w:rPr>
                    <w:color w:val="024F75" w:themeColor="accent1"/>
                    <w:sz w:val="40"/>
                    <w:szCs w:val="40"/>
                    <w:u w:val="single"/>
                  </w:rPr>
                </w:pPr>
              </w:p>
              <w:p w14:paraId="16C095A3" w14:textId="60610453" w:rsidR="00AC2903" w:rsidRDefault="00AC2903" w:rsidP="003324C9">
                <w:pPr>
                  <w:rPr>
                    <w:color w:val="024F75" w:themeColor="accent1"/>
                    <w:sz w:val="40"/>
                    <w:szCs w:val="40"/>
                    <w:u w:val="single"/>
                  </w:rPr>
                </w:pPr>
              </w:p>
              <w:p w14:paraId="31A548F2" w14:textId="77777777" w:rsidR="00AC2903" w:rsidRDefault="00AC2903" w:rsidP="003324C9">
                <w:pPr>
                  <w:rPr>
                    <w:color w:val="024F75" w:themeColor="accent1"/>
                    <w:sz w:val="40"/>
                    <w:szCs w:val="40"/>
                    <w:u w:val="single"/>
                  </w:rPr>
                </w:pPr>
              </w:p>
              <w:p w14:paraId="7F3CCEC8" w14:textId="77777777" w:rsidR="00AC2903" w:rsidRDefault="00AC2903" w:rsidP="003324C9">
                <w:pPr>
                  <w:rPr>
                    <w:color w:val="024F75" w:themeColor="accent1"/>
                    <w:sz w:val="40"/>
                    <w:szCs w:val="40"/>
                    <w:u w:val="single"/>
                  </w:rPr>
                </w:pPr>
              </w:p>
              <w:p w14:paraId="137BAD39" w14:textId="4607E2C4" w:rsidR="00655DBD" w:rsidRPr="004B3B60" w:rsidRDefault="00655DBD" w:rsidP="003324C9">
                <w:pPr>
                  <w:rPr>
                    <w:color w:val="024F75" w:themeColor="accent1"/>
                  </w:rPr>
                </w:pPr>
              </w:p>
              <w:p w14:paraId="3A050753" w14:textId="77777777" w:rsidR="00763AF5" w:rsidRDefault="00763AF5" w:rsidP="003324C9">
                <w:pPr>
                  <w:rPr>
                    <w:rFonts w:ascii="Arial" w:hAnsi="Arial" w:cs="Arial"/>
                    <w:color w:val="024F75" w:themeColor="accent1"/>
                    <w:sz w:val="44"/>
                    <w:szCs w:val="44"/>
                  </w:rPr>
                </w:pPr>
              </w:p>
              <w:p w14:paraId="4F92B014" w14:textId="77777777" w:rsidR="00F43E2C" w:rsidRDefault="00F43E2C" w:rsidP="003324C9">
                <w:pPr>
                  <w:rPr>
                    <w:rFonts w:ascii="Arial" w:hAnsi="Arial" w:cs="Arial"/>
                    <w:color w:val="FF6600"/>
                    <w:sz w:val="44"/>
                    <w:szCs w:val="44"/>
                  </w:rPr>
                </w:pPr>
              </w:p>
              <w:p w14:paraId="4E2E8CD4" w14:textId="77777777" w:rsidR="00B569AF" w:rsidRDefault="00B569AF" w:rsidP="00B569AF">
                <w:pPr>
                  <w:pStyle w:val="ListParagraph"/>
                  <w:rPr>
                    <w:rFonts w:ascii="Arial" w:hAnsi="Arial" w:cs="Arial"/>
                    <w:color w:val="FF6600"/>
                    <w:sz w:val="36"/>
                    <w:szCs w:val="36"/>
                  </w:rPr>
                </w:pPr>
              </w:p>
              <w:p w14:paraId="23485D84" w14:textId="5F44C6C9" w:rsidR="007C47CB" w:rsidRPr="00B569AF" w:rsidRDefault="00B569AF" w:rsidP="00B569AF">
                <w:pPr>
                  <w:pStyle w:val="ListParagraph"/>
                  <w:numPr>
                    <w:ilvl w:val="0"/>
                    <w:numId w:val="24"/>
                  </w:numPr>
                  <w:rPr>
                    <w:rFonts w:ascii="Arial" w:hAnsi="Arial" w:cs="Arial"/>
                    <w:color w:val="FF6600"/>
                    <w:sz w:val="36"/>
                    <w:szCs w:val="36"/>
                  </w:rPr>
                </w:pPr>
                <w:r w:rsidRPr="00B569AF">
                  <w:rPr>
                    <w:rFonts w:ascii="Arial" w:hAnsi="Arial" w:cs="Arial"/>
                    <w:color w:val="FF6600"/>
                    <w:sz w:val="36"/>
                    <w:szCs w:val="36"/>
                  </w:rPr>
                  <w:t>Result</w:t>
                </w:r>
              </w:p>
              <w:p w14:paraId="22AC3140" w14:textId="77777777" w:rsidR="00B569AF" w:rsidRPr="001358EE" w:rsidRDefault="00B569AF" w:rsidP="00B569AF">
                <w:pPr>
                  <w:ind w:left="360"/>
                </w:pPr>
                <w:r w:rsidRPr="001358EE">
                  <w:t xml:space="preserve">In this </w:t>
                </w:r>
                <w:proofErr w:type="gramStart"/>
                <w:r w:rsidRPr="001358EE">
                  <w:t>data our</w:t>
                </w:r>
                <w:proofErr w:type="gramEnd"/>
                <w:r w:rsidRPr="001358EE">
                  <w:t xml:space="preserve"> most of customers are in a </w:t>
                </w:r>
                <w:r w:rsidRPr="007C47CB">
                  <w:rPr>
                    <w:highlight w:val="yellow"/>
                  </w:rPr>
                  <w:t>small order category</w:t>
                </w:r>
                <w:r w:rsidRPr="001358EE">
                  <w:t xml:space="preserve"> which means that are low spending per order customers.   </w:t>
                </w:r>
              </w:p>
              <w:p w14:paraId="46E960CC" w14:textId="77777777" w:rsidR="00A97F29" w:rsidRDefault="00A97F29" w:rsidP="00E41428">
                <w:pPr>
                  <w:rPr>
                    <w:rFonts w:ascii="Arial" w:hAnsi="Arial" w:cs="Arial"/>
                    <w:color w:val="FF6600"/>
                    <w:sz w:val="44"/>
                    <w:szCs w:val="44"/>
                  </w:rPr>
                </w:pPr>
              </w:p>
              <w:p w14:paraId="0B0A6815" w14:textId="1AAF01EB" w:rsidR="00E41428" w:rsidRDefault="00655DBD" w:rsidP="00E41428">
                <w:pPr>
                  <w:rPr>
                    <w:color w:val="FF6600"/>
                    <w:sz w:val="44"/>
                    <w:szCs w:val="44"/>
                  </w:rPr>
                </w:pPr>
                <w:r w:rsidRPr="00763AF5">
                  <w:rPr>
                    <w:rFonts w:ascii="Arial" w:hAnsi="Arial" w:cs="Arial"/>
                    <w:color w:val="FF6600"/>
                    <w:sz w:val="44"/>
                    <w:szCs w:val="44"/>
                  </w:rPr>
                  <w:lastRenderedPageBreak/>
                  <w:t>U</w:t>
                </w:r>
                <w:r w:rsidRPr="00763AF5">
                  <w:rPr>
                    <w:color w:val="FF6600"/>
                    <w:sz w:val="44"/>
                    <w:szCs w:val="44"/>
                  </w:rPr>
                  <w:t xml:space="preserve">nique products </w:t>
                </w:r>
                <w:proofErr w:type="gramStart"/>
                <w:r w:rsidRPr="00763AF5">
                  <w:rPr>
                    <w:color w:val="FF6600"/>
                    <w:sz w:val="44"/>
                    <w:szCs w:val="44"/>
                  </w:rPr>
                  <w:t>h</w:t>
                </w:r>
                <w:r w:rsidR="0032365D">
                  <w:rPr>
                    <w:color w:val="FF6600"/>
                    <w:sz w:val="44"/>
                    <w:szCs w:val="44"/>
                  </w:rPr>
                  <w:t>a</w:t>
                </w:r>
                <w:r w:rsidRPr="00763AF5">
                  <w:rPr>
                    <w:color w:val="FF6600"/>
                    <w:sz w:val="44"/>
                    <w:szCs w:val="44"/>
                  </w:rPr>
                  <w:t>s</w:t>
                </w:r>
                <w:proofErr w:type="gramEnd"/>
                <w:r w:rsidRPr="00763AF5">
                  <w:rPr>
                    <w:color w:val="FF6600"/>
                    <w:sz w:val="44"/>
                    <w:szCs w:val="44"/>
                  </w:rPr>
                  <w:t xml:space="preserve"> each customer purchased</w:t>
                </w:r>
              </w:p>
              <w:p w14:paraId="5FF2F098" w14:textId="77777777" w:rsidR="003773BF" w:rsidRPr="00763AF5" w:rsidRDefault="003773BF" w:rsidP="00E41428">
                <w:pPr>
                  <w:rPr>
                    <w:color w:val="FF6600"/>
                    <w:sz w:val="44"/>
                    <w:szCs w:val="44"/>
                  </w:rPr>
                </w:pPr>
              </w:p>
              <w:p w14:paraId="606C5E11" w14:textId="72FC419E" w:rsidR="001C3259" w:rsidRPr="001358EE" w:rsidRDefault="00DF1577" w:rsidP="00DF1577">
                <w:r w:rsidRPr="001358EE">
                  <w:t>This report aims to present the unique products purchased by each customer over a specified period, using data from the company’s sales records. The dat</w:t>
                </w:r>
                <w:r w:rsidR="003E037F" w:rsidRPr="001358EE">
                  <w:t xml:space="preserve">a is </w:t>
                </w:r>
                <w:r w:rsidRPr="001358EE">
                  <w:t>extracted</w:t>
                </w:r>
                <w:r w:rsidR="003E037F" w:rsidRPr="001358EE">
                  <w:t xml:space="preserve"> by</w:t>
                </w:r>
                <w:r w:rsidRPr="001358EE">
                  <w:t xml:space="preserve"> using SQL queries that analyzed the purchase history for each customer.</w:t>
                </w:r>
              </w:p>
              <w:p w14:paraId="7327CF13" w14:textId="3BCF300A" w:rsidR="00130DDF" w:rsidRPr="00130DDF" w:rsidRDefault="00130DDF" w:rsidP="00130DDF">
                <w:pPr>
                  <w:rPr>
                    <w:bCs/>
                    <w:lang w:val="en-GB"/>
                  </w:rPr>
                </w:pPr>
              </w:p>
              <w:p w14:paraId="323A964F" w14:textId="463459A5" w:rsidR="00491241" w:rsidRDefault="00A97F29" w:rsidP="00874A29">
                <w:pPr>
                  <w:pStyle w:val="ListParagraph"/>
                  <w:numPr>
                    <w:ilvl w:val="0"/>
                    <w:numId w:val="24"/>
                  </w:numPr>
                  <w:rPr>
                    <w:bCs/>
                    <w:lang w:val="en-GB"/>
                  </w:rPr>
                </w:pPr>
                <w:r>
                  <w:rPr>
                    <w:noProof/>
                    <w:lang w:val="en-GB"/>
                  </w:rPr>
                  <w:drawing>
                    <wp:anchor distT="0" distB="0" distL="114300" distR="114300" simplePos="0" relativeHeight="251674624" behindDoc="0" locked="0" layoutInCell="1" allowOverlap="1" wp14:anchorId="1938BDDD" wp14:editId="78BE6683">
                      <wp:simplePos x="0" y="0"/>
                      <wp:positionH relativeFrom="page">
                        <wp:posOffset>0</wp:posOffset>
                      </wp:positionH>
                      <wp:positionV relativeFrom="page">
                        <wp:posOffset>1795780</wp:posOffset>
                      </wp:positionV>
                      <wp:extent cx="6289040" cy="3319780"/>
                      <wp:effectExtent l="0" t="0" r="0" b="0"/>
                      <wp:wrapSquare wrapText="bothSides"/>
                      <wp:docPr id="1404908874" name="Picture 2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08874" name="Picture 22" descr="A screenshot of a computer"/>
                              <pic:cNvPicPr/>
                            </pic:nvPicPr>
                            <pic:blipFill>
                              <a:blip r:embed="rId12">
                                <a:extLst>
                                  <a:ext uri="{28A0092B-C50C-407E-A947-70E740481C1C}">
                                    <a14:useLocalDpi xmlns:a14="http://schemas.microsoft.com/office/drawing/2010/main" val="0"/>
                                  </a:ext>
                                </a:extLst>
                              </a:blip>
                              <a:stretch>
                                <a:fillRect/>
                              </a:stretch>
                            </pic:blipFill>
                            <pic:spPr>
                              <a:xfrm>
                                <a:off x="0" y="0"/>
                                <a:ext cx="6289040" cy="3319780"/>
                              </a:xfrm>
                              <a:prstGeom prst="rect">
                                <a:avLst/>
                              </a:prstGeom>
                            </pic:spPr>
                          </pic:pic>
                        </a:graphicData>
                      </a:graphic>
                      <wp14:sizeRelH relativeFrom="margin">
                        <wp14:pctWidth>0</wp14:pctWidth>
                      </wp14:sizeRelH>
                      <wp14:sizeRelV relativeFrom="margin">
                        <wp14:pctHeight>0</wp14:pctHeight>
                      </wp14:sizeRelV>
                    </wp:anchor>
                  </w:drawing>
                </w:r>
                <w:r w:rsidR="00D1735A" w:rsidRPr="00FA4075">
                  <w:rPr>
                    <w:bCs/>
                    <w:lang w:val="en-GB"/>
                  </w:rPr>
                  <w:t xml:space="preserve">First </w:t>
                </w:r>
                <w:r w:rsidR="00A87014" w:rsidRPr="00FA4075">
                  <w:rPr>
                    <w:bCs/>
                    <w:lang w:val="en-GB"/>
                  </w:rPr>
                  <w:t xml:space="preserve">run the </w:t>
                </w:r>
                <w:r w:rsidR="00A87014" w:rsidRPr="00FA4075">
                  <w:rPr>
                    <w:bCs/>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query</w:t>
                </w:r>
                <w:r w:rsidR="00A87014" w:rsidRPr="00FA4075">
                  <w:rPr>
                    <w:bCs/>
                    <w:lang w:val="en-GB"/>
                  </w:rPr>
                  <w:t xml:space="preserve"> to </w:t>
                </w:r>
                <w:r w:rsidR="00CA6CF5" w:rsidRPr="00FA4075">
                  <w:rPr>
                    <w:bCs/>
                    <w:lang w:val="en-GB"/>
                  </w:rPr>
                  <w:t>find out the unique products</w:t>
                </w:r>
                <w:r w:rsidR="00FA4075">
                  <w:rPr>
                    <w:bCs/>
                    <w:lang w:val="en-GB"/>
                  </w:rPr>
                  <w:t xml:space="preserve"> </w:t>
                </w:r>
                <w:r w:rsidR="000333A2">
                  <w:rPr>
                    <w:bCs/>
                    <w:lang w:val="en-GB"/>
                  </w:rPr>
                  <w:t>has each customer purchased</w:t>
                </w:r>
                <w:r w:rsidR="00130DDF">
                  <w:rPr>
                    <w:bCs/>
                    <w:lang w:val="en-GB"/>
                  </w:rPr>
                  <w:t>.</w:t>
                </w:r>
              </w:p>
              <w:p w14:paraId="345F5F31" w14:textId="52EC16D2" w:rsidR="00491241" w:rsidRDefault="00491241" w:rsidP="0058600D">
                <w:pPr>
                  <w:pStyle w:val="ListParagraph"/>
                  <w:rPr>
                    <w:bCs/>
                    <w:lang w:val="en-GB"/>
                  </w:rPr>
                </w:pPr>
              </w:p>
              <w:p w14:paraId="561CB369" w14:textId="14CB9BBF" w:rsidR="00491241" w:rsidRDefault="00491241" w:rsidP="0058600D">
                <w:pPr>
                  <w:pStyle w:val="ListParagraph"/>
                  <w:rPr>
                    <w:bCs/>
                    <w:lang w:val="en-GB"/>
                  </w:rPr>
                </w:pPr>
              </w:p>
              <w:p w14:paraId="0C6DC0B4" w14:textId="059BA0D8" w:rsidR="00491241" w:rsidRDefault="00491241" w:rsidP="0058600D">
                <w:pPr>
                  <w:pStyle w:val="ListParagraph"/>
                  <w:rPr>
                    <w:bCs/>
                    <w:lang w:val="en-GB"/>
                  </w:rPr>
                </w:pPr>
              </w:p>
              <w:p w14:paraId="68416D55" w14:textId="0D5A3E53" w:rsidR="00491241" w:rsidRPr="0058600D" w:rsidRDefault="00491241" w:rsidP="0058600D">
                <w:pPr>
                  <w:ind w:left="360"/>
                  <w:rPr>
                    <w:bCs/>
                    <w:lang w:val="en-GB"/>
                  </w:rPr>
                </w:pPr>
              </w:p>
              <w:p w14:paraId="4B338C81" w14:textId="69D27974" w:rsidR="0058600D" w:rsidRDefault="0058600D" w:rsidP="0058600D">
                <w:pPr>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30F0AF" w14:textId="215E6B28" w:rsidR="0058600D" w:rsidRDefault="0058600D" w:rsidP="0058600D">
                <w:pPr>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B74B70" w14:textId="0C848D0D" w:rsidR="0058600D" w:rsidRDefault="0058600D" w:rsidP="0058600D">
                <w:pPr>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64BC45" w14:textId="1541EB61" w:rsidR="0058600D" w:rsidRDefault="0058600D" w:rsidP="0058600D">
                <w:pPr>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1B052" w14:textId="67F82C05" w:rsidR="0058600D" w:rsidRDefault="0058600D" w:rsidP="0058600D">
                <w:pPr>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4A1155" w14:textId="561A0280" w:rsidR="0058600D" w:rsidRDefault="0058600D" w:rsidP="0058600D">
                <w:pPr>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390060" w14:textId="20326BCB" w:rsidR="0058600D" w:rsidRDefault="0058600D" w:rsidP="0058600D">
                <w:pPr>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716448" w14:textId="77777777" w:rsidR="0058600D" w:rsidRDefault="0058600D" w:rsidP="0058600D">
                <w:pPr>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24CBE" w14:textId="77777777" w:rsidR="00A97F29" w:rsidRDefault="00A97F29" w:rsidP="0058600D">
                <w:pPr>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BAA628" w14:textId="77777777" w:rsidR="00A97F29" w:rsidRDefault="00A97F29" w:rsidP="0058600D">
                <w:pPr>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525B40" w14:textId="3E86DC35" w:rsidR="00B20BB3" w:rsidRPr="0058600D" w:rsidRDefault="00956BC1" w:rsidP="0058600D">
                <w:pPr>
                  <w:rPr>
                    <w:bCs/>
                    <w:lang w:val="en-GB"/>
                  </w:rPr>
                </w:pPr>
                <w:r w:rsidRPr="0058600D">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we</w:t>
                </w:r>
                <w:r w:rsidR="008C21D9" w:rsidRPr="0058600D">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some insights </w:t>
                </w:r>
                <w:r w:rsidR="00187AE7" w:rsidRPr="0058600D">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w:t>
                </w:r>
                <w:r w:rsidR="00C6530B" w:rsidRPr="0058600D">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87AE7" w:rsidRPr="0058600D">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001421FD" w:rsidRPr="0058600D">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114F6" w:rsidRPr="0058600D">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see the</w:t>
                </w:r>
                <w:r w:rsidR="002B24E8" w:rsidRPr="0058600D">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more clearly we have to </w:t>
                </w:r>
                <w:r w:rsidR="0083514B" w:rsidRPr="0058600D">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categorized </w:t>
                </w:r>
                <w:r w:rsidR="00661C4C" w:rsidRPr="0058600D">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sidR="0083514B" w:rsidRPr="0058600D">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w:t>
                </w:r>
                <w:r w:rsidR="00661C4C" w:rsidRPr="0058600D">
                  <w:rPr>
                    <w:bCs/>
                    <w:color w:val="0F0D29"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61C4C" w:rsidRPr="0058600D">
                  <w:rPr>
                    <w:bCs/>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into three categories </w:t>
                </w:r>
                <w:proofErr w:type="gramStart"/>
                <w:r w:rsidR="00661C4C" w:rsidRPr="0058600D">
                  <w:rPr>
                    <w:bCs/>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high</w:t>
                </w:r>
                <w:proofErr w:type="gramEnd"/>
                <w:r w:rsidR="00661C4C" w:rsidRPr="0058600D">
                  <w:rPr>
                    <w:bCs/>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6530B" w:rsidRPr="0058600D">
                  <w:rPr>
                    <w:bCs/>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61C4C" w:rsidRPr="0058600D">
                  <w:rPr>
                    <w:bCs/>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mediu</w:t>
                </w:r>
                <w:r w:rsidR="00C6530B" w:rsidRPr="0058600D">
                  <w:rPr>
                    <w:bCs/>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 </w:t>
                </w:r>
                <w:r w:rsidR="00661C4C" w:rsidRPr="0058600D">
                  <w:rPr>
                    <w:bCs/>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small )</w:t>
                </w:r>
                <w:r w:rsidR="002B24E8" w:rsidRPr="0058600D">
                  <w:rPr>
                    <w:bCs/>
                    <w:color w:val="024F75" w:themeColor="accent1"/>
                    <w:lang w:val="en-GB"/>
                  </w:rPr>
                  <w:t xml:space="preserve"> </w:t>
                </w:r>
                <w:r w:rsidR="0083514B" w:rsidRPr="0058600D">
                  <w:rPr>
                    <w:bCs/>
                    <w:color w:val="024F75" w:themeColor="accent1"/>
                    <w:lang w:val="en-GB"/>
                  </w:rPr>
                  <w:t>.</w:t>
                </w:r>
                <w:r w:rsidR="00AA2A9D" w:rsidRPr="0058600D">
                  <w:rPr>
                    <w:bCs/>
                    <w:lang w:val="en-GB"/>
                  </w:rPr>
                  <w:t xml:space="preserve"> </w:t>
                </w:r>
              </w:p>
              <w:p w14:paraId="1FA063B0" w14:textId="5B489A78" w:rsidR="00850180" w:rsidRPr="00B20BB3" w:rsidRDefault="00B20BB3" w:rsidP="00721BA8">
                <w:pPr>
                  <w:pStyle w:val="NoSpacing"/>
                  <w:rPr>
                    <w:lang w:val="en-GB"/>
                  </w:rPr>
                </w:pPr>
                <w:r>
                  <w:rPr>
                    <w:highlight w:val="yellow"/>
                    <w:lang w:val="en-GB"/>
                  </w:rPr>
                  <w:t>HIGH</w:t>
                </w:r>
                <w:r w:rsidRPr="00B20BB3">
                  <w:rPr>
                    <w:highlight w:val="yellow"/>
                    <w:lang w:val="en-GB"/>
                  </w:rPr>
                  <w:t>:</w:t>
                </w:r>
              </w:p>
              <w:p w14:paraId="2BB6B6DF" w14:textId="282CEA11" w:rsidR="00E26888" w:rsidRDefault="00CA3B8C" w:rsidP="003324C9">
                <w:pPr>
                  <w:rPr>
                    <w:bCs/>
                    <w:color w:val="024F75" w:themeColor="accent1"/>
                    <w:lang w:val="en-GB"/>
                  </w:rPr>
                </w:pPr>
                <w:r w:rsidRPr="00B20BB3">
                  <w:rPr>
                    <w:bCs/>
                    <w:noProof/>
                    <w:color w:val="024F75" w:themeColor="accent1"/>
                    <w:lang w:val="en-GB"/>
                  </w:rPr>
                  <w:drawing>
                    <wp:anchor distT="0" distB="0" distL="114300" distR="114300" simplePos="0" relativeHeight="251678720" behindDoc="0" locked="0" layoutInCell="1" allowOverlap="1" wp14:anchorId="61209CB6" wp14:editId="6138ADF0">
                      <wp:simplePos x="0" y="0"/>
                      <wp:positionH relativeFrom="column">
                        <wp:posOffset>3858895</wp:posOffset>
                      </wp:positionH>
                      <wp:positionV relativeFrom="paragraph">
                        <wp:posOffset>-154885</wp:posOffset>
                      </wp:positionV>
                      <wp:extent cx="2432685" cy="2225841"/>
                      <wp:effectExtent l="0" t="0" r="5715" b="3175"/>
                      <wp:wrapSquare wrapText="bothSides"/>
                      <wp:docPr id="6616062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2685" cy="2225841"/>
                              </a:xfrm>
                              <a:prstGeom prst="rect">
                                <a:avLst/>
                              </a:prstGeom>
                              <a:noFill/>
                              <a:ln>
                                <a:noFill/>
                              </a:ln>
                            </pic:spPr>
                          </pic:pic>
                        </a:graphicData>
                      </a:graphic>
                      <wp14:sizeRelH relativeFrom="page">
                        <wp14:pctWidth>0</wp14:pctWidth>
                      </wp14:sizeRelH>
                      <wp14:sizeRelV relativeFrom="page">
                        <wp14:pctHeight>0</wp14:pctHeight>
                      </wp14:sizeRelV>
                    </wp:anchor>
                  </w:drawing>
                </w:r>
                <w:r w:rsidR="00B20BB3">
                  <w:rPr>
                    <w:bCs/>
                    <w:color w:val="024F75" w:themeColor="accent1"/>
                    <w:lang w:val="en-GB"/>
                  </w:rPr>
                  <w:t xml:space="preserve">                    </w:t>
                </w:r>
                <w:r w:rsidR="00B20BB3" w:rsidRPr="00B20BB3">
                  <w:rPr>
                    <w:bCs/>
                    <w:color w:val="024F75" w:themeColor="accent1"/>
                    <w:highlight w:val="yellow"/>
                    <w:lang w:val="en-GB"/>
                  </w:rPr>
                  <w:t>MEDIUM</w:t>
                </w:r>
                <w:r w:rsidR="00F827F1" w:rsidRPr="00B20BB3">
                  <w:rPr>
                    <w:bCs/>
                    <w:color w:val="024F75" w:themeColor="accent1"/>
                    <w:highlight w:val="yellow"/>
                    <w:lang w:val="en-GB"/>
                  </w:rPr>
                  <w:t>:</w:t>
                </w:r>
              </w:p>
              <w:p w14:paraId="578E51E5" w14:textId="439F5E66" w:rsidR="00E26888" w:rsidRDefault="00E26888" w:rsidP="003324C9">
                <w:pPr>
                  <w:rPr>
                    <w:bCs/>
                    <w:color w:val="024F75" w:themeColor="accent1"/>
                    <w:lang w:val="en-GB"/>
                  </w:rPr>
                </w:pPr>
              </w:p>
              <w:p w14:paraId="3DA3FF7B" w14:textId="667BAC1B" w:rsidR="00E26888" w:rsidRDefault="00687EF4" w:rsidP="003324C9">
                <w:pPr>
                  <w:rPr>
                    <w:bCs/>
                    <w:color w:val="024F75" w:themeColor="accent1"/>
                    <w:lang w:val="en-GB"/>
                  </w:rPr>
                </w:pPr>
                <w:r w:rsidRPr="00BD4726">
                  <w:rPr>
                    <w:bCs/>
                    <w:noProof/>
                    <w:color w:val="024F75" w:themeColor="accent1"/>
                    <w:lang w:val="en-GB"/>
                  </w:rPr>
                  <w:drawing>
                    <wp:anchor distT="0" distB="0" distL="114300" distR="114300" simplePos="0" relativeHeight="251676672" behindDoc="0" locked="0" layoutInCell="1" allowOverlap="1" wp14:anchorId="7212C480" wp14:editId="2AB24F77">
                      <wp:simplePos x="0" y="0"/>
                      <wp:positionH relativeFrom="column">
                        <wp:posOffset>31032</wp:posOffset>
                      </wp:positionH>
                      <wp:positionV relativeFrom="paragraph">
                        <wp:posOffset>-494472</wp:posOffset>
                      </wp:positionV>
                      <wp:extent cx="2238375" cy="1914525"/>
                      <wp:effectExtent l="0" t="0" r="9525" b="9525"/>
                      <wp:wrapSquare wrapText="bothSides"/>
                      <wp:docPr id="10618910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837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8F161" w14:textId="59DAEB7E" w:rsidR="00E26888" w:rsidRDefault="00E26888" w:rsidP="003324C9">
                <w:pPr>
                  <w:rPr>
                    <w:bCs/>
                    <w:color w:val="024F75" w:themeColor="accent1"/>
                    <w:lang w:val="en-GB"/>
                  </w:rPr>
                </w:pPr>
              </w:p>
              <w:p w14:paraId="58A7625C" w14:textId="525F606F" w:rsidR="00E26888" w:rsidRDefault="00E26888" w:rsidP="003324C9">
                <w:pPr>
                  <w:rPr>
                    <w:bCs/>
                    <w:color w:val="024F75" w:themeColor="accent1"/>
                    <w:lang w:val="en-GB"/>
                  </w:rPr>
                </w:pPr>
              </w:p>
              <w:p w14:paraId="37C29159" w14:textId="6319048A" w:rsidR="00FA0E85" w:rsidRDefault="00FA0E85" w:rsidP="003324C9">
                <w:pPr>
                  <w:rPr>
                    <w:bCs/>
                    <w:color w:val="024F75" w:themeColor="accent1"/>
                    <w:lang w:val="en-GB"/>
                  </w:rPr>
                </w:pPr>
              </w:p>
              <w:tbl>
                <w:tblPr>
                  <w:tblpPr w:leftFromText="180" w:rightFromText="180" w:vertAnchor="page" w:horzAnchor="page" w:tblpX="677" w:tblpY="1"/>
                  <w:tblOverlap w:val="never"/>
                  <w:tblW w:w="3511" w:type="dxa"/>
                  <w:tblLook w:val="04A0" w:firstRow="1" w:lastRow="0" w:firstColumn="1" w:lastColumn="0" w:noHBand="0" w:noVBand="1"/>
                </w:tblPr>
                <w:tblGrid>
                  <w:gridCol w:w="1417"/>
                  <w:gridCol w:w="2094"/>
                </w:tblGrid>
                <w:tr w:rsidR="00584D59" w:rsidRPr="00584D59" w14:paraId="74965190" w14:textId="77777777" w:rsidTr="00F43E2C">
                  <w:trPr>
                    <w:trHeight w:val="416"/>
                  </w:trPr>
                  <w:tc>
                    <w:tcPr>
                      <w:tcW w:w="1417" w:type="dxa"/>
                      <w:tcBorders>
                        <w:top w:val="single" w:sz="4" w:space="0" w:color="F1A983"/>
                        <w:left w:val="single" w:sz="4" w:space="0" w:color="F1A983"/>
                        <w:bottom w:val="single" w:sz="4" w:space="0" w:color="F1A983"/>
                        <w:right w:val="nil"/>
                      </w:tcBorders>
                      <w:shd w:val="clear" w:color="E97132" w:fill="E97132"/>
                      <w:vAlign w:val="center"/>
                      <w:hideMark/>
                    </w:tcPr>
                    <w:p w14:paraId="17E2ECEB" w14:textId="77777777" w:rsidR="00584D59" w:rsidRPr="00584D59" w:rsidRDefault="00584D59" w:rsidP="00584D59">
                      <w:pPr>
                        <w:spacing w:after="0" w:line="240" w:lineRule="auto"/>
                        <w:jc w:val="center"/>
                        <w:rPr>
                          <w:rFonts w:ascii="Aptos Narrow" w:eastAsia="Times New Roman" w:hAnsi="Aptos Narrow" w:cs="Times New Roman"/>
                          <w:b/>
                          <w:bCs/>
                          <w:color w:val="FFFFFF"/>
                          <w:sz w:val="22"/>
                          <w:szCs w:val="22"/>
                          <w:lang w:val="en-GB" w:eastAsia="en-GB"/>
                        </w:rPr>
                      </w:pPr>
                      <w:r w:rsidRPr="00584D59">
                        <w:rPr>
                          <w:rFonts w:ascii="Aptos Narrow" w:eastAsia="Times New Roman" w:hAnsi="Aptos Narrow" w:cs="Times New Roman"/>
                          <w:b/>
                          <w:bCs/>
                          <w:color w:val="FFFFFF"/>
                          <w:sz w:val="22"/>
                          <w:szCs w:val="22"/>
                          <w:lang w:val="en-GB" w:eastAsia="en-GB"/>
                        </w:rPr>
                        <w:lastRenderedPageBreak/>
                        <w:t>CustomerID</w:t>
                      </w:r>
                    </w:p>
                  </w:tc>
                  <w:tc>
                    <w:tcPr>
                      <w:tcW w:w="2094" w:type="dxa"/>
                      <w:tcBorders>
                        <w:top w:val="single" w:sz="4" w:space="0" w:color="F1A983"/>
                        <w:left w:val="nil"/>
                        <w:bottom w:val="single" w:sz="4" w:space="0" w:color="F1A983"/>
                        <w:right w:val="single" w:sz="4" w:space="0" w:color="F1A983"/>
                      </w:tcBorders>
                      <w:shd w:val="clear" w:color="E97132" w:fill="E97132"/>
                      <w:vAlign w:val="center"/>
                      <w:hideMark/>
                    </w:tcPr>
                    <w:p w14:paraId="77A79F47" w14:textId="77777777" w:rsidR="00584D59" w:rsidRPr="00584D59" w:rsidRDefault="00584D59" w:rsidP="00584D59">
                      <w:pPr>
                        <w:spacing w:after="0" w:line="240" w:lineRule="auto"/>
                        <w:jc w:val="center"/>
                        <w:rPr>
                          <w:rFonts w:ascii="Aptos Narrow" w:eastAsia="Times New Roman" w:hAnsi="Aptos Narrow" w:cs="Times New Roman"/>
                          <w:b/>
                          <w:bCs/>
                          <w:color w:val="FFFFFF"/>
                          <w:sz w:val="22"/>
                          <w:szCs w:val="22"/>
                          <w:lang w:val="en-GB" w:eastAsia="en-GB"/>
                        </w:rPr>
                      </w:pPr>
                      <w:r w:rsidRPr="00584D59">
                        <w:rPr>
                          <w:rFonts w:ascii="Aptos Narrow" w:eastAsia="Times New Roman" w:hAnsi="Aptos Narrow" w:cs="Times New Roman"/>
                          <w:b/>
                          <w:bCs/>
                          <w:color w:val="FFFFFF"/>
                          <w:sz w:val="22"/>
                          <w:szCs w:val="22"/>
                          <w:lang w:val="en-GB" w:eastAsia="en-GB"/>
                        </w:rPr>
                        <w:t>Unique Purchases</w:t>
                      </w:r>
                    </w:p>
                  </w:tc>
                </w:tr>
                <w:tr w:rsidR="00584D59" w:rsidRPr="00584D59" w14:paraId="34C9265A"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45C3FB5F"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12583</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0A8F414F"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20</w:t>
                      </w:r>
                    </w:p>
                  </w:tc>
                </w:tr>
                <w:tr w:rsidR="00584D59" w:rsidRPr="00584D59" w14:paraId="4685B540"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23D11C72"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17850</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283CFB69"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20</w:t>
                      </w:r>
                    </w:p>
                  </w:tc>
                </w:tr>
                <w:tr w:rsidR="00584D59" w:rsidRPr="00584D59" w14:paraId="2FC929F1"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12872461"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14688</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658B65B1"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19</w:t>
                      </w:r>
                    </w:p>
                  </w:tc>
                </w:tr>
                <w:tr w:rsidR="00584D59" w:rsidRPr="00584D59" w14:paraId="6ED6646B"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535AD8F1"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13448</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5F417FF3"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18</w:t>
                      </w:r>
                    </w:p>
                  </w:tc>
                </w:tr>
                <w:tr w:rsidR="00584D59" w:rsidRPr="00584D59" w14:paraId="6FF127A0"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31D7403A"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13047</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29C7C584"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17</w:t>
                      </w:r>
                    </w:p>
                  </w:tc>
                </w:tr>
                <w:tr w:rsidR="00584D59" w:rsidRPr="00584D59" w14:paraId="6B7B0339"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118A1AB1"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13758</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7A2EABA0"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17</w:t>
                      </w:r>
                    </w:p>
                  </w:tc>
                </w:tr>
                <w:tr w:rsidR="00584D59" w:rsidRPr="00584D59" w14:paraId="1EACCE4C"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69378356"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14849</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11B66E29"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17</w:t>
                      </w:r>
                    </w:p>
                  </w:tc>
                </w:tr>
                <w:tr w:rsidR="00584D59" w:rsidRPr="00584D59" w14:paraId="79C82B40"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66730450"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16456</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65794E92"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16</w:t>
                      </w:r>
                    </w:p>
                  </w:tc>
                </w:tr>
                <w:tr w:rsidR="00584D59" w:rsidRPr="00584D59" w14:paraId="02AC5F1D"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0F302BE4"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12662</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46108432"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15</w:t>
                      </w:r>
                    </w:p>
                  </w:tc>
                </w:tr>
                <w:tr w:rsidR="00584D59" w:rsidRPr="00584D59" w14:paraId="78C27A53"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29C9930F"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17377</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351B70C8"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15</w:t>
                      </w:r>
                    </w:p>
                  </w:tc>
                </w:tr>
                <w:tr w:rsidR="00584D59" w:rsidRPr="00584D59" w14:paraId="431EB9DA"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57DBC1E7"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13767</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24AAAF95"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14</w:t>
                      </w:r>
                    </w:p>
                  </w:tc>
                </w:tr>
                <w:tr w:rsidR="00584D59" w:rsidRPr="00584D59" w14:paraId="1F9EFD2F"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0CCCA80E"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16583</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2257DBFB"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14</w:t>
                      </w:r>
                    </w:p>
                  </w:tc>
                </w:tr>
                <w:tr w:rsidR="00584D59" w:rsidRPr="00584D59" w14:paraId="6AC211CA"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3163B51D"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16210</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5927E67C"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14</w:t>
                      </w:r>
                    </w:p>
                  </w:tc>
                </w:tr>
                <w:tr w:rsidR="00584D59" w:rsidRPr="00584D59" w14:paraId="24CCEC9C"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32315E0E"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16250</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2AF2199A"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14</w:t>
                      </w:r>
                    </w:p>
                  </w:tc>
                </w:tr>
                <w:tr w:rsidR="00584D59" w:rsidRPr="00584D59" w14:paraId="1FC99582"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649DD0F8"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12431</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1566B20F"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14</w:t>
                      </w:r>
                    </w:p>
                  </w:tc>
                </w:tr>
                <w:tr w:rsidR="00584D59" w:rsidRPr="00584D59" w14:paraId="248A7028"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13796E93"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14078</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3493C8C8"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13</w:t>
                      </w:r>
                    </w:p>
                  </w:tc>
                </w:tr>
                <w:tr w:rsidR="00584D59" w:rsidRPr="00584D59" w14:paraId="601E9C2C"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6DFD7DA7"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18074</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30CA68AE"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13</w:t>
                      </w:r>
                    </w:p>
                  </w:tc>
                </w:tr>
                <w:tr w:rsidR="00584D59" w:rsidRPr="00584D59" w14:paraId="42F7E989"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115A3055"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15605</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4BFCF961"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12</w:t>
                      </w:r>
                    </w:p>
                  </w:tc>
                </w:tr>
                <w:tr w:rsidR="00584D59" w:rsidRPr="00584D59" w14:paraId="4EC5133C"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3BC70ACE"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16098</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5DF6591A"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12</w:t>
                      </w:r>
                    </w:p>
                  </w:tc>
                </w:tr>
                <w:tr w:rsidR="00584D59" w:rsidRPr="00584D59" w14:paraId="4DDE4643"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797FC800"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12868</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362894B9"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12</w:t>
                      </w:r>
                    </w:p>
                  </w:tc>
                </w:tr>
                <w:tr w:rsidR="00584D59" w:rsidRPr="00584D59" w14:paraId="7BA42169"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633A5600"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15922</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500219C9"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11</w:t>
                      </w:r>
                    </w:p>
                  </w:tc>
                </w:tr>
                <w:tr w:rsidR="00584D59" w:rsidRPr="00584D59" w14:paraId="045A05B2"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62A2C0D6"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13408</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18CCD026"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11</w:t>
                      </w:r>
                    </w:p>
                  </w:tc>
                </w:tr>
                <w:tr w:rsidR="00584D59" w:rsidRPr="00584D59" w14:paraId="102FE26A"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0C992082"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13705</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6980E075"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10</w:t>
                      </w:r>
                    </w:p>
                  </w:tc>
                </w:tr>
                <w:tr w:rsidR="00584D59" w:rsidRPr="00584D59" w14:paraId="490EDE1A"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180DC44B"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14001</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6330252B"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9</w:t>
                      </w:r>
                    </w:p>
                  </w:tc>
                </w:tr>
                <w:tr w:rsidR="00584D59" w:rsidRPr="00584D59" w14:paraId="6CCDC4F2"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5A6B7278"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14237</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67135C6E"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9</w:t>
                      </w:r>
                    </w:p>
                  </w:tc>
                </w:tr>
                <w:tr w:rsidR="00584D59" w:rsidRPr="00584D59" w14:paraId="1816551F"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2D0961B7"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18085</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5BF66F3D"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9</w:t>
                      </w:r>
                    </w:p>
                  </w:tc>
                </w:tr>
                <w:tr w:rsidR="00584D59" w:rsidRPr="00584D59" w14:paraId="364A0BC1"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2BCC578F"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16029</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5947E5DC"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8</w:t>
                      </w:r>
                    </w:p>
                  </w:tc>
                </w:tr>
                <w:tr w:rsidR="00584D59" w:rsidRPr="00584D59" w14:paraId="2E4639BE"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51B1B4FE"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17420</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297951DC"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7</w:t>
                      </w:r>
                    </w:p>
                  </w:tc>
                </w:tr>
                <w:tr w:rsidR="00584D59" w:rsidRPr="00584D59" w14:paraId="2054CFD3"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5721F92D"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16955</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4D61144E"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6</w:t>
                      </w:r>
                    </w:p>
                  </w:tc>
                </w:tr>
                <w:tr w:rsidR="00584D59" w:rsidRPr="00584D59" w14:paraId="0C8E4F05"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70B5A32C"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13694</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0341C0CE"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6</w:t>
                      </w:r>
                    </w:p>
                  </w:tc>
                </w:tr>
                <w:tr w:rsidR="00584D59" w:rsidRPr="00584D59" w14:paraId="4F87AA86"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4A7A1E6D"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13255</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49EE217E"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6</w:t>
                      </w:r>
                    </w:p>
                  </w:tc>
                </w:tr>
                <w:tr w:rsidR="00584D59" w:rsidRPr="00584D59" w14:paraId="056A988D"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22A5C906"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16552</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4D1DA5B3"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5</w:t>
                      </w:r>
                    </w:p>
                  </w:tc>
                </w:tr>
                <w:tr w:rsidR="00584D59" w:rsidRPr="00584D59" w14:paraId="5867828A"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656B0880"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15350</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563207F1"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5</w:t>
                      </w:r>
                    </w:p>
                  </w:tc>
                </w:tr>
                <w:tr w:rsidR="00584D59" w:rsidRPr="00584D59" w14:paraId="1D1587F6"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1607C7BF"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17951</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4386952C"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5</w:t>
                      </w:r>
                    </w:p>
                  </w:tc>
                </w:tr>
                <w:tr w:rsidR="00584D59" w:rsidRPr="00584D59" w14:paraId="4BFD8452"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5E0DAD13"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17572</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4DB5A165"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4</w:t>
                      </w:r>
                    </w:p>
                  </w:tc>
                </w:tr>
                <w:tr w:rsidR="00584D59" w:rsidRPr="00584D59" w14:paraId="3F17F875"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57CA1574"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18144</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7EA5F0E8"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3</w:t>
                      </w:r>
                    </w:p>
                  </w:tc>
                </w:tr>
                <w:tr w:rsidR="00584D59" w:rsidRPr="00584D59" w14:paraId="49A67CC5"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15A363DE"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15513</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383AFA70"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3</w:t>
                      </w:r>
                    </w:p>
                  </w:tc>
                </w:tr>
                <w:tr w:rsidR="00584D59" w:rsidRPr="00584D59" w14:paraId="1B86708B"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130D627E"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12791</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038835D9"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2</w:t>
                      </w:r>
                    </w:p>
                  </w:tc>
                </w:tr>
                <w:tr w:rsidR="00584D59" w:rsidRPr="00584D59" w14:paraId="1CCFAA6C"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0F984C81"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17924</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60BBB9B1"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2</w:t>
                      </w:r>
                    </w:p>
                  </w:tc>
                </w:tr>
                <w:tr w:rsidR="00584D59" w:rsidRPr="00584D59" w14:paraId="58143EE3"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65C9B305"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15291</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05E5B317"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2</w:t>
                      </w:r>
                    </w:p>
                  </w:tc>
                </w:tr>
                <w:tr w:rsidR="00584D59" w:rsidRPr="00584D59" w14:paraId="5BFF04A0"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1BBD79E3"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17181</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4EF9B0C3"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2</w:t>
                      </w:r>
                    </w:p>
                  </w:tc>
                </w:tr>
                <w:tr w:rsidR="00584D59" w:rsidRPr="00584D59" w14:paraId="0F6A5E46"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61615B85"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15100</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6F00DEA5"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w:t>
                      </w:r>
                    </w:p>
                  </w:tc>
                </w:tr>
                <w:tr w:rsidR="00584D59" w:rsidRPr="00584D59" w14:paraId="42F6032F"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7EAF607E"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14045</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2915C367"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w:t>
                      </w:r>
                    </w:p>
                  </w:tc>
                </w:tr>
                <w:tr w:rsidR="00584D59" w:rsidRPr="00584D59" w14:paraId="1CEBDE4B"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auto" w:fill="auto"/>
                      <w:vAlign w:val="center"/>
                      <w:hideMark/>
                    </w:tcPr>
                    <w:p w14:paraId="72E507D3"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13748</w:t>
                      </w:r>
                    </w:p>
                  </w:tc>
                  <w:tc>
                    <w:tcPr>
                      <w:tcW w:w="2094" w:type="dxa"/>
                      <w:tcBorders>
                        <w:top w:val="single" w:sz="4" w:space="0" w:color="F1A983"/>
                        <w:left w:val="nil"/>
                        <w:bottom w:val="single" w:sz="4" w:space="0" w:color="F1A983"/>
                        <w:right w:val="single" w:sz="4" w:space="0" w:color="F1A983"/>
                      </w:tcBorders>
                      <w:shd w:val="clear" w:color="auto" w:fill="auto"/>
                      <w:vAlign w:val="center"/>
                      <w:hideMark/>
                    </w:tcPr>
                    <w:p w14:paraId="576A1D1E"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w:t>
                      </w:r>
                    </w:p>
                  </w:tc>
                </w:tr>
                <w:tr w:rsidR="00584D59" w:rsidRPr="00584D59" w14:paraId="0234E2F8" w14:textId="77777777" w:rsidTr="00CB269D">
                  <w:trPr>
                    <w:trHeight w:val="221"/>
                  </w:trPr>
                  <w:tc>
                    <w:tcPr>
                      <w:tcW w:w="1417" w:type="dxa"/>
                      <w:tcBorders>
                        <w:top w:val="single" w:sz="4" w:space="0" w:color="F1A983"/>
                        <w:left w:val="single" w:sz="4" w:space="0" w:color="F1A983"/>
                        <w:bottom w:val="single" w:sz="4" w:space="0" w:color="F1A983"/>
                        <w:right w:val="nil"/>
                      </w:tcBorders>
                      <w:shd w:val="clear" w:color="FBE2D5" w:fill="FBE2D5"/>
                      <w:vAlign w:val="center"/>
                      <w:hideMark/>
                    </w:tcPr>
                    <w:p w14:paraId="1FBBA749"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13747</w:t>
                      </w:r>
                    </w:p>
                  </w:tc>
                  <w:tc>
                    <w:tcPr>
                      <w:tcW w:w="2094" w:type="dxa"/>
                      <w:tcBorders>
                        <w:top w:val="single" w:sz="4" w:space="0" w:color="F1A983"/>
                        <w:left w:val="nil"/>
                        <w:bottom w:val="single" w:sz="4" w:space="0" w:color="F1A983"/>
                        <w:right w:val="single" w:sz="4" w:space="0" w:color="F1A983"/>
                      </w:tcBorders>
                      <w:shd w:val="clear" w:color="FBE2D5" w:fill="FBE2D5"/>
                      <w:vAlign w:val="center"/>
                      <w:hideMark/>
                    </w:tcPr>
                    <w:p w14:paraId="7D0D4C4B" w14:textId="77777777" w:rsidR="00584D59" w:rsidRPr="00584D59" w:rsidRDefault="00584D59" w:rsidP="00584D59">
                      <w:pPr>
                        <w:spacing w:after="0" w:line="240" w:lineRule="auto"/>
                        <w:jc w:val="right"/>
                        <w:rPr>
                          <w:rFonts w:ascii="Aptos Narrow" w:eastAsia="Times New Roman" w:hAnsi="Aptos Narrow" w:cs="Times New Roman"/>
                          <w:color w:val="000000"/>
                          <w:sz w:val="22"/>
                          <w:szCs w:val="22"/>
                          <w:lang w:val="en-GB" w:eastAsia="en-GB"/>
                        </w:rPr>
                      </w:pPr>
                      <w:r w:rsidRPr="00584D59">
                        <w:rPr>
                          <w:rFonts w:ascii="Aptos Narrow" w:eastAsia="Times New Roman" w:hAnsi="Aptos Narrow" w:cs="Times New Roman"/>
                          <w:color w:val="000000"/>
                          <w:sz w:val="22"/>
                          <w:szCs w:val="22"/>
                          <w:lang w:val="en-GB" w:eastAsia="en-GB"/>
                        </w:rPr>
                        <w:t>1</w:t>
                      </w:r>
                    </w:p>
                  </w:tc>
                </w:tr>
              </w:tbl>
              <w:p w14:paraId="712EC22C" w14:textId="34F87353" w:rsidR="00FA0E85" w:rsidRDefault="00350D02" w:rsidP="003324C9">
                <w:pPr>
                  <w:rPr>
                    <w:bCs/>
                    <w:color w:val="024F75" w:themeColor="accent1"/>
                    <w:lang w:val="en-GB"/>
                  </w:rPr>
                </w:pPr>
                <w:r>
                  <w:rPr>
                    <w:bCs/>
                    <w:color w:val="024F75" w:themeColor="accent1"/>
                    <w:highlight w:val="yellow"/>
                    <w:lang w:val="en-GB"/>
                  </w:rPr>
                  <w:t>SMALL</w:t>
                </w:r>
                <w:r w:rsidR="00B20BB3" w:rsidRPr="00B20BB3">
                  <w:rPr>
                    <w:bCs/>
                    <w:color w:val="024F75" w:themeColor="accent1"/>
                    <w:highlight w:val="yellow"/>
                    <w:lang w:val="en-GB"/>
                  </w:rPr>
                  <w:t>:</w:t>
                </w:r>
                <w:r w:rsidR="001E0EC7">
                  <w:rPr>
                    <w:bCs/>
                    <w:color w:val="024F75" w:themeColor="accent1"/>
                    <w:lang w:val="en-GB"/>
                  </w:rPr>
                  <w:t xml:space="preserve">    </w:t>
                </w:r>
                <w:r w:rsidR="00625C01">
                  <w:rPr>
                    <w:bCs/>
                    <w:color w:val="024F75" w:themeColor="accent1"/>
                    <w:lang w:val="en-GB"/>
                  </w:rPr>
                  <w:t xml:space="preserve">  </w:t>
                </w:r>
                <w:r w:rsidR="001E0EC7">
                  <w:rPr>
                    <w:bCs/>
                    <w:color w:val="024F75" w:themeColor="accent1"/>
                    <w:lang w:val="en-GB"/>
                  </w:rPr>
                  <w:t xml:space="preserve">        </w:t>
                </w:r>
              </w:p>
              <w:p w14:paraId="01B35180" w14:textId="68294B7A" w:rsidR="001E0EC7" w:rsidRDefault="00721BA8" w:rsidP="003324C9">
                <w:pPr>
                  <w:rPr>
                    <w:bCs/>
                    <w:color w:val="024F75" w:themeColor="accent1"/>
                    <w:lang w:val="en-GB"/>
                  </w:rPr>
                </w:pPr>
                <w:r>
                  <w:rPr>
                    <w:bCs/>
                    <w:color w:val="024F75" w:themeColor="accent1"/>
                    <w:lang w:val="en-GB"/>
                  </w:rPr>
                  <w:t xml:space="preserve">                                                                                                                                                                    </w:t>
                </w:r>
              </w:p>
              <w:p w14:paraId="390077D3" w14:textId="51AFABF9" w:rsidR="00F827F1" w:rsidRDefault="00625C01" w:rsidP="003324C9">
                <w:pPr>
                  <w:rPr>
                    <w:bCs/>
                    <w:color w:val="024F75" w:themeColor="accent1"/>
                    <w:lang w:val="en-GB"/>
                  </w:rPr>
                </w:pPr>
                <w:r w:rsidRPr="00625C01">
                  <w:rPr>
                    <w:bCs/>
                    <w:noProof/>
                    <w:color w:val="024F75" w:themeColor="accent1"/>
                    <w:highlight w:val="yellow"/>
                    <w:lang w:val="en-GB"/>
                  </w:rPr>
                  <mc:AlternateContent>
                    <mc:Choice Requires="wps">
                      <w:drawing>
                        <wp:anchor distT="45720" distB="45720" distL="114300" distR="114300" simplePos="0" relativeHeight="251680768" behindDoc="0" locked="0" layoutInCell="1" allowOverlap="1" wp14:anchorId="2343B5C9" wp14:editId="294EFD10">
                          <wp:simplePos x="0" y="0"/>
                          <wp:positionH relativeFrom="column">
                            <wp:posOffset>2715260</wp:posOffset>
                          </wp:positionH>
                          <wp:positionV relativeFrom="paragraph">
                            <wp:posOffset>153035</wp:posOffset>
                          </wp:positionV>
                          <wp:extent cx="3867150" cy="28194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867150" cy="2819400"/>
                                  </a:xfrm>
                                  <a:prstGeom prst="rect">
                                    <a:avLst/>
                                  </a:prstGeom>
                                  <a:solidFill>
                                    <a:srgbClr val="FFFFFF"/>
                                  </a:solidFill>
                                  <a:ln w="9525">
                                    <a:solidFill>
                                      <a:srgbClr val="000000"/>
                                    </a:solidFill>
                                    <a:miter lim="800000"/>
                                    <a:headEnd/>
                                    <a:tailEnd/>
                                  </a:ln>
                                </wps:spPr>
                                <wps:txbx>
                                  <w:txbxContent>
                                    <w:p w14:paraId="403F35D0" w14:textId="001489C2" w:rsidR="000D0470" w:rsidRPr="000D0470" w:rsidRDefault="000D0470" w:rsidP="000D0470">
                                      <w:pPr>
                                        <w:spacing w:after="200" w:line="288" w:lineRule="auto"/>
                                        <w:rPr>
                                          <w:lang w:val="en-GB"/>
                                        </w:rPr>
                                      </w:pPr>
                                    </w:p>
                                    <w:p w14:paraId="540036BE" w14:textId="77777777" w:rsidR="000D0470" w:rsidRPr="000D0470" w:rsidRDefault="000D0470" w:rsidP="000D0470">
                                      <w:pPr>
                                        <w:spacing w:after="200" w:line="288" w:lineRule="auto"/>
                                        <w:rPr>
                                          <w:b/>
                                          <w:bCs/>
                                          <w:color w:val="FF6600"/>
                                          <w:lang w:val="en-GB"/>
                                        </w:rPr>
                                      </w:pPr>
                                      <w:r w:rsidRPr="000D0470">
                                        <w:rPr>
                                          <w:b/>
                                          <w:bCs/>
                                          <w:color w:val="FF6600"/>
                                          <w:lang w:val="en-GB"/>
                                        </w:rPr>
                                        <w:t>Categorization of Customers:</w:t>
                                      </w:r>
                                    </w:p>
                                    <w:p w14:paraId="2740EA1F" w14:textId="77777777" w:rsidR="000D0470" w:rsidRPr="000D0470" w:rsidRDefault="000D0470" w:rsidP="000D0470">
                                      <w:pPr>
                                        <w:spacing w:after="200" w:line="288" w:lineRule="auto"/>
                                        <w:rPr>
                                          <w:lang w:val="en-GB"/>
                                        </w:rPr>
                                      </w:pPr>
                                      <w:r w:rsidRPr="000D0470">
                                        <w:rPr>
                                          <w:lang w:val="en-GB"/>
                                        </w:rPr>
                                        <w:t>Based on the number of unique products purchased, customers have been categorized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gridCol w:w="2058"/>
                                        <w:gridCol w:w="2214"/>
                                      </w:tblGrid>
                                      <w:tr w:rsidR="00AE4C63" w:rsidRPr="000D0470" w14:paraId="3AD6354D" w14:textId="77777777" w:rsidTr="000D0470">
                                        <w:trPr>
                                          <w:tblHeader/>
                                          <w:tblCellSpacing w:w="15" w:type="dxa"/>
                                        </w:trPr>
                                        <w:tc>
                                          <w:tcPr>
                                            <w:tcW w:w="0" w:type="auto"/>
                                            <w:vAlign w:val="center"/>
                                            <w:hideMark/>
                                          </w:tcPr>
                                          <w:p w14:paraId="00626B9A" w14:textId="77777777" w:rsidR="000D0470" w:rsidRPr="000D0470" w:rsidRDefault="000D0470" w:rsidP="000D0470">
                                            <w:pPr>
                                              <w:spacing w:after="200" w:line="288" w:lineRule="auto"/>
                                              <w:rPr>
                                                <w:b/>
                                                <w:bCs/>
                                                <w:color w:val="FF6600"/>
                                                <w:lang w:val="en-GB"/>
                                              </w:rPr>
                                            </w:pPr>
                                            <w:r w:rsidRPr="000D0470">
                                              <w:rPr>
                                                <w:b/>
                                                <w:bCs/>
                                                <w:color w:val="FF6600"/>
                                                <w:lang w:val="en-GB"/>
                                              </w:rPr>
                                              <w:t>Purchase Category</w:t>
                                            </w:r>
                                          </w:p>
                                        </w:tc>
                                        <w:tc>
                                          <w:tcPr>
                                            <w:tcW w:w="0" w:type="auto"/>
                                            <w:vAlign w:val="center"/>
                                            <w:hideMark/>
                                          </w:tcPr>
                                          <w:p w14:paraId="5AC6993B" w14:textId="77777777" w:rsidR="000D0470" w:rsidRPr="000D0470" w:rsidRDefault="000D0470" w:rsidP="000D0470">
                                            <w:pPr>
                                              <w:spacing w:after="200" w:line="288" w:lineRule="auto"/>
                                              <w:rPr>
                                                <w:b/>
                                                <w:bCs/>
                                                <w:color w:val="FF6600"/>
                                                <w:lang w:val="en-GB"/>
                                              </w:rPr>
                                            </w:pPr>
                                            <w:r w:rsidRPr="000D0470">
                                              <w:rPr>
                                                <w:b/>
                                                <w:bCs/>
                                                <w:color w:val="FF6600"/>
                                                <w:lang w:val="en-GB"/>
                                              </w:rPr>
                                              <w:t>Range of Unique Products</w:t>
                                            </w:r>
                                          </w:p>
                                        </w:tc>
                                        <w:tc>
                                          <w:tcPr>
                                            <w:tcW w:w="0" w:type="auto"/>
                                            <w:vAlign w:val="center"/>
                                            <w:hideMark/>
                                          </w:tcPr>
                                          <w:p w14:paraId="0FF165AC" w14:textId="77777777" w:rsidR="000D0470" w:rsidRPr="000D0470" w:rsidRDefault="000D0470" w:rsidP="000D0470">
                                            <w:pPr>
                                              <w:spacing w:after="200" w:line="288" w:lineRule="auto"/>
                                              <w:rPr>
                                                <w:b/>
                                                <w:bCs/>
                                                <w:lang w:val="en-GB"/>
                                              </w:rPr>
                                            </w:pPr>
                                            <w:r w:rsidRPr="000D0470">
                                              <w:rPr>
                                                <w:b/>
                                                <w:bCs/>
                                                <w:color w:val="FF6600"/>
                                                <w:lang w:val="en-GB"/>
                                              </w:rPr>
                                              <w:t>Total Number of Customers</w:t>
                                            </w:r>
                                          </w:p>
                                        </w:tc>
                                      </w:tr>
                                      <w:tr w:rsidR="00AE4C63" w:rsidRPr="000D0470" w14:paraId="50EA749B" w14:textId="77777777" w:rsidTr="000D0470">
                                        <w:trPr>
                                          <w:tblCellSpacing w:w="15" w:type="dxa"/>
                                        </w:trPr>
                                        <w:tc>
                                          <w:tcPr>
                                            <w:tcW w:w="0" w:type="auto"/>
                                            <w:vAlign w:val="center"/>
                                            <w:hideMark/>
                                          </w:tcPr>
                                          <w:p w14:paraId="46C79F31" w14:textId="77777777" w:rsidR="000D0470" w:rsidRPr="000D0470" w:rsidRDefault="000D0470" w:rsidP="000D0470">
                                            <w:pPr>
                                              <w:spacing w:after="200" w:line="288" w:lineRule="auto"/>
                                              <w:rPr>
                                                <w:highlight w:val="yellow"/>
                                                <w:lang w:val="en-GB"/>
                                              </w:rPr>
                                            </w:pPr>
                                            <w:r w:rsidRPr="000D0470">
                                              <w:rPr>
                                                <w:highlight w:val="yellow"/>
                                                <w:lang w:val="en-GB"/>
                                              </w:rPr>
                                              <w:t>High</w:t>
                                            </w:r>
                                          </w:p>
                                        </w:tc>
                                        <w:tc>
                                          <w:tcPr>
                                            <w:tcW w:w="0" w:type="auto"/>
                                            <w:vAlign w:val="center"/>
                                            <w:hideMark/>
                                          </w:tcPr>
                                          <w:p w14:paraId="7332FAEE" w14:textId="77777777" w:rsidR="000D0470" w:rsidRPr="000D0470" w:rsidRDefault="000D0470" w:rsidP="000D0470">
                                            <w:pPr>
                                              <w:spacing w:after="200" w:line="288" w:lineRule="auto"/>
                                              <w:rPr>
                                                <w:highlight w:val="yellow"/>
                                                <w:lang w:val="en-GB"/>
                                              </w:rPr>
                                            </w:pPr>
                                            <w:r w:rsidRPr="000D0470">
                                              <w:rPr>
                                                <w:highlight w:val="yellow"/>
                                                <w:lang w:val="en-GB"/>
                                              </w:rPr>
                                              <w:t>&gt; 50</w:t>
                                            </w:r>
                                          </w:p>
                                        </w:tc>
                                        <w:tc>
                                          <w:tcPr>
                                            <w:tcW w:w="0" w:type="auto"/>
                                            <w:vAlign w:val="center"/>
                                            <w:hideMark/>
                                          </w:tcPr>
                                          <w:p w14:paraId="05D17E64" w14:textId="77777777" w:rsidR="000D0470" w:rsidRPr="000D0470" w:rsidRDefault="000D0470" w:rsidP="000D0470">
                                            <w:pPr>
                                              <w:spacing w:after="200" w:line="288" w:lineRule="auto"/>
                                              <w:rPr>
                                                <w:highlight w:val="yellow"/>
                                                <w:lang w:val="en-GB"/>
                                              </w:rPr>
                                            </w:pPr>
                                            <w:r w:rsidRPr="000D0470">
                                              <w:rPr>
                                                <w:highlight w:val="yellow"/>
                                                <w:lang w:val="en-GB"/>
                                              </w:rPr>
                                              <w:t>6</w:t>
                                            </w:r>
                                          </w:p>
                                        </w:tc>
                                      </w:tr>
                                      <w:tr w:rsidR="00AE4C63" w:rsidRPr="000D0470" w14:paraId="0BD6E7FA" w14:textId="77777777" w:rsidTr="000D0470">
                                        <w:trPr>
                                          <w:tblCellSpacing w:w="15" w:type="dxa"/>
                                        </w:trPr>
                                        <w:tc>
                                          <w:tcPr>
                                            <w:tcW w:w="0" w:type="auto"/>
                                            <w:vAlign w:val="center"/>
                                            <w:hideMark/>
                                          </w:tcPr>
                                          <w:p w14:paraId="4D883394" w14:textId="77777777" w:rsidR="000D0470" w:rsidRPr="000D0470" w:rsidRDefault="000D0470" w:rsidP="000D0470">
                                            <w:pPr>
                                              <w:spacing w:after="200" w:line="288" w:lineRule="auto"/>
                                              <w:rPr>
                                                <w:highlight w:val="yellow"/>
                                                <w:lang w:val="en-GB"/>
                                              </w:rPr>
                                            </w:pPr>
                                            <w:r w:rsidRPr="000D0470">
                                              <w:rPr>
                                                <w:highlight w:val="yellow"/>
                                                <w:lang w:val="en-GB"/>
                                              </w:rPr>
                                              <w:t>Medium</w:t>
                                            </w:r>
                                          </w:p>
                                        </w:tc>
                                        <w:tc>
                                          <w:tcPr>
                                            <w:tcW w:w="0" w:type="auto"/>
                                            <w:vAlign w:val="center"/>
                                            <w:hideMark/>
                                          </w:tcPr>
                                          <w:p w14:paraId="7D2F835D" w14:textId="0CC2A151" w:rsidR="000D0470" w:rsidRPr="000D0470" w:rsidRDefault="000D0470" w:rsidP="000D0470">
                                            <w:pPr>
                                              <w:spacing w:after="200" w:line="288" w:lineRule="auto"/>
                                              <w:rPr>
                                                <w:highlight w:val="yellow"/>
                                                <w:lang w:val="en-GB"/>
                                              </w:rPr>
                                            </w:pPr>
                                            <w:r w:rsidRPr="000D0470">
                                              <w:rPr>
                                                <w:highlight w:val="yellow"/>
                                                <w:lang w:val="en-GB"/>
                                              </w:rPr>
                                              <w:t xml:space="preserve">21 </w:t>
                                            </w:r>
                                            <w:r w:rsidR="00F43E2C">
                                              <w:rPr>
                                                <w:highlight w:val="yellow"/>
                                                <w:lang w:val="en-GB"/>
                                              </w:rPr>
                                              <w:t>–</w:t>
                                            </w:r>
                                            <w:r w:rsidRPr="000D0470">
                                              <w:rPr>
                                                <w:highlight w:val="yellow"/>
                                                <w:lang w:val="en-GB"/>
                                              </w:rPr>
                                              <w:t xml:space="preserve"> 50</w:t>
                                            </w:r>
                                          </w:p>
                                        </w:tc>
                                        <w:tc>
                                          <w:tcPr>
                                            <w:tcW w:w="0" w:type="auto"/>
                                            <w:vAlign w:val="center"/>
                                            <w:hideMark/>
                                          </w:tcPr>
                                          <w:p w14:paraId="22CF7562" w14:textId="77777777" w:rsidR="000D0470" w:rsidRPr="000D0470" w:rsidRDefault="000D0470" w:rsidP="000D0470">
                                            <w:pPr>
                                              <w:spacing w:after="200" w:line="288" w:lineRule="auto"/>
                                              <w:rPr>
                                                <w:highlight w:val="yellow"/>
                                                <w:lang w:val="en-GB"/>
                                              </w:rPr>
                                            </w:pPr>
                                            <w:r w:rsidRPr="000D0470">
                                              <w:rPr>
                                                <w:highlight w:val="yellow"/>
                                                <w:lang w:val="en-GB"/>
                                              </w:rPr>
                                              <w:t>13</w:t>
                                            </w:r>
                                          </w:p>
                                        </w:tc>
                                      </w:tr>
                                      <w:tr w:rsidR="00AE4C63" w:rsidRPr="000D0470" w14:paraId="05B44E38" w14:textId="77777777" w:rsidTr="000D0470">
                                        <w:trPr>
                                          <w:tblCellSpacing w:w="15" w:type="dxa"/>
                                        </w:trPr>
                                        <w:tc>
                                          <w:tcPr>
                                            <w:tcW w:w="0" w:type="auto"/>
                                            <w:vAlign w:val="center"/>
                                            <w:hideMark/>
                                          </w:tcPr>
                                          <w:p w14:paraId="4E8E1E36" w14:textId="77777777" w:rsidR="000D0470" w:rsidRPr="000D0470" w:rsidRDefault="000D0470" w:rsidP="000D0470">
                                            <w:pPr>
                                              <w:spacing w:after="200" w:line="288" w:lineRule="auto"/>
                                              <w:rPr>
                                                <w:highlight w:val="yellow"/>
                                                <w:lang w:val="en-GB"/>
                                              </w:rPr>
                                            </w:pPr>
                                            <w:r w:rsidRPr="000D0470">
                                              <w:rPr>
                                                <w:highlight w:val="yellow"/>
                                                <w:lang w:val="en-GB"/>
                                              </w:rPr>
                                              <w:t>Low</w:t>
                                            </w:r>
                                          </w:p>
                                        </w:tc>
                                        <w:tc>
                                          <w:tcPr>
                                            <w:tcW w:w="0" w:type="auto"/>
                                            <w:vAlign w:val="center"/>
                                            <w:hideMark/>
                                          </w:tcPr>
                                          <w:p w14:paraId="3D29E6E4" w14:textId="77777777" w:rsidR="000D0470" w:rsidRPr="000D0470" w:rsidRDefault="000D0470" w:rsidP="000D0470">
                                            <w:pPr>
                                              <w:spacing w:after="200" w:line="288" w:lineRule="auto"/>
                                              <w:rPr>
                                                <w:highlight w:val="yellow"/>
                                                <w:lang w:val="en-GB"/>
                                              </w:rPr>
                                            </w:pPr>
                                            <w:r w:rsidRPr="000D0470">
                                              <w:rPr>
                                                <w:highlight w:val="yellow"/>
                                                <w:lang w:val="en-GB"/>
                                              </w:rPr>
                                              <w:t>1 - 20</w:t>
                                            </w:r>
                                          </w:p>
                                        </w:tc>
                                        <w:tc>
                                          <w:tcPr>
                                            <w:tcW w:w="0" w:type="auto"/>
                                            <w:vAlign w:val="center"/>
                                            <w:hideMark/>
                                          </w:tcPr>
                                          <w:p w14:paraId="0B8B9A8A" w14:textId="77777777" w:rsidR="000D0470" w:rsidRPr="000D0470" w:rsidRDefault="000D0470" w:rsidP="000D0470">
                                            <w:pPr>
                                              <w:spacing w:after="200" w:line="288" w:lineRule="auto"/>
                                              <w:rPr>
                                                <w:highlight w:val="yellow"/>
                                                <w:lang w:val="en-GB"/>
                                              </w:rPr>
                                            </w:pPr>
                                            <w:r w:rsidRPr="000D0470">
                                              <w:rPr>
                                                <w:highlight w:val="yellow"/>
                                                <w:lang w:val="en-GB"/>
                                              </w:rPr>
                                              <w:t>47</w:t>
                                            </w:r>
                                          </w:p>
                                        </w:tc>
                                      </w:tr>
                                    </w:tbl>
                                    <w:p w14:paraId="712962A7" w14:textId="77777777" w:rsidR="000D0470" w:rsidRPr="000D0470" w:rsidRDefault="00000000" w:rsidP="000D0470">
                                      <w:pPr>
                                        <w:spacing w:after="200" w:line="288" w:lineRule="auto"/>
                                        <w:rPr>
                                          <w:lang w:val="en-GB"/>
                                        </w:rPr>
                                      </w:pPr>
                                      <w:r>
                                        <w:rPr>
                                          <w:lang w:val="en-GB"/>
                                        </w:rPr>
                                        <w:pict w14:anchorId="6D3360A0">
                                          <v:rect id="_x0000_i1026" style="width:0;height:1.5pt" o:hralign="center" o:hrstd="t" o:hr="t" fillcolor="#a0a0a0" stroked="f"/>
                                        </w:pict>
                                      </w:r>
                                    </w:p>
                                    <w:p w14:paraId="5BBA963B" w14:textId="77777777" w:rsidR="000D0470" w:rsidRPr="000D0470" w:rsidRDefault="000D0470" w:rsidP="000D0470">
                                      <w:pPr>
                                        <w:spacing w:after="200" w:line="288" w:lineRule="auto"/>
                                        <w:rPr>
                                          <w:b/>
                                          <w:bCs/>
                                          <w:lang w:val="en-GB"/>
                                        </w:rPr>
                                      </w:pPr>
                                      <w:r w:rsidRPr="000D0470">
                                        <w:rPr>
                                          <w:b/>
                                          <w:bCs/>
                                          <w:lang w:val="en-GB"/>
                                        </w:rPr>
                                        <w:t>Categorized Data:</w:t>
                                      </w:r>
                                    </w:p>
                                    <w:p w14:paraId="20222F20" w14:textId="77777777" w:rsidR="000D0470" w:rsidRPr="000D0470" w:rsidRDefault="000D0470" w:rsidP="000D0470">
                                      <w:pPr>
                                        <w:spacing w:after="200" w:line="288" w:lineRule="auto"/>
                                        <w:rPr>
                                          <w:b/>
                                          <w:bCs/>
                                          <w:lang w:val="en-GB"/>
                                        </w:rPr>
                                      </w:pPr>
                                      <w:r w:rsidRPr="000D0470">
                                        <w:rPr>
                                          <w:b/>
                                          <w:bCs/>
                                          <w:lang w:val="en-GB"/>
                                        </w:rPr>
                                        <w:t>High (50 se Zyada Unique Purchases):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9"/>
                                        <w:gridCol w:w="1558"/>
                                      </w:tblGrid>
                                      <w:tr w:rsidR="000D0470" w:rsidRPr="000D0470" w14:paraId="63E0378F" w14:textId="77777777" w:rsidTr="000D0470">
                                        <w:trPr>
                                          <w:tblHeader/>
                                          <w:tblCellSpacing w:w="15" w:type="dxa"/>
                                        </w:trPr>
                                        <w:tc>
                                          <w:tcPr>
                                            <w:tcW w:w="0" w:type="auto"/>
                                            <w:vAlign w:val="center"/>
                                            <w:hideMark/>
                                          </w:tcPr>
                                          <w:p w14:paraId="5A76A25C" w14:textId="77777777" w:rsidR="000D0470" w:rsidRPr="000D0470" w:rsidRDefault="000D0470" w:rsidP="000D0470">
                                            <w:pPr>
                                              <w:spacing w:after="200" w:line="288" w:lineRule="auto"/>
                                              <w:rPr>
                                                <w:b/>
                                                <w:bCs/>
                                                <w:lang w:val="en-GB"/>
                                              </w:rPr>
                                            </w:pPr>
                                            <w:r w:rsidRPr="000D0470">
                                              <w:rPr>
                                                <w:b/>
                                                <w:bCs/>
                                                <w:lang w:val="en-GB"/>
                                              </w:rPr>
                                              <w:t>CustomerID</w:t>
                                            </w:r>
                                          </w:p>
                                        </w:tc>
                                        <w:tc>
                                          <w:tcPr>
                                            <w:tcW w:w="0" w:type="auto"/>
                                            <w:vAlign w:val="center"/>
                                            <w:hideMark/>
                                          </w:tcPr>
                                          <w:p w14:paraId="143F850E" w14:textId="77777777" w:rsidR="000D0470" w:rsidRPr="000D0470" w:rsidRDefault="000D0470" w:rsidP="000D0470">
                                            <w:pPr>
                                              <w:spacing w:after="200" w:line="288" w:lineRule="auto"/>
                                              <w:rPr>
                                                <w:b/>
                                                <w:bCs/>
                                                <w:lang w:val="en-GB"/>
                                              </w:rPr>
                                            </w:pPr>
                                            <w:r w:rsidRPr="000D0470">
                                              <w:rPr>
                                                <w:b/>
                                                <w:bCs/>
                                                <w:lang w:val="en-GB"/>
                                              </w:rPr>
                                              <w:t>Unique Purchases</w:t>
                                            </w:r>
                                          </w:p>
                                        </w:tc>
                                      </w:tr>
                                      <w:tr w:rsidR="000D0470" w:rsidRPr="000D0470" w14:paraId="76C705C5" w14:textId="77777777" w:rsidTr="000D0470">
                                        <w:trPr>
                                          <w:tblCellSpacing w:w="15" w:type="dxa"/>
                                        </w:trPr>
                                        <w:tc>
                                          <w:tcPr>
                                            <w:tcW w:w="0" w:type="auto"/>
                                            <w:vAlign w:val="center"/>
                                            <w:hideMark/>
                                          </w:tcPr>
                                          <w:p w14:paraId="2BC0621C" w14:textId="77777777" w:rsidR="000D0470" w:rsidRPr="000D0470" w:rsidRDefault="000D0470" w:rsidP="000D0470">
                                            <w:pPr>
                                              <w:spacing w:after="200" w:line="288" w:lineRule="auto"/>
                                              <w:rPr>
                                                <w:lang w:val="en-GB"/>
                                              </w:rPr>
                                            </w:pPr>
                                            <w:r w:rsidRPr="000D0470">
                                              <w:rPr>
                                                <w:lang w:val="en-GB"/>
                                              </w:rPr>
                                              <w:t>17968</w:t>
                                            </w:r>
                                          </w:p>
                                        </w:tc>
                                        <w:tc>
                                          <w:tcPr>
                                            <w:tcW w:w="0" w:type="auto"/>
                                            <w:vAlign w:val="center"/>
                                            <w:hideMark/>
                                          </w:tcPr>
                                          <w:p w14:paraId="0E809B00" w14:textId="77777777" w:rsidR="000D0470" w:rsidRPr="000D0470" w:rsidRDefault="000D0470" w:rsidP="000D0470">
                                            <w:pPr>
                                              <w:spacing w:after="200" w:line="288" w:lineRule="auto"/>
                                              <w:rPr>
                                                <w:lang w:val="en-GB"/>
                                              </w:rPr>
                                            </w:pPr>
                                            <w:r w:rsidRPr="000D0470">
                                              <w:rPr>
                                                <w:lang w:val="en-GB"/>
                                              </w:rPr>
                                              <w:t>74</w:t>
                                            </w:r>
                                          </w:p>
                                        </w:tc>
                                      </w:tr>
                                      <w:tr w:rsidR="000D0470" w:rsidRPr="000D0470" w14:paraId="75B120A5" w14:textId="77777777" w:rsidTr="000D0470">
                                        <w:trPr>
                                          <w:tblCellSpacing w:w="15" w:type="dxa"/>
                                        </w:trPr>
                                        <w:tc>
                                          <w:tcPr>
                                            <w:tcW w:w="0" w:type="auto"/>
                                            <w:vAlign w:val="center"/>
                                            <w:hideMark/>
                                          </w:tcPr>
                                          <w:p w14:paraId="4C354E4D" w14:textId="77777777" w:rsidR="000D0470" w:rsidRPr="000D0470" w:rsidRDefault="000D0470" w:rsidP="000D0470">
                                            <w:pPr>
                                              <w:spacing w:after="200" w:line="288" w:lineRule="auto"/>
                                              <w:rPr>
                                                <w:lang w:val="en-GB"/>
                                              </w:rPr>
                                            </w:pPr>
                                            <w:r w:rsidRPr="000D0470">
                                              <w:rPr>
                                                <w:lang w:val="en-GB"/>
                                              </w:rPr>
                                              <w:t>12433</w:t>
                                            </w:r>
                                          </w:p>
                                        </w:tc>
                                        <w:tc>
                                          <w:tcPr>
                                            <w:tcW w:w="0" w:type="auto"/>
                                            <w:vAlign w:val="center"/>
                                            <w:hideMark/>
                                          </w:tcPr>
                                          <w:p w14:paraId="3409C401" w14:textId="77777777" w:rsidR="000D0470" w:rsidRPr="000D0470" w:rsidRDefault="000D0470" w:rsidP="000D0470">
                                            <w:pPr>
                                              <w:spacing w:after="200" w:line="288" w:lineRule="auto"/>
                                              <w:rPr>
                                                <w:lang w:val="en-GB"/>
                                              </w:rPr>
                                            </w:pPr>
                                            <w:r w:rsidRPr="000D0470">
                                              <w:rPr>
                                                <w:lang w:val="en-GB"/>
                                              </w:rPr>
                                              <w:t>73</w:t>
                                            </w:r>
                                          </w:p>
                                        </w:tc>
                                      </w:tr>
                                      <w:tr w:rsidR="000D0470" w:rsidRPr="000D0470" w14:paraId="2D7CFB91" w14:textId="77777777" w:rsidTr="000D0470">
                                        <w:trPr>
                                          <w:tblCellSpacing w:w="15" w:type="dxa"/>
                                        </w:trPr>
                                        <w:tc>
                                          <w:tcPr>
                                            <w:tcW w:w="0" w:type="auto"/>
                                            <w:vAlign w:val="center"/>
                                            <w:hideMark/>
                                          </w:tcPr>
                                          <w:p w14:paraId="273E4252" w14:textId="77777777" w:rsidR="000D0470" w:rsidRPr="000D0470" w:rsidRDefault="000D0470" w:rsidP="000D0470">
                                            <w:pPr>
                                              <w:spacing w:after="200" w:line="288" w:lineRule="auto"/>
                                              <w:rPr>
                                                <w:lang w:val="en-GB"/>
                                              </w:rPr>
                                            </w:pPr>
                                            <w:r w:rsidRPr="000D0470">
                                              <w:rPr>
                                                <w:lang w:val="en-GB"/>
                                              </w:rPr>
                                              <w:t>14729</w:t>
                                            </w:r>
                                          </w:p>
                                        </w:tc>
                                        <w:tc>
                                          <w:tcPr>
                                            <w:tcW w:w="0" w:type="auto"/>
                                            <w:vAlign w:val="center"/>
                                            <w:hideMark/>
                                          </w:tcPr>
                                          <w:p w14:paraId="1A82F851" w14:textId="77777777" w:rsidR="000D0470" w:rsidRPr="000D0470" w:rsidRDefault="000D0470" w:rsidP="000D0470">
                                            <w:pPr>
                                              <w:spacing w:after="200" w:line="288" w:lineRule="auto"/>
                                              <w:rPr>
                                                <w:lang w:val="en-GB"/>
                                              </w:rPr>
                                            </w:pPr>
                                            <w:r w:rsidRPr="000D0470">
                                              <w:rPr>
                                                <w:lang w:val="en-GB"/>
                                              </w:rPr>
                                              <w:t>69</w:t>
                                            </w:r>
                                          </w:p>
                                        </w:tc>
                                      </w:tr>
                                      <w:tr w:rsidR="000D0470" w:rsidRPr="000D0470" w14:paraId="3E085061" w14:textId="77777777" w:rsidTr="000D0470">
                                        <w:trPr>
                                          <w:tblCellSpacing w:w="15" w:type="dxa"/>
                                        </w:trPr>
                                        <w:tc>
                                          <w:tcPr>
                                            <w:tcW w:w="0" w:type="auto"/>
                                            <w:vAlign w:val="center"/>
                                            <w:hideMark/>
                                          </w:tcPr>
                                          <w:p w14:paraId="2ECBAFBC" w14:textId="77777777" w:rsidR="000D0470" w:rsidRPr="000D0470" w:rsidRDefault="000D0470" w:rsidP="000D0470">
                                            <w:pPr>
                                              <w:spacing w:after="200" w:line="288" w:lineRule="auto"/>
                                              <w:rPr>
                                                <w:lang w:val="en-GB"/>
                                              </w:rPr>
                                            </w:pPr>
                                            <w:r w:rsidRPr="000D0470">
                                              <w:rPr>
                                                <w:lang w:val="en-GB"/>
                                              </w:rPr>
                                              <w:t>15862</w:t>
                                            </w:r>
                                          </w:p>
                                        </w:tc>
                                        <w:tc>
                                          <w:tcPr>
                                            <w:tcW w:w="0" w:type="auto"/>
                                            <w:vAlign w:val="center"/>
                                            <w:hideMark/>
                                          </w:tcPr>
                                          <w:p w14:paraId="572192C4" w14:textId="77777777" w:rsidR="000D0470" w:rsidRPr="000D0470" w:rsidRDefault="000D0470" w:rsidP="000D0470">
                                            <w:pPr>
                                              <w:spacing w:after="200" w:line="288" w:lineRule="auto"/>
                                              <w:rPr>
                                                <w:lang w:val="en-GB"/>
                                              </w:rPr>
                                            </w:pPr>
                                            <w:r w:rsidRPr="000D0470">
                                              <w:rPr>
                                                <w:lang w:val="en-GB"/>
                                              </w:rPr>
                                              <w:t>64</w:t>
                                            </w:r>
                                          </w:p>
                                        </w:tc>
                                      </w:tr>
                                      <w:tr w:rsidR="000D0470" w:rsidRPr="000D0470" w14:paraId="11D7E6E9" w14:textId="77777777" w:rsidTr="000D0470">
                                        <w:trPr>
                                          <w:tblCellSpacing w:w="15" w:type="dxa"/>
                                        </w:trPr>
                                        <w:tc>
                                          <w:tcPr>
                                            <w:tcW w:w="0" w:type="auto"/>
                                            <w:vAlign w:val="center"/>
                                            <w:hideMark/>
                                          </w:tcPr>
                                          <w:p w14:paraId="600077A5" w14:textId="77777777" w:rsidR="000D0470" w:rsidRPr="000D0470" w:rsidRDefault="000D0470" w:rsidP="000D0470">
                                            <w:pPr>
                                              <w:spacing w:after="200" w:line="288" w:lineRule="auto"/>
                                              <w:rPr>
                                                <w:lang w:val="en-GB"/>
                                              </w:rPr>
                                            </w:pPr>
                                            <w:r w:rsidRPr="000D0470">
                                              <w:rPr>
                                                <w:lang w:val="en-GB"/>
                                              </w:rPr>
                                              <w:t>12838</w:t>
                                            </w:r>
                                          </w:p>
                                        </w:tc>
                                        <w:tc>
                                          <w:tcPr>
                                            <w:tcW w:w="0" w:type="auto"/>
                                            <w:vAlign w:val="center"/>
                                            <w:hideMark/>
                                          </w:tcPr>
                                          <w:p w14:paraId="0CFAF00D" w14:textId="77777777" w:rsidR="000D0470" w:rsidRPr="000D0470" w:rsidRDefault="000D0470" w:rsidP="000D0470">
                                            <w:pPr>
                                              <w:spacing w:after="200" w:line="288" w:lineRule="auto"/>
                                              <w:rPr>
                                                <w:lang w:val="en-GB"/>
                                              </w:rPr>
                                            </w:pPr>
                                            <w:r w:rsidRPr="000D0470">
                                              <w:rPr>
                                                <w:lang w:val="en-GB"/>
                                              </w:rPr>
                                              <w:t>59</w:t>
                                            </w:r>
                                          </w:p>
                                        </w:tc>
                                      </w:tr>
                                      <w:tr w:rsidR="000D0470" w:rsidRPr="000D0470" w14:paraId="1E3F1FD1" w14:textId="77777777" w:rsidTr="000D0470">
                                        <w:trPr>
                                          <w:tblCellSpacing w:w="15" w:type="dxa"/>
                                        </w:trPr>
                                        <w:tc>
                                          <w:tcPr>
                                            <w:tcW w:w="0" w:type="auto"/>
                                            <w:vAlign w:val="center"/>
                                            <w:hideMark/>
                                          </w:tcPr>
                                          <w:p w14:paraId="22C2375D" w14:textId="77777777" w:rsidR="000D0470" w:rsidRPr="000D0470" w:rsidRDefault="000D0470" w:rsidP="000D0470">
                                            <w:pPr>
                                              <w:spacing w:after="200" w:line="288" w:lineRule="auto"/>
                                              <w:rPr>
                                                <w:lang w:val="en-GB"/>
                                              </w:rPr>
                                            </w:pPr>
                                            <w:r w:rsidRPr="000D0470">
                                              <w:rPr>
                                                <w:lang w:val="en-GB"/>
                                              </w:rPr>
                                              <w:t>17920</w:t>
                                            </w:r>
                                          </w:p>
                                        </w:tc>
                                        <w:tc>
                                          <w:tcPr>
                                            <w:tcW w:w="0" w:type="auto"/>
                                            <w:vAlign w:val="center"/>
                                            <w:hideMark/>
                                          </w:tcPr>
                                          <w:p w14:paraId="0FD29F8A" w14:textId="77777777" w:rsidR="000D0470" w:rsidRPr="000D0470" w:rsidRDefault="000D0470" w:rsidP="000D0470">
                                            <w:pPr>
                                              <w:spacing w:after="200" w:line="288" w:lineRule="auto"/>
                                              <w:rPr>
                                                <w:lang w:val="en-GB"/>
                                              </w:rPr>
                                            </w:pPr>
                                            <w:r w:rsidRPr="000D0470">
                                              <w:rPr>
                                                <w:lang w:val="en-GB"/>
                                              </w:rPr>
                                              <w:t>54</w:t>
                                            </w:r>
                                          </w:p>
                                        </w:tc>
                                      </w:tr>
                                      <w:tr w:rsidR="000D0470" w:rsidRPr="000D0470" w14:paraId="6B82C5BE" w14:textId="77777777" w:rsidTr="000D0470">
                                        <w:trPr>
                                          <w:tblCellSpacing w:w="15" w:type="dxa"/>
                                        </w:trPr>
                                        <w:tc>
                                          <w:tcPr>
                                            <w:tcW w:w="0" w:type="auto"/>
                                            <w:vAlign w:val="center"/>
                                            <w:hideMark/>
                                          </w:tcPr>
                                          <w:p w14:paraId="76B44E9E" w14:textId="77777777" w:rsidR="000D0470" w:rsidRPr="000D0470" w:rsidRDefault="000D0470" w:rsidP="000D0470">
                                            <w:pPr>
                                              <w:spacing w:after="200" w:line="288" w:lineRule="auto"/>
                                              <w:rPr>
                                                <w:lang w:val="en-GB"/>
                                              </w:rPr>
                                            </w:pPr>
                                            <w:r w:rsidRPr="000D0470">
                                              <w:rPr>
                                                <w:lang w:val="en-GB"/>
                                              </w:rPr>
                                              <w:t>17908</w:t>
                                            </w:r>
                                          </w:p>
                                        </w:tc>
                                        <w:tc>
                                          <w:tcPr>
                                            <w:tcW w:w="0" w:type="auto"/>
                                            <w:vAlign w:val="center"/>
                                            <w:hideMark/>
                                          </w:tcPr>
                                          <w:p w14:paraId="7E38FE5A" w14:textId="77777777" w:rsidR="000D0470" w:rsidRPr="000D0470" w:rsidRDefault="000D0470" w:rsidP="000D0470">
                                            <w:pPr>
                                              <w:spacing w:after="200" w:line="288" w:lineRule="auto"/>
                                              <w:rPr>
                                                <w:lang w:val="en-GB"/>
                                              </w:rPr>
                                            </w:pPr>
                                            <w:r w:rsidRPr="000D0470">
                                              <w:rPr>
                                                <w:lang w:val="en-GB"/>
                                              </w:rPr>
                                              <w:t>51</w:t>
                                            </w:r>
                                          </w:p>
                                        </w:tc>
                                      </w:tr>
                                    </w:tbl>
                                    <w:p w14:paraId="12E8FE64" w14:textId="77777777" w:rsidR="000D0470" w:rsidRPr="000D0470" w:rsidRDefault="000D0470" w:rsidP="000D0470">
                                      <w:pPr>
                                        <w:spacing w:after="200" w:line="288" w:lineRule="auto"/>
                                        <w:rPr>
                                          <w:b/>
                                          <w:bCs/>
                                          <w:lang w:val="en-GB"/>
                                        </w:rPr>
                                      </w:pPr>
                                      <w:r w:rsidRPr="000D0470">
                                        <w:rPr>
                                          <w:b/>
                                          <w:bCs/>
                                          <w:lang w:val="en-GB"/>
                                        </w:rPr>
                                        <w:t>Medium (21 se 50 Unique Purchases):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9"/>
                                        <w:gridCol w:w="1558"/>
                                      </w:tblGrid>
                                      <w:tr w:rsidR="000D0470" w:rsidRPr="000D0470" w14:paraId="4FB2A896" w14:textId="77777777" w:rsidTr="000D0470">
                                        <w:trPr>
                                          <w:tblHeader/>
                                          <w:tblCellSpacing w:w="15" w:type="dxa"/>
                                        </w:trPr>
                                        <w:tc>
                                          <w:tcPr>
                                            <w:tcW w:w="0" w:type="auto"/>
                                            <w:vAlign w:val="center"/>
                                            <w:hideMark/>
                                          </w:tcPr>
                                          <w:p w14:paraId="0F73F941" w14:textId="77777777" w:rsidR="000D0470" w:rsidRPr="000D0470" w:rsidRDefault="000D0470" w:rsidP="000D0470">
                                            <w:pPr>
                                              <w:spacing w:after="200" w:line="288" w:lineRule="auto"/>
                                              <w:rPr>
                                                <w:b/>
                                                <w:bCs/>
                                                <w:lang w:val="en-GB"/>
                                              </w:rPr>
                                            </w:pPr>
                                            <w:r w:rsidRPr="000D0470">
                                              <w:rPr>
                                                <w:b/>
                                                <w:bCs/>
                                                <w:lang w:val="en-GB"/>
                                              </w:rPr>
                                              <w:t>CustomerID</w:t>
                                            </w:r>
                                          </w:p>
                                        </w:tc>
                                        <w:tc>
                                          <w:tcPr>
                                            <w:tcW w:w="0" w:type="auto"/>
                                            <w:vAlign w:val="center"/>
                                            <w:hideMark/>
                                          </w:tcPr>
                                          <w:p w14:paraId="6F2DEB8E" w14:textId="77777777" w:rsidR="000D0470" w:rsidRPr="000D0470" w:rsidRDefault="000D0470" w:rsidP="000D0470">
                                            <w:pPr>
                                              <w:spacing w:after="200" w:line="288" w:lineRule="auto"/>
                                              <w:rPr>
                                                <w:b/>
                                                <w:bCs/>
                                                <w:lang w:val="en-GB"/>
                                              </w:rPr>
                                            </w:pPr>
                                            <w:r w:rsidRPr="000D0470">
                                              <w:rPr>
                                                <w:b/>
                                                <w:bCs/>
                                                <w:lang w:val="en-GB"/>
                                              </w:rPr>
                                              <w:t>Unique Purchases</w:t>
                                            </w:r>
                                          </w:p>
                                        </w:tc>
                                      </w:tr>
                                      <w:tr w:rsidR="000D0470" w:rsidRPr="000D0470" w14:paraId="24E43C4E" w14:textId="77777777" w:rsidTr="000D0470">
                                        <w:trPr>
                                          <w:tblCellSpacing w:w="15" w:type="dxa"/>
                                        </w:trPr>
                                        <w:tc>
                                          <w:tcPr>
                                            <w:tcW w:w="0" w:type="auto"/>
                                            <w:vAlign w:val="center"/>
                                            <w:hideMark/>
                                          </w:tcPr>
                                          <w:p w14:paraId="13FA6207" w14:textId="77777777" w:rsidR="000D0470" w:rsidRPr="000D0470" w:rsidRDefault="000D0470" w:rsidP="000D0470">
                                            <w:pPr>
                                              <w:spacing w:after="200" w:line="288" w:lineRule="auto"/>
                                              <w:rPr>
                                                <w:lang w:val="en-GB"/>
                                              </w:rPr>
                                            </w:pPr>
                                            <w:r w:rsidRPr="000D0470">
                                              <w:rPr>
                                                <w:lang w:val="en-GB"/>
                                              </w:rPr>
                                              <w:t>14307</w:t>
                                            </w:r>
                                          </w:p>
                                        </w:tc>
                                        <w:tc>
                                          <w:tcPr>
                                            <w:tcW w:w="0" w:type="auto"/>
                                            <w:vAlign w:val="center"/>
                                            <w:hideMark/>
                                          </w:tcPr>
                                          <w:p w14:paraId="078F70BA" w14:textId="77777777" w:rsidR="000D0470" w:rsidRPr="000D0470" w:rsidRDefault="000D0470" w:rsidP="000D0470">
                                            <w:pPr>
                                              <w:spacing w:after="200" w:line="288" w:lineRule="auto"/>
                                              <w:rPr>
                                                <w:lang w:val="en-GB"/>
                                              </w:rPr>
                                            </w:pPr>
                                            <w:r w:rsidRPr="000D0470">
                                              <w:rPr>
                                                <w:lang w:val="en-GB"/>
                                              </w:rPr>
                                              <w:t>48</w:t>
                                            </w:r>
                                          </w:p>
                                        </w:tc>
                                      </w:tr>
                                      <w:tr w:rsidR="000D0470" w:rsidRPr="000D0470" w14:paraId="0D13B897" w14:textId="77777777" w:rsidTr="000D0470">
                                        <w:trPr>
                                          <w:tblCellSpacing w:w="15" w:type="dxa"/>
                                        </w:trPr>
                                        <w:tc>
                                          <w:tcPr>
                                            <w:tcW w:w="0" w:type="auto"/>
                                            <w:vAlign w:val="center"/>
                                            <w:hideMark/>
                                          </w:tcPr>
                                          <w:p w14:paraId="62EA40AB" w14:textId="77777777" w:rsidR="000D0470" w:rsidRPr="000D0470" w:rsidRDefault="000D0470" w:rsidP="000D0470">
                                            <w:pPr>
                                              <w:spacing w:after="200" w:line="288" w:lineRule="auto"/>
                                              <w:rPr>
                                                <w:lang w:val="en-GB"/>
                                              </w:rPr>
                                            </w:pPr>
                                            <w:r w:rsidRPr="000D0470">
                                              <w:rPr>
                                                <w:lang w:val="en-GB"/>
                                              </w:rPr>
                                              <w:t>15012</w:t>
                                            </w:r>
                                          </w:p>
                                        </w:tc>
                                        <w:tc>
                                          <w:tcPr>
                                            <w:tcW w:w="0" w:type="auto"/>
                                            <w:vAlign w:val="center"/>
                                            <w:hideMark/>
                                          </w:tcPr>
                                          <w:p w14:paraId="4FBFD323" w14:textId="77777777" w:rsidR="000D0470" w:rsidRPr="000D0470" w:rsidRDefault="000D0470" w:rsidP="000D0470">
                                            <w:pPr>
                                              <w:spacing w:after="200" w:line="288" w:lineRule="auto"/>
                                              <w:rPr>
                                                <w:lang w:val="en-GB"/>
                                              </w:rPr>
                                            </w:pPr>
                                            <w:r w:rsidRPr="000D0470">
                                              <w:rPr>
                                                <w:lang w:val="en-GB"/>
                                              </w:rPr>
                                              <w:t>46</w:t>
                                            </w:r>
                                          </w:p>
                                        </w:tc>
                                      </w:tr>
                                      <w:tr w:rsidR="000D0470" w:rsidRPr="000D0470" w14:paraId="5C87C684" w14:textId="77777777" w:rsidTr="000D0470">
                                        <w:trPr>
                                          <w:tblCellSpacing w:w="15" w:type="dxa"/>
                                        </w:trPr>
                                        <w:tc>
                                          <w:tcPr>
                                            <w:tcW w:w="0" w:type="auto"/>
                                            <w:vAlign w:val="center"/>
                                            <w:hideMark/>
                                          </w:tcPr>
                                          <w:p w14:paraId="489D2849" w14:textId="77777777" w:rsidR="000D0470" w:rsidRPr="000D0470" w:rsidRDefault="000D0470" w:rsidP="000D0470">
                                            <w:pPr>
                                              <w:spacing w:after="200" w:line="288" w:lineRule="auto"/>
                                              <w:rPr>
                                                <w:lang w:val="en-GB"/>
                                              </w:rPr>
                                            </w:pPr>
                                            <w:r w:rsidRPr="000D0470">
                                              <w:rPr>
                                                <w:lang w:val="en-GB"/>
                                              </w:rPr>
                                              <w:t>15525</w:t>
                                            </w:r>
                                          </w:p>
                                        </w:tc>
                                        <w:tc>
                                          <w:tcPr>
                                            <w:tcW w:w="0" w:type="auto"/>
                                            <w:vAlign w:val="center"/>
                                            <w:hideMark/>
                                          </w:tcPr>
                                          <w:p w14:paraId="501F5189" w14:textId="77777777" w:rsidR="000D0470" w:rsidRPr="000D0470" w:rsidRDefault="000D0470" w:rsidP="000D0470">
                                            <w:pPr>
                                              <w:spacing w:after="200" w:line="288" w:lineRule="auto"/>
                                              <w:rPr>
                                                <w:lang w:val="en-GB"/>
                                              </w:rPr>
                                            </w:pPr>
                                            <w:r w:rsidRPr="000D0470">
                                              <w:rPr>
                                                <w:lang w:val="en-GB"/>
                                              </w:rPr>
                                              <w:t>44</w:t>
                                            </w:r>
                                          </w:p>
                                        </w:tc>
                                      </w:tr>
                                      <w:tr w:rsidR="000D0470" w:rsidRPr="000D0470" w14:paraId="74A04EBF" w14:textId="77777777" w:rsidTr="000D0470">
                                        <w:trPr>
                                          <w:tblCellSpacing w:w="15" w:type="dxa"/>
                                        </w:trPr>
                                        <w:tc>
                                          <w:tcPr>
                                            <w:tcW w:w="0" w:type="auto"/>
                                            <w:vAlign w:val="center"/>
                                            <w:hideMark/>
                                          </w:tcPr>
                                          <w:p w14:paraId="5FD7964F" w14:textId="77777777" w:rsidR="000D0470" w:rsidRPr="000D0470" w:rsidRDefault="000D0470" w:rsidP="000D0470">
                                            <w:pPr>
                                              <w:spacing w:after="200" w:line="288" w:lineRule="auto"/>
                                              <w:rPr>
                                                <w:lang w:val="en-GB"/>
                                              </w:rPr>
                                            </w:pPr>
                                            <w:r w:rsidRPr="000D0470">
                                              <w:rPr>
                                                <w:lang w:val="en-GB"/>
                                              </w:rPr>
                                              <w:t>15311</w:t>
                                            </w:r>
                                          </w:p>
                                        </w:tc>
                                        <w:tc>
                                          <w:tcPr>
                                            <w:tcW w:w="0" w:type="auto"/>
                                            <w:vAlign w:val="center"/>
                                            <w:hideMark/>
                                          </w:tcPr>
                                          <w:p w14:paraId="6CAE452A" w14:textId="77777777" w:rsidR="000D0470" w:rsidRPr="000D0470" w:rsidRDefault="000D0470" w:rsidP="000D0470">
                                            <w:pPr>
                                              <w:spacing w:after="200" w:line="288" w:lineRule="auto"/>
                                              <w:rPr>
                                                <w:lang w:val="en-GB"/>
                                              </w:rPr>
                                            </w:pPr>
                                            <w:r w:rsidRPr="000D0470">
                                              <w:rPr>
                                                <w:lang w:val="en-GB"/>
                                              </w:rPr>
                                              <w:t>34</w:t>
                                            </w:r>
                                          </w:p>
                                        </w:tc>
                                      </w:tr>
                                      <w:tr w:rsidR="000D0470" w:rsidRPr="000D0470" w14:paraId="4742C4AB" w14:textId="77777777" w:rsidTr="000D0470">
                                        <w:trPr>
                                          <w:tblCellSpacing w:w="15" w:type="dxa"/>
                                        </w:trPr>
                                        <w:tc>
                                          <w:tcPr>
                                            <w:tcW w:w="0" w:type="auto"/>
                                            <w:vAlign w:val="center"/>
                                            <w:hideMark/>
                                          </w:tcPr>
                                          <w:p w14:paraId="44F9E435" w14:textId="77777777" w:rsidR="000D0470" w:rsidRPr="000D0470" w:rsidRDefault="000D0470" w:rsidP="000D0470">
                                            <w:pPr>
                                              <w:spacing w:after="200" w:line="288" w:lineRule="auto"/>
                                              <w:rPr>
                                                <w:lang w:val="en-GB"/>
                                              </w:rPr>
                                            </w:pPr>
                                            <w:r w:rsidRPr="000D0470">
                                              <w:rPr>
                                                <w:lang w:val="en-GB"/>
                                              </w:rPr>
                                              <w:t>14594</w:t>
                                            </w:r>
                                          </w:p>
                                        </w:tc>
                                        <w:tc>
                                          <w:tcPr>
                                            <w:tcW w:w="0" w:type="auto"/>
                                            <w:vAlign w:val="center"/>
                                            <w:hideMark/>
                                          </w:tcPr>
                                          <w:p w14:paraId="41B4919B" w14:textId="77777777" w:rsidR="000D0470" w:rsidRPr="000D0470" w:rsidRDefault="000D0470" w:rsidP="000D0470">
                                            <w:pPr>
                                              <w:spacing w:after="200" w:line="288" w:lineRule="auto"/>
                                              <w:rPr>
                                                <w:lang w:val="en-GB"/>
                                              </w:rPr>
                                            </w:pPr>
                                            <w:r w:rsidRPr="000D0470">
                                              <w:rPr>
                                                <w:lang w:val="en-GB"/>
                                              </w:rPr>
                                              <w:t>31</w:t>
                                            </w:r>
                                          </w:p>
                                        </w:tc>
                                      </w:tr>
                                      <w:tr w:rsidR="000D0470" w:rsidRPr="000D0470" w14:paraId="76B56ADF" w14:textId="77777777" w:rsidTr="000D0470">
                                        <w:trPr>
                                          <w:tblCellSpacing w:w="15" w:type="dxa"/>
                                        </w:trPr>
                                        <w:tc>
                                          <w:tcPr>
                                            <w:tcW w:w="0" w:type="auto"/>
                                            <w:vAlign w:val="center"/>
                                            <w:hideMark/>
                                          </w:tcPr>
                                          <w:p w14:paraId="677FBA65" w14:textId="77777777" w:rsidR="000D0470" w:rsidRPr="000D0470" w:rsidRDefault="000D0470" w:rsidP="000D0470">
                                            <w:pPr>
                                              <w:spacing w:after="200" w:line="288" w:lineRule="auto"/>
                                              <w:rPr>
                                                <w:lang w:val="en-GB"/>
                                              </w:rPr>
                                            </w:pPr>
                                            <w:r w:rsidRPr="000D0470">
                                              <w:rPr>
                                                <w:lang w:val="en-GB"/>
                                              </w:rPr>
                                              <w:t>17897</w:t>
                                            </w:r>
                                          </w:p>
                                        </w:tc>
                                        <w:tc>
                                          <w:tcPr>
                                            <w:tcW w:w="0" w:type="auto"/>
                                            <w:vAlign w:val="center"/>
                                            <w:hideMark/>
                                          </w:tcPr>
                                          <w:p w14:paraId="2A1EB293" w14:textId="77777777" w:rsidR="000D0470" w:rsidRPr="000D0470" w:rsidRDefault="000D0470" w:rsidP="000D0470">
                                            <w:pPr>
                                              <w:spacing w:after="200" w:line="288" w:lineRule="auto"/>
                                              <w:rPr>
                                                <w:lang w:val="en-GB"/>
                                              </w:rPr>
                                            </w:pPr>
                                            <w:r w:rsidRPr="000D0470">
                                              <w:rPr>
                                                <w:lang w:val="en-GB"/>
                                              </w:rPr>
                                              <w:t>31</w:t>
                                            </w:r>
                                          </w:p>
                                        </w:tc>
                                      </w:tr>
                                      <w:tr w:rsidR="000D0470" w:rsidRPr="000D0470" w14:paraId="17D9CBF6" w14:textId="77777777" w:rsidTr="000D0470">
                                        <w:trPr>
                                          <w:tblCellSpacing w:w="15" w:type="dxa"/>
                                        </w:trPr>
                                        <w:tc>
                                          <w:tcPr>
                                            <w:tcW w:w="0" w:type="auto"/>
                                            <w:vAlign w:val="center"/>
                                            <w:hideMark/>
                                          </w:tcPr>
                                          <w:p w14:paraId="28D1D311" w14:textId="77777777" w:rsidR="000D0470" w:rsidRPr="000D0470" w:rsidRDefault="000D0470" w:rsidP="000D0470">
                                            <w:pPr>
                                              <w:spacing w:after="200" w:line="288" w:lineRule="auto"/>
                                              <w:rPr>
                                                <w:lang w:val="en-GB"/>
                                              </w:rPr>
                                            </w:pPr>
                                            <w:r w:rsidRPr="000D0470">
                                              <w:rPr>
                                                <w:lang w:val="en-GB"/>
                                              </w:rPr>
                                              <w:t>16218</w:t>
                                            </w:r>
                                          </w:p>
                                        </w:tc>
                                        <w:tc>
                                          <w:tcPr>
                                            <w:tcW w:w="0" w:type="auto"/>
                                            <w:vAlign w:val="center"/>
                                            <w:hideMark/>
                                          </w:tcPr>
                                          <w:p w14:paraId="149AF5F1" w14:textId="77777777" w:rsidR="000D0470" w:rsidRPr="000D0470" w:rsidRDefault="000D0470" w:rsidP="000D0470">
                                            <w:pPr>
                                              <w:spacing w:after="200" w:line="288" w:lineRule="auto"/>
                                              <w:rPr>
                                                <w:lang w:val="en-GB"/>
                                              </w:rPr>
                                            </w:pPr>
                                            <w:r w:rsidRPr="000D0470">
                                              <w:rPr>
                                                <w:lang w:val="en-GB"/>
                                              </w:rPr>
                                              <w:t>28</w:t>
                                            </w:r>
                                          </w:p>
                                        </w:tc>
                                      </w:tr>
                                      <w:tr w:rsidR="000D0470" w:rsidRPr="000D0470" w14:paraId="5E236D50" w14:textId="77777777" w:rsidTr="000D0470">
                                        <w:trPr>
                                          <w:tblCellSpacing w:w="15" w:type="dxa"/>
                                        </w:trPr>
                                        <w:tc>
                                          <w:tcPr>
                                            <w:tcW w:w="0" w:type="auto"/>
                                            <w:vAlign w:val="center"/>
                                            <w:hideMark/>
                                          </w:tcPr>
                                          <w:p w14:paraId="197252B1" w14:textId="77777777" w:rsidR="000D0470" w:rsidRPr="000D0470" w:rsidRDefault="000D0470" w:rsidP="000D0470">
                                            <w:pPr>
                                              <w:spacing w:after="200" w:line="288" w:lineRule="auto"/>
                                              <w:rPr>
                                                <w:lang w:val="en-GB"/>
                                              </w:rPr>
                                            </w:pPr>
                                            <w:r w:rsidRPr="000D0470">
                                              <w:rPr>
                                                <w:lang w:val="en-GB"/>
                                              </w:rPr>
                                              <w:t>15983</w:t>
                                            </w:r>
                                          </w:p>
                                        </w:tc>
                                        <w:tc>
                                          <w:tcPr>
                                            <w:tcW w:w="0" w:type="auto"/>
                                            <w:vAlign w:val="center"/>
                                            <w:hideMark/>
                                          </w:tcPr>
                                          <w:p w14:paraId="51DB1E3A" w14:textId="77777777" w:rsidR="000D0470" w:rsidRPr="000D0470" w:rsidRDefault="000D0470" w:rsidP="000D0470">
                                            <w:pPr>
                                              <w:spacing w:after="200" w:line="288" w:lineRule="auto"/>
                                              <w:rPr>
                                                <w:lang w:val="en-GB"/>
                                              </w:rPr>
                                            </w:pPr>
                                            <w:r w:rsidRPr="000D0470">
                                              <w:rPr>
                                                <w:lang w:val="en-GB"/>
                                              </w:rPr>
                                              <w:t>28</w:t>
                                            </w:r>
                                          </w:p>
                                        </w:tc>
                                      </w:tr>
                                      <w:tr w:rsidR="000D0470" w:rsidRPr="000D0470" w14:paraId="3AD06E6B" w14:textId="77777777" w:rsidTr="000D0470">
                                        <w:trPr>
                                          <w:tblCellSpacing w:w="15" w:type="dxa"/>
                                        </w:trPr>
                                        <w:tc>
                                          <w:tcPr>
                                            <w:tcW w:w="0" w:type="auto"/>
                                            <w:vAlign w:val="center"/>
                                            <w:hideMark/>
                                          </w:tcPr>
                                          <w:p w14:paraId="10257287" w14:textId="77777777" w:rsidR="000D0470" w:rsidRPr="000D0470" w:rsidRDefault="000D0470" w:rsidP="000D0470">
                                            <w:pPr>
                                              <w:spacing w:after="200" w:line="288" w:lineRule="auto"/>
                                              <w:rPr>
                                                <w:lang w:val="en-GB"/>
                                              </w:rPr>
                                            </w:pPr>
                                            <w:r w:rsidRPr="000D0470">
                                              <w:rPr>
                                                <w:lang w:val="en-GB"/>
                                              </w:rPr>
                                              <w:t>15165</w:t>
                                            </w:r>
                                          </w:p>
                                        </w:tc>
                                        <w:tc>
                                          <w:tcPr>
                                            <w:tcW w:w="0" w:type="auto"/>
                                            <w:vAlign w:val="center"/>
                                            <w:hideMark/>
                                          </w:tcPr>
                                          <w:p w14:paraId="07A75E11" w14:textId="77777777" w:rsidR="000D0470" w:rsidRPr="000D0470" w:rsidRDefault="000D0470" w:rsidP="000D0470">
                                            <w:pPr>
                                              <w:spacing w:after="200" w:line="288" w:lineRule="auto"/>
                                              <w:rPr>
                                                <w:lang w:val="en-GB"/>
                                              </w:rPr>
                                            </w:pPr>
                                            <w:r w:rsidRPr="000D0470">
                                              <w:rPr>
                                                <w:lang w:val="en-GB"/>
                                              </w:rPr>
                                              <w:t>27</w:t>
                                            </w:r>
                                          </w:p>
                                        </w:tc>
                                      </w:tr>
                                      <w:tr w:rsidR="000D0470" w:rsidRPr="000D0470" w14:paraId="6A2F5795" w14:textId="77777777" w:rsidTr="000D0470">
                                        <w:trPr>
                                          <w:tblCellSpacing w:w="15" w:type="dxa"/>
                                        </w:trPr>
                                        <w:tc>
                                          <w:tcPr>
                                            <w:tcW w:w="0" w:type="auto"/>
                                            <w:vAlign w:val="center"/>
                                            <w:hideMark/>
                                          </w:tcPr>
                                          <w:p w14:paraId="6928DA35" w14:textId="77777777" w:rsidR="000D0470" w:rsidRPr="000D0470" w:rsidRDefault="000D0470" w:rsidP="000D0470">
                                            <w:pPr>
                                              <w:spacing w:after="200" w:line="288" w:lineRule="auto"/>
                                              <w:rPr>
                                                <w:lang w:val="en-GB"/>
                                              </w:rPr>
                                            </w:pPr>
                                            <w:r w:rsidRPr="000D0470">
                                              <w:rPr>
                                                <w:lang w:val="en-GB"/>
                                              </w:rPr>
                                              <w:t>17511</w:t>
                                            </w:r>
                                          </w:p>
                                        </w:tc>
                                        <w:tc>
                                          <w:tcPr>
                                            <w:tcW w:w="0" w:type="auto"/>
                                            <w:vAlign w:val="center"/>
                                            <w:hideMark/>
                                          </w:tcPr>
                                          <w:p w14:paraId="5F480D33" w14:textId="77777777" w:rsidR="000D0470" w:rsidRPr="000D0470" w:rsidRDefault="000D0470" w:rsidP="000D0470">
                                            <w:pPr>
                                              <w:spacing w:after="200" w:line="288" w:lineRule="auto"/>
                                              <w:rPr>
                                                <w:lang w:val="en-GB"/>
                                              </w:rPr>
                                            </w:pPr>
                                            <w:r w:rsidRPr="000D0470">
                                              <w:rPr>
                                                <w:lang w:val="en-GB"/>
                                              </w:rPr>
                                              <w:t>24</w:t>
                                            </w:r>
                                          </w:p>
                                        </w:tc>
                                      </w:tr>
                                      <w:tr w:rsidR="000D0470" w:rsidRPr="000D0470" w14:paraId="610377A0" w14:textId="77777777" w:rsidTr="000D0470">
                                        <w:trPr>
                                          <w:tblCellSpacing w:w="15" w:type="dxa"/>
                                        </w:trPr>
                                        <w:tc>
                                          <w:tcPr>
                                            <w:tcW w:w="0" w:type="auto"/>
                                            <w:vAlign w:val="center"/>
                                            <w:hideMark/>
                                          </w:tcPr>
                                          <w:p w14:paraId="353FEB36" w14:textId="77777777" w:rsidR="000D0470" w:rsidRPr="000D0470" w:rsidRDefault="000D0470" w:rsidP="000D0470">
                                            <w:pPr>
                                              <w:spacing w:after="200" w:line="288" w:lineRule="auto"/>
                                              <w:rPr>
                                                <w:lang w:val="en-GB"/>
                                              </w:rPr>
                                            </w:pPr>
                                            <w:r w:rsidRPr="000D0470">
                                              <w:rPr>
                                                <w:lang w:val="en-GB"/>
                                              </w:rPr>
                                              <w:t>15485</w:t>
                                            </w:r>
                                          </w:p>
                                        </w:tc>
                                        <w:tc>
                                          <w:tcPr>
                                            <w:tcW w:w="0" w:type="auto"/>
                                            <w:vAlign w:val="center"/>
                                            <w:hideMark/>
                                          </w:tcPr>
                                          <w:p w14:paraId="702F48A9" w14:textId="77777777" w:rsidR="000D0470" w:rsidRPr="000D0470" w:rsidRDefault="000D0470" w:rsidP="000D0470">
                                            <w:pPr>
                                              <w:spacing w:after="200" w:line="288" w:lineRule="auto"/>
                                              <w:rPr>
                                                <w:lang w:val="en-GB"/>
                                              </w:rPr>
                                            </w:pPr>
                                            <w:r w:rsidRPr="000D0470">
                                              <w:rPr>
                                                <w:lang w:val="en-GB"/>
                                              </w:rPr>
                                              <w:t>22</w:t>
                                            </w:r>
                                          </w:p>
                                        </w:tc>
                                      </w:tr>
                                      <w:tr w:rsidR="000D0470" w:rsidRPr="000D0470" w14:paraId="2CA966A0" w14:textId="77777777" w:rsidTr="000D0470">
                                        <w:trPr>
                                          <w:tblCellSpacing w:w="15" w:type="dxa"/>
                                        </w:trPr>
                                        <w:tc>
                                          <w:tcPr>
                                            <w:tcW w:w="0" w:type="auto"/>
                                            <w:vAlign w:val="center"/>
                                            <w:hideMark/>
                                          </w:tcPr>
                                          <w:p w14:paraId="5D111542" w14:textId="77777777" w:rsidR="000D0470" w:rsidRPr="000D0470" w:rsidRDefault="000D0470" w:rsidP="000D0470">
                                            <w:pPr>
                                              <w:spacing w:after="200" w:line="288" w:lineRule="auto"/>
                                              <w:rPr>
                                                <w:lang w:val="en-GB"/>
                                              </w:rPr>
                                            </w:pPr>
                                            <w:r w:rsidRPr="000D0470">
                                              <w:rPr>
                                                <w:lang w:val="en-GB"/>
                                              </w:rPr>
                                              <w:t>17905</w:t>
                                            </w:r>
                                          </w:p>
                                        </w:tc>
                                        <w:tc>
                                          <w:tcPr>
                                            <w:tcW w:w="0" w:type="auto"/>
                                            <w:vAlign w:val="center"/>
                                            <w:hideMark/>
                                          </w:tcPr>
                                          <w:p w14:paraId="73696089" w14:textId="77777777" w:rsidR="000D0470" w:rsidRPr="000D0470" w:rsidRDefault="000D0470" w:rsidP="000D0470">
                                            <w:pPr>
                                              <w:spacing w:after="200" w:line="288" w:lineRule="auto"/>
                                              <w:rPr>
                                                <w:lang w:val="en-GB"/>
                                              </w:rPr>
                                            </w:pPr>
                                            <w:r w:rsidRPr="000D0470">
                                              <w:rPr>
                                                <w:lang w:val="en-GB"/>
                                              </w:rPr>
                                              <w:t>22</w:t>
                                            </w:r>
                                          </w:p>
                                        </w:tc>
                                      </w:tr>
                                      <w:tr w:rsidR="000D0470" w:rsidRPr="000D0470" w14:paraId="1FDA91B5" w14:textId="77777777" w:rsidTr="000D0470">
                                        <w:trPr>
                                          <w:tblCellSpacing w:w="15" w:type="dxa"/>
                                        </w:trPr>
                                        <w:tc>
                                          <w:tcPr>
                                            <w:tcW w:w="0" w:type="auto"/>
                                            <w:vAlign w:val="center"/>
                                            <w:hideMark/>
                                          </w:tcPr>
                                          <w:p w14:paraId="79D2CF87" w14:textId="77777777" w:rsidR="000D0470" w:rsidRPr="000D0470" w:rsidRDefault="000D0470" w:rsidP="000D0470">
                                            <w:pPr>
                                              <w:spacing w:after="200" w:line="288" w:lineRule="auto"/>
                                              <w:rPr>
                                                <w:lang w:val="en-GB"/>
                                              </w:rPr>
                                            </w:pPr>
                                            <w:r w:rsidRPr="000D0470">
                                              <w:rPr>
                                                <w:lang w:val="en-GB"/>
                                              </w:rPr>
                                              <w:t>14911</w:t>
                                            </w:r>
                                          </w:p>
                                        </w:tc>
                                        <w:tc>
                                          <w:tcPr>
                                            <w:tcW w:w="0" w:type="auto"/>
                                            <w:vAlign w:val="center"/>
                                            <w:hideMark/>
                                          </w:tcPr>
                                          <w:p w14:paraId="27707238" w14:textId="77777777" w:rsidR="000D0470" w:rsidRPr="000D0470" w:rsidRDefault="000D0470" w:rsidP="000D0470">
                                            <w:pPr>
                                              <w:spacing w:after="200" w:line="288" w:lineRule="auto"/>
                                              <w:rPr>
                                                <w:lang w:val="en-GB"/>
                                              </w:rPr>
                                            </w:pPr>
                                            <w:r w:rsidRPr="000D0470">
                                              <w:rPr>
                                                <w:lang w:val="en-GB"/>
                                              </w:rPr>
                                              <w:t>21</w:t>
                                            </w:r>
                                          </w:p>
                                        </w:tc>
                                      </w:tr>
                                    </w:tbl>
                                    <w:p w14:paraId="1F148B8C" w14:textId="77777777" w:rsidR="000D0470" w:rsidRPr="000D0470" w:rsidRDefault="000D0470" w:rsidP="000D0470">
                                      <w:pPr>
                                        <w:spacing w:after="200" w:line="288" w:lineRule="auto"/>
                                        <w:rPr>
                                          <w:b/>
                                          <w:bCs/>
                                          <w:lang w:val="en-GB"/>
                                        </w:rPr>
                                      </w:pPr>
                                      <w:r w:rsidRPr="000D0470">
                                        <w:rPr>
                                          <w:b/>
                                          <w:bCs/>
                                          <w:lang w:val="en-GB"/>
                                        </w:rPr>
                                        <w:t>Low (1 se 20 Unique Purchases):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9"/>
                                        <w:gridCol w:w="1558"/>
                                      </w:tblGrid>
                                      <w:tr w:rsidR="000D0470" w:rsidRPr="000D0470" w14:paraId="5C66235E" w14:textId="77777777" w:rsidTr="000D0470">
                                        <w:trPr>
                                          <w:tblHeader/>
                                          <w:tblCellSpacing w:w="15" w:type="dxa"/>
                                        </w:trPr>
                                        <w:tc>
                                          <w:tcPr>
                                            <w:tcW w:w="0" w:type="auto"/>
                                            <w:vAlign w:val="center"/>
                                            <w:hideMark/>
                                          </w:tcPr>
                                          <w:p w14:paraId="723A3593" w14:textId="77777777" w:rsidR="000D0470" w:rsidRPr="000D0470" w:rsidRDefault="000D0470" w:rsidP="000D0470">
                                            <w:pPr>
                                              <w:spacing w:after="200" w:line="288" w:lineRule="auto"/>
                                              <w:rPr>
                                                <w:b/>
                                                <w:bCs/>
                                                <w:lang w:val="en-GB"/>
                                              </w:rPr>
                                            </w:pPr>
                                            <w:r w:rsidRPr="000D0470">
                                              <w:rPr>
                                                <w:b/>
                                                <w:bCs/>
                                                <w:lang w:val="en-GB"/>
                                              </w:rPr>
                                              <w:t>CustomerID</w:t>
                                            </w:r>
                                          </w:p>
                                        </w:tc>
                                        <w:tc>
                                          <w:tcPr>
                                            <w:tcW w:w="0" w:type="auto"/>
                                            <w:vAlign w:val="center"/>
                                            <w:hideMark/>
                                          </w:tcPr>
                                          <w:p w14:paraId="3E263FB0" w14:textId="77777777" w:rsidR="000D0470" w:rsidRPr="000D0470" w:rsidRDefault="000D0470" w:rsidP="000D0470">
                                            <w:pPr>
                                              <w:spacing w:after="200" w:line="288" w:lineRule="auto"/>
                                              <w:rPr>
                                                <w:b/>
                                                <w:bCs/>
                                                <w:lang w:val="en-GB"/>
                                              </w:rPr>
                                            </w:pPr>
                                            <w:r w:rsidRPr="000D0470">
                                              <w:rPr>
                                                <w:b/>
                                                <w:bCs/>
                                                <w:lang w:val="en-GB"/>
                                              </w:rPr>
                                              <w:t>Unique Purchases</w:t>
                                            </w:r>
                                          </w:p>
                                        </w:tc>
                                      </w:tr>
                                      <w:tr w:rsidR="000D0470" w:rsidRPr="000D0470" w14:paraId="18E7D555" w14:textId="77777777" w:rsidTr="000D0470">
                                        <w:trPr>
                                          <w:tblCellSpacing w:w="15" w:type="dxa"/>
                                        </w:trPr>
                                        <w:tc>
                                          <w:tcPr>
                                            <w:tcW w:w="0" w:type="auto"/>
                                            <w:vAlign w:val="center"/>
                                            <w:hideMark/>
                                          </w:tcPr>
                                          <w:p w14:paraId="5567C495" w14:textId="77777777" w:rsidR="000D0470" w:rsidRPr="000D0470" w:rsidRDefault="000D0470" w:rsidP="000D0470">
                                            <w:pPr>
                                              <w:spacing w:after="200" w:line="288" w:lineRule="auto"/>
                                              <w:rPr>
                                                <w:lang w:val="en-GB"/>
                                              </w:rPr>
                                            </w:pPr>
                                            <w:r w:rsidRPr="000D0470">
                                              <w:rPr>
                                                <w:lang w:val="en-GB"/>
                                              </w:rPr>
                                              <w:t>12583</w:t>
                                            </w:r>
                                          </w:p>
                                        </w:tc>
                                        <w:tc>
                                          <w:tcPr>
                                            <w:tcW w:w="0" w:type="auto"/>
                                            <w:vAlign w:val="center"/>
                                            <w:hideMark/>
                                          </w:tcPr>
                                          <w:p w14:paraId="08ED7681" w14:textId="77777777" w:rsidR="000D0470" w:rsidRPr="000D0470" w:rsidRDefault="000D0470" w:rsidP="000D0470">
                                            <w:pPr>
                                              <w:spacing w:after="200" w:line="288" w:lineRule="auto"/>
                                              <w:rPr>
                                                <w:lang w:val="en-GB"/>
                                              </w:rPr>
                                            </w:pPr>
                                            <w:r w:rsidRPr="000D0470">
                                              <w:rPr>
                                                <w:lang w:val="en-GB"/>
                                              </w:rPr>
                                              <w:t>20</w:t>
                                            </w:r>
                                          </w:p>
                                        </w:tc>
                                      </w:tr>
                                      <w:tr w:rsidR="000D0470" w:rsidRPr="000D0470" w14:paraId="7FB29545" w14:textId="77777777" w:rsidTr="000D0470">
                                        <w:trPr>
                                          <w:tblCellSpacing w:w="15" w:type="dxa"/>
                                        </w:trPr>
                                        <w:tc>
                                          <w:tcPr>
                                            <w:tcW w:w="0" w:type="auto"/>
                                            <w:vAlign w:val="center"/>
                                            <w:hideMark/>
                                          </w:tcPr>
                                          <w:p w14:paraId="10EFE6A3" w14:textId="77777777" w:rsidR="000D0470" w:rsidRPr="000D0470" w:rsidRDefault="000D0470" w:rsidP="000D0470">
                                            <w:pPr>
                                              <w:spacing w:after="200" w:line="288" w:lineRule="auto"/>
                                              <w:rPr>
                                                <w:lang w:val="en-GB"/>
                                              </w:rPr>
                                            </w:pPr>
                                            <w:r w:rsidRPr="000D0470">
                                              <w:rPr>
                                                <w:lang w:val="en-GB"/>
                                              </w:rPr>
                                              <w:t>17850</w:t>
                                            </w:r>
                                          </w:p>
                                        </w:tc>
                                        <w:tc>
                                          <w:tcPr>
                                            <w:tcW w:w="0" w:type="auto"/>
                                            <w:vAlign w:val="center"/>
                                            <w:hideMark/>
                                          </w:tcPr>
                                          <w:p w14:paraId="5E6FBD00" w14:textId="77777777" w:rsidR="000D0470" w:rsidRPr="000D0470" w:rsidRDefault="000D0470" w:rsidP="000D0470">
                                            <w:pPr>
                                              <w:spacing w:after="200" w:line="288" w:lineRule="auto"/>
                                              <w:rPr>
                                                <w:lang w:val="en-GB"/>
                                              </w:rPr>
                                            </w:pPr>
                                            <w:r w:rsidRPr="000D0470">
                                              <w:rPr>
                                                <w:lang w:val="en-GB"/>
                                              </w:rPr>
                                              <w:t>20</w:t>
                                            </w:r>
                                          </w:p>
                                        </w:tc>
                                      </w:tr>
                                      <w:tr w:rsidR="000D0470" w:rsidRPr="000D0470" w14:paraId="616BD3AE" w14:textId="77777777" w:rsidTr="000D0470">
                                        <w:trPr>
                                          <w:tblCellSpacing w:w="15" w:type="dxa"/>
                                        </w:trPr>
                                        <w:tc>
                                          <w:tcPr>
                                            <w:tcW w:w="0" w:type="auto"/>
                                            <w:vAlign w:val="center"/>
                                            <w:hideMark/>
                                          </w:tcPr>
                                          <w:p w14:paraId="011563F8" w14:textId="77777777" w:rsidR="000D0470" w:rsidRPr="000D0470" w:rsidRDefault="000D0470" w:rsidP="000D0470">
                                            <w:pPr>
                                              <w:spacing w:after="200" w:line="288" w:lineRule="auto"/>
                                              <w:rPr>
                                                <w:lang w:val="en-GB"/>
                                              </w:rPr>
                                            </w:pPr>
                                            <w:r w:rsidRPr="000D0470">
                                              <w:rPr>
                                                <w:lang w:val="en-GB"/>
                                              </w:rPr>
                                              <w:t>14688</w:t>
                                            </w:r>
                                          </w:p>
                                        </w:tc>
                                        <w:tc>
                                          <w:tcPr>
                                            <w:tcW w:w="0" w:type="auto"/>
                                            <w:vAlign w:val="center"/>
                                            <w:hideMark/>
                                          </w:tcPr>
                                          <w:p w14:paraId="2CA8C3C9" w14:textId="77777777" w:rsidR="000D0470" w:rsidRPr="000D0470" w:rsidRDefault="000D0470" w:rsidP="000D0470">
                                            <w:pPr>
                                              <w:spacing w:after="200" w:line="288" w:lineRule="auto"/>
                                              <w:rPr>
                                                <w:lang w:val="en-GB"/>
                                              </w:rPr>
                                            </w:pPr>
                                            <w:r w:rsidRPr="000D0470">
                                              <w:rPr>
                                                <w:lang w:val="en-GB"/>
                                              </w:rPr>
                                              <w:t>19</w:t>
                                            </w:r>
                                          </w:p>
                                        </w:tc>
                                      </w:tr>
                                      <w:tr w:rsidR="000D0470" w:rsidRPr="000D0470" w14:paraId="616E1364" w14:textId="77777777" w:rsidTr="000D0470">
                                        <w:trPr>
                                          <w:tblCellSpacing w:w="15" w:type="dxa"/>
                                        </w:trPr>
                                        <w:tc>
                                          <w:tcPr>
                                            <w:tcW w:w="0" w:type="auto"/>
                                            <w:vAlign w:val="center"/>
                                            <w:hideMark/>
                                          </w:tcPr>
                                          <w:p w14:paraId="00A4A181" w14:textId="77777777" w:rsidR="000D0470" w:rsidRPr="000D0470" w:rsidRDefault="000D0470" w:rsidP="000D0470">
                                            <w:pPr>
                                              <w:spacing w:after="200" w:line="288" w:lineRule="auto"/>
                                              <w:rPr>
                                                <w:lang w:val="en-GB"/>
                                              </w:rPr>
                                            </w:pPr>
                                            <w:r w:rsidRPr="000D0470">
                                              <w:rPr>
                                                <w:lang w:val="en-GB"/>
                                              </w:rPr>
                                              <w:t>13448</w:t>
                                            </w:r>
                                          </w:p>
                                        </w:tc>
                                        <w:tc>
                                          <w:tcPr>
                                            <w:tcW w:w="0" w:type="auto"/>
                                            <w:vAlign w:val="center"/>
                                            <w:hideMark/>
                                          </w:tcPr>
                                          <w:p w14:paraId="46D48138" w14:textId="77777777" w:rsidR="000D0470" w:rsidRPr="000D0470" w:rsidRDefault="000D0470" w:rsidP="000D0470">
                                            <w:pPr>
                                              <w:spacing w:after="200" w:line="288" w:lineRule="auto"/>
                                              <w:rPr>
                                                <w:lang w:val="en-GB"/>
                                              </w:rPr>
                                            </w:pPr>
                                            <w:r w:rsidRPr="000D0470">
                                              <w:rPr>
                                                <w:lang w:val="en-GB"/>
                                              </w:rPr>
                                              <w:t>18</w:t>
                                            </w:r>
                                          </w:p>
                                        </w:tc>
                                      </w:tr>
                                      <w:tr w:rsidR="000D0470" w:rsidRPr="000D0470" w14:paraId="6F622FB3" w14:textId="77777777" w:rsidTr="000D0470">
                                        <w:trPr>
                                          <w:tblCellSpacing w:w="15" w:type="dxa"/>
                                        </w:trPr>
                                        <w:tc>
                                          <w:tcPr>
                                            <w:tcW w:w="0" w:type="auto"/>
                                            <w:vAlign w:val="center"/>
                                            <w:hideMark/>
                                          </w:tcPr>
                                          <w:p w14:paraId="56EAC4A9" w14:textId="77777777" w:rsidR="000D0470" w:rsidRPr="000D0470" w:rsidRDefault="000D0470" w:rsidP="000D0470">
                                            <w:pPr>
                                              <w:spacing w:after="200" w:line="288" w:lineRule="auto"/>
                                              <w:rPr>
                                                <w:lang w:val="en-GB"/>
                                              </w:rPr>
                                            </w:pPr>
                                            <w:r w:rsidRPr="000D0470">
                                              <w:rPr>
                                                <w:lang w:val="en-GB"/>
                                              </w:rPr>
                                              <w:t>13047</w:t>
                                            </w:r>
                                          </w:p>
                                        </w:tc>
                                        <w:tc>
                                          <w:tcPr>
                                            <w:tcW w:w="0" w:type="auto"/>
                                            <w:vAlign w:val="center"/>
                                            <w:hideMark/>
                                          </w:tcPr>
                                          <w:p w14:paraId="07875F5D" w14:textId="77777777" w:rsidR="000D0470" w:rsidRPr="000D0470" w:rsidRDefault="000D0470" w:rsidP="000D0470">
                                            <w:pPr>
                                              <w:spacing w:after="200" w:line="288" w:lineRule="auto"/>
                                              <w:rPr>
                                                <w:lang w:val="en-GB"/>
                                              </w:rPr>
                                            </w:pPr>
                                            <w:r w:rsidRPr="000D0470">
                                              <w:rPr>
                                                <w:lang w:val="en-GB"/>
                                              </w:rPr>
                                              <w:t>17</w:t>
                                            </w:r>
                                          </w:p>
                                        </w:tc>
                                      </w:tr>
                                      <w:tr w:rsidR="000D0470" w:rsidRPr="000D0470" w14:paraId="7DC4CC74" w14:textId="77777777" w:rsidTr="000D0470">
                                        <w:trPr>
                                          <w:tblCellSpacing w:w="15" w:type="dxa"/>
                                        </w:trPr>
                                        <w:tc>
                                          <w:tcPr>
                                            <w:tcW w:w="0" w:type="auto"/>
                                            <w:vAlign w:val="center"/>
                                            <w:hideMark/>
                                          </w:tcPr>
                                          <w:p w14:paraId="24CCD9B8" w14:textId="77777777" w:rsidR="000D0470" w:rsidRPr="000D0470" w:rsidRDefault="000D0470" w:rsidP="000D0470">
                                            <w:pPr>
                                              <w:spacing w:after="200" w:line="288" w:lineRule="auto"/>
                                              <w:rPr>
                                                <w:lang w:val="en-GB"/>
                                              </w:rPr>
                                            </w:pPr>
                                            <w:r w:rsidRPr="000D0470">
                                              <w:rPr>
                                                <w:lang w:val="en-GB"/>
                                              </w:rPr>
                                              <w:t>13758</w:t>
                                            </w:r>
                                          </w:p>
                                        </w:tc>
                                        <w:tc>
                                          <w:tcPr>
                                            <w:tcW w:w="0" w:type="auto"/>
                                            <w:vAlign w:val="center"/>
                                            <w:hideMark/>
                                          </w:tcPr>
                                          <w:p w14:paraId="61C92CB3" w14:textId="77777777" w:rsidR="000D0470" w:rsidRPr="000D0470" w:rsidRDefault="000D0470" w:rsidP="000D0470">
                                            <w:pPr>
                                              <w:spacing w:after="200" w:line="288" w:lineRule="auto"/>
                                              <w:rPr>
                                                <w:lang w:val="en-GB"/>
                                              </w:rPr>
                                            </w:pPr>
                                            <w:r w:rsidRPr="000D0470">
                                              <w:rPr>
                                                <w:lang w:val="en-GB"/>
                                              </w:rPr>
                                              <w:t>17</w:t>
                                            </w:r>
                                          </w:p>
                                        </w:tc>
                                      </w:tr>
                                      <w:tr w:rsidR="000D0470" w:rsidRPr="000D0470" w14:paraId="2487A820" w14:textId="77777777" w:rsidTr="000D0470">
                                        <w:trPr>
                                          <w:tblCellSpacing w:w="15" w:type="dxa"/>
                                        </w:trPr>
                                        <w:tc>
                                          <w:tcPr>
                                            <w:tcW w:w="0" w:type="auto"/>
                                            <w:vAlign w:val="center"/>
                                            <w:hideMark/>
                                          </w:tcPr>
                                          <w:p w14:paraId="01E480E5" w14:textId="77777777" w:rsidR="000D0470" w:rsidRPr="000D0470" w:rsidRDefault="000D0470" w:rsidP="000D0470">
                                            <w:pPr>
                                              <w:spacing w:after="200" w:line="288" w:lineRule="auto"/>
                                              <w:rPr>
                                                <w:lang w:val="en-GB"/>
                                              </w:rPr>
                                            </w:pPr>
                                            <w:r w:rsidRPr="000D0470">
                                              <w:rPr>
                                                <w:lang w:val="en-GB"/>
                                              </w:rPr>
                                              <w:t>14849</w:t>
                                            </w:r>
                                          </w:p>
                                        </w:tc>
                                        <w:tc>
                                          <w:tcPr>
                                            <w:tcW w:w="0" w:type="auto"/>
                                            <w:vAlign w:val="center"/>
                                            <w:hideMark/>
                                          </w:tcPr>
                                          <w:p w14:paraId="36318352" w14:textId="77777777" w:rsidR="000D0470" w:rsidRPr="000D0470" w:rsidRDefault="000D0470" w:rsidP="000D0470">
                                            <w:pPr>
                                              <w:spacing w:after="200" w:line="288" w:lineRule="auto"/>
                                              <w:rPr>
                                                <w:lang w:val="en-GB"/>
                                              </w:rPr>
                                            </w:pPr>
                                            <w:r w:rsidRPr="000D0470">
                                              <w:rPr>
                                                <w:lang w:val="en-GB"/>
                                              </w:rPr>
                                              <w:t>17</w:t>
                                            </w:r>
                                          </w:p>
                                        </w:tc>
                                      </w:tr>
                                      <w:tr w:rsidR="000D0470" w:rsidRPr="000D0470" w14:paraId="0524431A" w14:textId="77777777" w:rsidTr="000D0470">
                                        <w:trPr>
                                          <w:tblCellSpacing w:w="15" w:type="dxa"/>
                                        </w:trPr>
                                        <w:tc>
                                          <w:tcPr>
                                            <w:tcW w:w="0" w:type="auto"/>
                                            <w:vAlign w:val="center"/>
                                            <w:hideMark/>
                                          </w:tcPr>
                                          <w:p w14:paraId="03499B1C" w14:textId="77777777" w:rsidR="000D0470" w:rsidRPr="000D0470" w:rsidRDefault="000D0470" w:rsidP="000D0470">
                                            <w:pPr>
                                              <w:spacing w:after="200" w:line="288" w:lineRule="auto"/>
                                              <w:rPr>
                                                <w:lang w:val="en-GB"/>
                                              </w:rPr>
                                            </w:pPr>
                                            <w:r w:rsidRPr="000D0470">
                                              <w:rPr>
                                                <w:lang w:val="en-GB"/>
                                              </w:rPr>
                                              <w:t>16456</w:t>
                                            </w:r>
                                          </w:p>
                                        </w:tc>
                                        <w:tc>
                                          <w:tcPr>
                                            <w:tcW w:w="0" w:type="auto"/>
                                            <w:vAlign w:val="center"/>
                                            <w:hideMark/>
                                          </w:tcPr>
                                          <w:p w14:paraId="39D03F96" w14:textId="77777777" w:rsidR="000D0470" w:rsidRPr="000D0470" w:rsidRDefault="000D0470" w:rsidP="000D0470">
                                            <w:pPr>
                                              <w:spacing w:after="200" w:line="288" w:lineRule="auto"/>
                                              <w:rPr>
                                                <w:lang w:val="en-GB"/>
                                              </w:rPr>
                                            </w:pPr>
                                            <w:r w:rsidRPr="000D0470">
                                              <w:rPr>
                                                <w:lang w:val="en-GB"/>
                                              </w:rPr>
                                              <w:t>16</w:t>
                                            </w:r>
                                          </w:p>
                                        </w:tc>
                                      </w:tr>
                                      <w:tr w:rsidR="000D0470" w:rsidRPr="000D0470" w14:paraId="1669E488" w14:textId="77777777" w:rsidTr="000D0470">
                                        <w:trPr>
                                          <w:tblCellSpacing w:w="15" w:type="dxa"/>
                                        </w:trPr>
                                        <w:tc>
                                          <w:tcPr>
                                            <w:tcW w:w="0" w:type="auto"/>
                                            <w:vAlign w:val="center"/>
                                            <w:hideMark/>
                                          </w:tcPr>
                                          <w:p w14:paraId="5B2EEC40" w14:textId="77777777" w:rsidR="000D0470" w:rsidRPr="000D0470" w:rsidRDefault="000D0470" w:rsidP="000D0470">
                                            <w:pPr>
                                              <w:spacing w:after="200" w:line="288" w:lineRule="auto"/>
                                              <w:rPr>
                                                <w:lang w:val="en-GB"/>
                                              </w:rPr>
                                            </w:pPr>
                                            <w:r w:rsidRPr="000D0470">
                                              <w:rPr>
                                                <w:lang w:val="en-GB"/>
                                              </w:rPr>
                                              <w:t>12662</w:t>
                                            </w:r>
                                          </w:p>
                                        </w:tc>
                                        <w:tc>
                                          <w:tcPr>
                                            <w:tcW w:w="0" w:type="auto"/>
                                            <w:vAlign w:val="center"/>
                                            <w:hideMark/>
                                          </w:tcPr>
                                          <w:p w14:paraId="322A28BF" w14:textId="77777777" w:rsidR="000D0470" w:rsidRPr="000D0470" w:rsidRDefault="000D0470" w:rsidP="000D0470">
                                            <w:pPr>
                                              <w:spacing w:after="200" w:line="288" w:lineRule="auto"/>
                                              <w:rPr>
                                                <w:lang w:val="en-GB"/>
                                              </w:rPr>
                                            </w:pPr>
                                            <w:r w:rsidRPr="000D0470">
                                              <w:rPr>
                                                <w:lang w:val="en-GB"/>
                                              </w:rPr>
                                              <w:t>15</w:t>
                                            </w:r>
                                          </w:p>
                                        </w:tc>
                                      </w:tr>
                                      <w:tr w:rsidR="000D0470" w:rsidRPr="000D0470" w14:paraId="62D69439" w14:textId="77777777" w:rsidTr="000D0470">
                                        <w:trPr>
                                          <w:tblCellSpacing w:w="15" w:type="dxa"/>
                                        </w:trPr>
                                        <w:tc>
                                          <w:tcPr>
                                            <w:tcW w:w="0" w:type="auto"/>
                                            <w:vAlign w:val="center"/>
                                            <w:hideMark/>
                                          </w:tcPr>
                                          <w:p w14:paraId="7770F145" w14:textId="77777777" w:rsidR="000D0470" w:rsidRPr="000D0470" w:rsidRDefault="000D0470" w:rsidP="000D0470">
                                            <w:pPr>
                                              <w:spacing w:after="200" w:line="288" w:lineRule="auto"/>
                                              <w:rPr>
                                                <w:lang w:val="en-GB"/>
                                              </w:rPr>
                                            </w:pPr>
                                            <w:r w:rsidRPr="000D0470">
                                              <w:rPr>
                                                <w:lang w:val="en-GB"/>
                                              </w:rPr>
                                              <w:t>17377</w:t>
                                            </w:r>
                                          </w:p>
                                        </w:tc>
                                        <w:tc>
                                          <w:tcPr>
                                            <w:tcW w:w="0" w:type="auto"/>
                                            <w:vAlign w:val="center"/>
                                            <w:hideMark/>
                                          </w:tcPr>
                                          <w:p w14:paraId="42E4E94A" w14:textId="77777777" w:rsidR="000D0470" w:rsidRPr="000D0470" w:rsidRDefault="000D0470" w:rsidP="000D0470">
                                            <w:pPr>
                                              <w:spacing w:after="200" w:line="288" w:lineRule="auto"/>
                                              <w:rPr>
                                                <w:lang w:val="en-GB"/>
                                              </w:rPr>
                                            </w:pPr>
                                            <w:r w:rsidRPr="000D0470">
                                              <w:rPr>
                                                <w:lang w:val="en-GB"/>
                                              </w:rPr>
                                              <w:t>15</w:t>
                                            </w:r>
                                          </w:p>
                                        </w:tc>
                                      </w:tr>
                                      <w:tr w:rsidR="000D0470" w:rsidRPr="000D0470" w14:paraId="3ADB6C29" w14:textId="77777777" w:rsidTr="000D0470">
                                        <w:trPr>
                                          <w:tblCellSpacing w:w="15" w:type="dxa"/>
                                        </w:trPr>
                                        <w:tc>
                                          <w:tcPr>
                                            <w:tcW w:w="0" w:type="auto"/>
                                            <w:vAlign w:val="center"/>
                                            <w:hideMark/>
                                          </w:tcPr>
                                          <w:p w14:paraId="5D012E77" w14:textId="77777777" w:rsidR="000D0470" w:rsidRPr="000D0470" w:rsidRDefault="000D0470" w:rsidP="000D0470">
                                            <w:pPr>
                                              <w:spacing w:after="200" w:line="288" w:lineRule="auto"/>
                                              <w:rPr>
                                                <w:lang w:val="en-GB"/>
                                              </w:rPr>
                                            </w:pPr>
                                            <w:r w:rsidRPr="000D0470">
                                              <w:rPr>
                                                <w:lang w:val="en-GB"/>
                                              </w:rPr>
                                              <w:t>13767</w:t>
                                            </w:r>
                                          </w:p>
                                        </w:tc>
                                        <w:tc>
                                          <w:tcPr>
                                            <w:tcW w:w="0" w:type="auto"/>
                                            <w:vAlign w:val="center"/>
                                            <w:hideMark/>
                                          </w:tcPr>
                                          <w:p w14:paraId="11606A51" w14:textId="77777777" w:rsidR="000D0470" w:rsidRPr="000D0470" w:rsidRDefault="000D0470" w:rsidP="000D0470">
                                            <w:pPr>
                                              <w:spacing w:after="200" w:line="288" w:lineRule="auto"/>
                                              <w:rPr>
                                                <w:lang w:val="en-GB"/>
                                              </w:rPr>
                                            </w:pPr>
                                            <w:r w:rsidRPr="000D0470">
                                              <w:rPr>
                                                <w:lang w:val="en-GB"/>
                                              </w:rPr>
                                              <w:t>14</w:t>
                                            </w:r>
                                          </w:p>
                                        </w:tc>
                                      </w:tr>
                                      <w:tr w:rsidR="000D0470" w:rsidRPr="000D0470" w14:paraId="43EBF439" w14:textId="77777777" w:rsidTr="000D0470">
                                        <w:trPr>
                                          <w:tblCellSpacing w:w="15" w:type="dxa"/>
                                        </w:trPr>
                                        <w:tc>
                                          <w:tcPr>
                                            <w:tcW w:w="0" w:type="auto"/>
                                            <w:vAlign w:val="center"/>
                                            <w:hideMark/>
                                          </w:tcPr>
                                          <w:p w14:paraId="0ED1265B" w14:textId="77777777" w:rsidR="000D0470" w:rsidRPr="000D0470" w:rsidRDefault="000D0470" w:rsidP="000D0470">
                                            <w:pPr>
                                              <w:spacing w:after="200" w:line="288" w:lineRule="auto"/>
                                              <w:rPr>
                                                <w:lang w:val="en-GB"/>
                                              </w:rPr>
                                            </w:pPr>
                                            <w:r w:rsidRPr="000D0470">
                                              <w:rPr>
                                                <w:lang w:val="en-GB"/>
                                              </w:rPr>
                                              <w:t>16583</w:t>
                                            </w:r>
                                          </w:p>
                                        </w:tc>
                                        <w:tc>
                                          <w:tcPr>
                                            <w:tcW w:w="0" w:type="auto"/>
                                            <w:vAlign w:val="center"/>
                                            <w:hideMark/>
                                          </w:tcPr>
                                          <w:p w14:paraId="08B93326" w14:textId="77777777" w:rsidR="000D0470" w:rsidRPr="000D0470" w:rsidRDefault="000D0470" w:rsidP="000D0470">
                                            <w:pPr>
                                              <w:spacing w:after="200" w:line="288" w:lineRule="auto"/>
                                              <w:rPr>
                                                <w:lang w:val="en-GB"/>
                                              </w:rPr>
                                            </w:pPr>
                                            <w:r w:rsidRPr="000D0470">
                                              <w:rPr>
                                                <w:lang w:val="en-GB"/>
                                              </w:rPr>
                                              <w:t>14</w:t>
                                            </w:r>
                                          </w:p>
                                        </w:tc>
                                      </w:tr>
                                      <w:tr w:rsidR="000D0470" w:rsidRPr="000D0470" w14:paraId="77524E7F" w14:textId="77777777" w:rsidTr="000D0470">
                                        <w:trPr>
                                          <w:tblCellSpacing w:w="15" w:type="dxa"/>
                                        </w:trPr>
                                        <w:tc>
                                          <w:tcPr>
                                            <w:tcW w:w="0" w:type="auto"/>
                                            <w:vAlign w:val="center"/>
                                            <w:hideMark/>
                                          </w:tcPr>
                                          <w:p w14:paraId="4E050A1E" w14:textId="77777777" w:rsidR="000D0470" w:rsidRPr="000D0470" w:rsidRDefault="000D0470" w:rsidP="000D0470">
                                            <w:pPr>
                                              <w:spacing w:after="200" w:line="288" w:lineRule="auto"/>
                                              <w:rPr>
                                                <w:lang w:val="en-GB"/>
                                              </w:rPr>
                                            </w:pPr>
                                            <w:r w:rsidRPr="000D0470">
                                              <w:rPr>
                                                <w:lang w:val="en-GB"/>
                                              </w:rPr>
                                              <w:t>16210</w:t>
                                            </w:r>
                                          </w:p>
                                        </w:tc>
                                        <w:tc>
                                          <w:tcPr>
                                            <w:tcW w:w="0" w:type="auto"/>
                                            <w:vAlign w:val="center"/>
                                            <w:hideMark/>
                                          </w:tcPr>
                                          <w:p w14:paraId="326211D1" w14:textId="77777777" w:rsidR="000D0470" w:rsidRPr="000D0470" w:rsidRDefault="000D0470" w:rsidP="000D0470">
                                            <w:pPr>
                                              <w:spacing w:after="200" w:line="288" w:lineRule="auto"/>
                                              <w:rPr>
                                                <w:lang w:val="en-GB"/>
                                              </w:rPr>
                                            </w:pPr>
                                            <w:r w:rsidRPr="000D0470">
                                              <w:rPr>
                                                <w:lang w:val="en-GB"/>
                                              </w:rPr>
                                              <w:t>14</w:t>
                                            </w:r>
                                          </w:p>
                                        </w:tc>
                                      </w:tr>
                                      <w:tr w:rsidR="000D0470" w:rsidRPr="000D0470" w14:paraId="15DA0B86" w14:textId="77777777" w:rsidTr="000D0470">
                                        <w:trPr>
                                          <w:tblCellSpacing w:w="15" w:type="dxa"/>
                                        </w:trPr>
                                        <w:tc>
                                          <w:tcPr>
                                            <w:tcW w:w="0" w:type="auto"/>
                                            <w:vAlign w:val="center"/>
                                            <w:hideMark/>
                                          </w:tcPr>
                                          <w:p w14:paraId="2B9A5A98" w14:textId="77777777" w:rsidR="000D0470" w:rsidRPr="000D0470" w:rsidRDefault="000D0470" w:rsidP="000D0470">
                                            <w:pPr>
                                              <w:spacing w:after="200" w:line="288" w:lineRule="auto"/>
                                              <w:rPr>
                                                <w:lang w:val="en-GB"/>
                                              </w:rPr>
                                            </w:pPr>
                                            <w:r w:rsidRPr="000D0470">
                                              <w:rPr>
                                                <w:lang w:val="en-GB"/>
                                              </w:rPr>
                                              <w:t>16250</w:t>
                                            </w:r>
                                          </w:p>
                                        </w:tc>
                                        <w:tc>
                                          <w:tcPr>
                                            <w:tcW w:w="0" w:type="auto"/>
                                            <w:vAlign w:val="center"/>
                                            <w:hideMark/>
                                          </w:tcPr>
                                          <w:p w14:paraId="5B9247D1" w14:textId="77777777" w:rsidR="000D0470" w:rsidRPr="000D0470" w:rsidRDefault="000D0470" w:rsidP="000D0470">
                                            <w:pPr>
                                              <w:spacing w:after="200" w:line="288" w:lineRule="auto"/>
                                              <w:rPr>
                                                <w:lang w:val="en-GB"/>
                                              </w:rPr>
                                            </w:pPr>
                                            <w:r w:rsidRPr="000D0470">
                                              <w:rPr>
                                                <w:lang w:val="en-GB"/>
                                              </w:rPr>
                                              <w:t>14</w:t>
                                            </w:r>
                                          </w:p>
                                        </w:tc>
                                      </w:tr>
                                      <w:tr w:rsidR="000D0470" w:rsidRPr="000D0470" w14:paraId="3156F599" w14:textId="77777777" w:rsidTr="000D0470">
                                        <w:trPr>
                                          <w:tblCellSpacing w:w="15" w:type="dxa"/>
                                        </w:trPr>
                                        <w:tc>
                                          <w:tcPr>
                                            <w:tcW w:w="0" w:type="auto"/>
                                            <w:vAlign w:val="center"/>
                                            <w:hideMark/>
                                          </w:tcPr>
                                          <w:p w14:paraId="68F8CB0D" w14:textId="77777777" w:rsidR="000D0470" w:rsidRPr="000D0470" w:rsidRDefault="000D0470" w:rsidP="000D0470">
                                            <w:pPr>
                                              <w:spacing w:after="200" w:line="288" w:lineRule="auto"/>
                                              <w:rPr>
                                                <w:lang w:val="en-GB"/>
                                              </w:rPr>
                                            </w:pPr>
                                            <w:r w:rsidRPr="000D0470">
                                              <w:rPr>
                                                <w:lang w:val="en-GB"/>
                                              </w:rPr>
                                              <w:t>12431</w:t>
                                            </w:r>
                                          </w:p>
                                        </w:tc>
                                        <w:tc>
                                          <w:tcPr>
                                            <w:tcW w:w="0" w:type="auto"/>
                                            <w:vAlign w:val="center"/>
                                            <w:hideMark/>
                                          </w:tcPr>
                                          <w:p w14:paraId="2B92947B" w14:textId="77777777" w:rsidR="000D0470" w:rsidRPr="000D0470" w:rsidRDefault="000D0470" w:rsidP="000D0470">
                                            <w:pPr>
                                              <w:spacing w:after="200" w:line="288" w:lineRule="auto"/>
                                              <w:rPr>
                                                <w:lang w:val="en-GB"/>
                                              </w:rPr>
                                            </w:pPr>
                                            <w:r w:rsidRPr="000D0470">
                                              <w:rPr>
                                                <w:lang w:val="en-GB"/>
                                              </w:rPr>
                                              <w:t>14</w:t>
                                            </w:r>
                                          </w:p>
                                        </w:tc>
                                      </w:tr>
                                      <w:tr w:rsidR="000D0470" w:rsidRPr="000D0470" w14:paraId="77E34C3E" w14:textId="77777777" w:rsidTr="000D0470">
                                        <w:trPr>
                                          <w:tblCellSpacing w:w="15" w:type="dxa"/>
                                        </w:trPr>
                                        <w:tc>
                                          <w:tcPr>
                                            <w:tcW w:w="0" w:type="auto"/>
                                            <w:vAlign w:val="center"/>
                                            <w:hideMark/>
                                          </w:tcPr>
                                          <w:p w14:paraId="7018A9EC" w14:textId="77777777" w:rsidR="000D0470" w:rsidRPr="000D0470" w:rsidRDefault="000D0470" w:rsidP="000D0470">
                                            <w:pPr>
                                              <w:spacing w:after="200" w:line="288" w:lineRule="auto"/>
                                              <w:rPr>
                                                <w:lang w:val="en-GB"/>
                                              </w:rPr>
                                            </w:pPr>
                                            <w:r w:rsidRPr="000D0470">
                                              <w:rPr>
                                                <w:lang w:val="en-GB"/>
                                              </w:rPr>
                                              <w:t>14078</w:t>
                                            </w:r>
                                          </w:p>
                                        </w:tc>
                                        <w:tc>
                                          <w:tcPr>
                                            <w:tcW w:w="0" w:type="auto"/>
                                            <w:vAlign w:val="center"/>
                                            <w:hideMark/>
                                          </w:tcPr>
                                          <w:p w14:paraId="7D3BBD8A" w14:textId="77777777" w:rsidR="000D0470" w:rsidRPr="000D0470" w:rsidRDefault="000D0470" w:rsidP="000D0470">
                                            <w:pPr>
                                              <w:spacing w:after="200" w:line="288" w:lineRule="auto"/>
                                              <w:rPr>
                                                <w:lang w:val="en-GB"/>
                                              </w:rPr>
                                            </w:pPr>
                                            <w:r w:rsidRPr="000D0470">
                                              <w:rPr>
                                                <w:lang w:val="en-GB"/>
                                              </w:rPr>
                                              <w:t>13</w:t>
                                            </w:r>
                                          </w:p>
                                        </w:tc>
                                      </w:tr>
                                      <w:tr w:rsidR="000D0470" w:rsidRPr="000D0470" w14:paraId="53E60C08" w14:textId="77777777" w:rsidTr="000D0470">
                                        <w:trPr>
                                          <w:tblCellSpacing w:w="15" w:type="dxa"/>
                                        </w:trPr>
                                        <w:tc>
                                          <w:tcPr>
                                            <w:tcW w:w="0" w:type="auto"/>
                                            <w:vAlign w:val="center"/>
                                            <w:hideMark/>
                                          </w:tcPr>
                                          <w:p w14:paraId="65F0E321" w14:textId="77777777" w:rsidR="000D0470" w:rsidRPr="000D0470" w:rsidRDefault="000D0470" w:rsidP="000D0470">
                                            <w:pPr>
                                              <w:spacing w:after="200" w:line="288" w:lineRule="auto"/>
                                              <w:rPr>
                                                <w:lang w:val="en-GB"/>
                                              </w:rPr>
                                            </w:pPr>
                                            <w:r w:rsidRPr="000D0470">
                                              <w:rPr>
                                                <w:lang w:val="en-GB"/>
                                              </w:rPr>
                                              <w:t>18074</w:t>
                                            </w:r>
                                          </w:p>
                                        </w:tc>
                                        <w:tc>
                                          <w:tcPr>
                                            <w:tcW w:w="0" w:type="auto"/>
                                            <w:vAlign w:val="center"/>
                                            <w:hideMark/>
                                          </w:tcPr>
                                          <w:p w14:paraId="65464586" w14:textId="77777777" w:rsidR="000D0470" w:rsidRPr="000D0470" w:rsidRDefault="000D0470" w:rsidP="000D0470">
                                            <w:pPr>
                                              <w:spacing w:after="200" w:line="288" w:lineRule="auto"/>
                                              <w:rPr>
                                                <w:lang w:val="en-GB"/>
                                              </w:rPr>
                                            </w:pPr>
                                            <w:r w:rsidRPr="000D0470">
                                              <w:rPr>
                                                <w:lang w:val="en-GB"/>
                                              </w:rPr>
                                              <w:t>13</w:t>
                                            </w:r>
                                          </w:p>
                                        </w:tc>
                                      </w:tr>
                                      <w:tr w:rsidR="000D0470" w:rsidRPr="000D0470" w14:paraId="26B27310" w14:textId="77777777" w:rsidTr="000D0470">
                                        <w:trPr>
                                          <w:tblCellSpacing w:w="15" w:type="dxa"/>
                                        </w:trPr>
                                        <w:tc>
                                          <w:tcPr>
                                            <w:tcW w:w="0" w:type="auto"/>
                                            <w:vAlign w:val="center"/>
                                            <w:hideMark/>
                                          </w:tcPr>
                                          <w:p w14:paraId="3B686D64" w14:textId="77777777" w:rsidR="000D0470" w:rsidRPr="000D0470" w:rsidRDefault="000D0470" w:rsidP="000D0470">
                                            <w:pPr>
                                              <w:spacing w:after="200" w:line="288" w:lineRule="auto"/>
                                              <w:rPr>
                                                <w:lang w:val="en-GB"/>
                                              </w:rPr>
                                            </w:pPr>
                                            <w:r w:rsidRPr="000D0470">
                                              <w:rPr>
                                                <w:lang w:val="en-GB"/>
                                              </w:rPr>
                                              <w:t>15605</w:t>
                                            </w:r>
                                          </w:p>
                                        </w:tc>
                                        <w:tc>
                                          <w:tcPr>
                                            <w:tcW w:w="0" w:type="auto"/>
                                            <w:vAlign w:val="center"/>
                                            <w:hideMark/>
                                          </w:tcPr>
                                          <w:p w14:paraId="3039710B" w14:textId="77777777" w:rsidR="000D0470" w:rsidRPr="000D0470" w:rsidRDefault="000D0470" w:rsidP="000D0470">
                                            <w:pPr>
                                              <w:spacing w:after="200" w:line="288" w:lineRule="auto"/>
                                              <w:rPr>
                                                <w:lang w:val="en-GB"/>
                                              </w:rPr>
                                            </w:pPr>
                                            <w:r w:rsidRPr="000D0470">
                                              <w:rPr>
                                                <w:lang w:val="en-GB"/>
                                              </w:rPr>
                                              <w:t>12</w:t>
                                            </w:r>
                                          </w:p>
                                        </w:tc>
                                      </w:tr>
                                      <w:tr w:rsidR="000D0470" w:rsidRPr="000D0470" w14:paraId="43876607" w14:textId="77777777" w:rsidTr="000D0470">
                                        <w:trPr>
                                          <w:tblCellSpacing w:w="15" w:type="dxa"/>
                                        </w:trPr>
                                        <w:tc>
                                          <w:tcPr>
                                            <w:tcW w:w="0" w:type="auto"/>
                                            <w:vAlign w:val="center"/>
                                            <w:hideMark/>
                                          </w:tcPr>
                                          <w:p w14:paraId="26F4EBE7" w14:textId="77777777" w:rsidR="000D0470" w:rsidRPr="000D0470" w:rsidRDefault="000D0470" w:rsidP="000D0470">
                                            <w:pPr>
                                              <w:spacing w:after="200" w:line="288" w:lineRule="auto"/>
                                              <w:rPr>
                                                <w:lang w:val="en-GB"/>
                                              </w:rPr>
                                            </w:pPr>
                                            <w:r w:rsidRPr="000D0470">
                                              <w:rPr>
                                                <w:lang w:val="en-GB"/>
                                              </w:rPr>
                                              <w:t>16098</w:t>
                                            </w:r>
                                          </w:p>
                                        </w:tc>
                                        <w:tc>
                                          <w:tcPr>
                                            <w:tcW w:w="0" w:type="auto"/>
                                            <w:vAlign w:val="center"/>
                                            <w:hideMark/>
                                          </w:tcPr>
                                          <w:p w14:paraId="1D0AD483" w14:textId="77777777" w:rsidR="000D0470" w:rsidRPr="000D0470" w:rsidRDefault="000D0470" w:rsidP="000D0470">
                                            <w:pPr>
                                              <w:spacing w:after="200" w:line="288" w:lineRule="auto"/>
                                              <w:rPr>
                                                <w:lang w:val="en-GB"/>
                                              </w:rPr>
                                            </w:pPr>
                                            <w:r w:rsidRPr="000D0470">
                                              <w:rPr>
                                                <w:lang w:val="en-GB"/>
                                              </w:rPr>
                                              <w:t>12</w:t>
                                            </w:r>
                                          </w:p>
                                        </w:tc>
                                      </w:tr>
                                      <w:tr w:rsidR="000D0470" w:rsidRPr="000D0470" w14:paraId="54FC7403" w14:textId="77777777" w:rsidTr="000D0470">
                                        <w:trPr>
                                          <w:tblCellSpacing w:w="15" w:type="dxa"/>
                                        </w:trPr>
                                        <w:tc>
                                          <w:tcPr>
                                            <w:tcW w:w="0" w:type="auto"/>
                                            <w:vAlign w:val="center"/>
                                            <w:hideMark/>
                                          </w:tcPr>
                                          <w:p w14:paraId="3C61FC7A" w14:textId="77777777" w:rsidR="000D0470" w:rsidRPr="000D0470" w:rsidRDefault="000D0470" w:rsidP="000D0470">
                                            <w:pPr>
                                              <w:spacing w:after="200" w:line="288" w:lineRule="auto"/>
                                              <w:rPr>
                                                <w:lang w:val="en-GB"/>
                                              </w:rPr>
                                            </w:pPr>
                                            <w:r w:rsidRPr="000D0470">
                                              <w:rPr>
                                                <w:lang w:val="en-GB"/>
                                              </w:rPr>
                                              <w:t>12868</w:t>
                                            </w:r>
                                          </w:p>
                                        </w:tc>
                                        <w:tc>
                                          <w:tcPr>
                                            <w:tcW w:w="0" w:type="auto"/>
                                            <w:vAlign w:val="center"/>
                                            <w:hideMark/>
                                          </w:tcPr>
                                          <w:p w14:paraId="161F974F" w14:textId="77777777" w:rsidR="000D0470" w:rsidRPr="000D0470" w:rsidRDefault="000D0470" w:rsidP="000D0470">
                                            <w:pPr>
                                              <w:spacing w:after="200" w:line="288" w:lineRule="auto"/>
                                              <w:rPr>
                                                <w:lang w:val="en-GB"/>
                                              </w:rPr>
                                            </w:pPr>
                                            <w:r w:rsidRPr="000D0470">
                                              <w:rPr>
                                                <w:lang w:val="en-GB"/>
                                              </w:rPr>
                                              <w:t>12</w:t>
                                            </w:r>
                                          </w:p>
                                        </w:tc>
                                      </w:tr>
                                      <w:tr w:rsidR="000D0470" w:rsidRPr="000D0470" w14:paraId="3B4365B4" w14:textId="77777777" w:rsidTr="000D0470">
                                        <w:trPr>
                                          <w:tblCellSpacing w:w="15" w:type="dxa"/>
                                        </w:trPr>
                                        <w:tc>
                                          <w:tcPr>
                                            <w:tcW w:w="0" w:type="auto"/>
                                            <w:vAlign w:val="center"/>
                                            <w:hideMark/>
                                          </w:tcPr>
                                          <w:p w14:paraId="73FB6769" w14:textId="77777777" w:rsidR="000D0470" w:rsidRPr="000D0470" w:rsidRDefault="000D0470" w:rsidP="000D0470">
                                            <w:pPr>
                                              <w:spacing w:after="200" w:line="288" w:lineRule="auto"/>
                                              <w:rPr>
                                                <w:lang w:val="en-GB"/>
                                              </w:rPr>
                                            </w:pPr>
                                            <w:r w:rsidRPr="000D0470">
                                              <w:rPr>
                                                <w:lang w:val="en-GB"/>
                                              </w:rPr>
                                              <w:t>15922</w:t>
                                            </w:r>
                                          </w:p>
                                        </w:tc>
                                        <w:tc>
                                          <w:tcPr>
                                            <w:tcW w:w="0" w:type="auto"/>
                                            <w:vAlign w:val="center"/>
                                            <w:hideMark/>
                                          </w:tcPr>
                                          <w:p w14:paraId="0EBB1C8F" w14:textId="77777777" w:rsidR="000D0470" w:rsidRPr="000D0470" w:rsidRDefault="000D0470" w:rsidP="000D0470">
                                            <w:pPr>
                                              <w:spacing w:after="200" w:line="288" w:lineRule="auto"/>
                                              <w:rPr>
                                                <w:lang w:val="en-GB"/>
                                              </w:rPr>
                                            </w:pPr>
                                            <w:r w:rsidRPr="000D0470">
                                              <w:rPr>
                                                <w:lang w:val="en-GB"/>
                                              </w:rPr>
                                              <w:t>11</w:t>
                                            </w:r>
                                          </w:p>
                                        </w:tc>
                                      </w:tr>
                                      <w:tr w:rsidR="000D0470" w:rsidRPr="000D0470" w14:paraId="2C67686D" w14:textId="77777777" w:rsidTr="000D0470">
                                        <w:trPr>
                                          <w:tblCellSpacing w:w="15" w:type="dxa"/>
                                        </w:trPr>
                                        <w:tc>
                                          <w:tcPr>
                                            <w:tcW w:w="0" w:type="auto"/>
                                            <w:vAlign w:val="center"/>
                                            <w:hideMark/>
                                          </w:tcPr>
                                          <w:p w14:paraId="23A1765F" w14:textId="77777777" w:rsidR="000D0470" w:rsidRPr="000D0470" w:rsidRDefault="000D0470" w:rsidP="000D0470">
                                            <w:pPr>
                                              <w:spacing w:after="200" w:line="288" w:lineRule="auto"/>
                                              <w:rPr>
                                                <w:lang w:val="en-GB"/>
                                              </w:rPr>
                                            </w:pPr>
                                            <w:r w:rsidRPr="000D0470">
                                              <w:rPr>
                                                <w:lang w:val="en-GB"/>
                                              </w:rPr>
                                              <w:t>13408</w:t>
                                            </w:r>
                                          </w:p>
                                        </w:tc>
                                        <w:tc>
                                          <w:tcPr>
                                            <w:tcW w:w="0" w:type="auto"/>
                                            <w:vAlign w:val="center"/>
                                            <w:hideMark/>
                                          </w:tcPr>
                                          <w:p w14:paraId="0446D509" w14:textId="77777777" w:rsidR="000D0470" w:rsidRPr="000D0470" w:rsidRDefault="000D0470" w:rsidP="000D0470">
                                            <w:pPr>
                                              <w:spacing w:after="200" w:line="288" w:lineRule="auto"/>
                                              <w:rPr>
                                                <w:lang w:val="en-GB"/>
                                              </w:rPr>
                                            </w:pPr>
                                            <w:r w:rsidRPr="000D0470">
                                              <w:rPr>
                                                <w:lang w:val="en-GB"/>
                                              </w:rPr>
                                              <w:t>11</w:t>
                                            </w:r>
                                          </w:p>
                                        </w:tc>
                                      </w:tr>
                                      <w:tr w:rsidR="000D0470" w:rsidRPr="000D0470" w14:paraId="003259F0" w14:textId="77777777" w:rsidTr="000D0470">
                                        <w:trPr>
                                          <w:tblCellSpacing w:w="15" w:type="dxa"/>
                                        </w:trPr>
                                        <w:tc>
                                          <w:tcPr>
                                            <w:tcW w:w="0" w:type="auto"/>
                                            <w:vAlign w:val="center"/>
                                            <w:hideMark/>
                                          </w:tcPr>
                                          <w:p w14:paraId="161DF33E" w14:textId="77777777" w:rsidR="000D0470" w:rsidRPr="000D0470" w:rsidRDefault="000D0470" w:rsidP="000D0470">
                                            <w:pPr>
                                              <w:spacing w:after="200" w:line="288" w:lineRule="auto"/>
                                              <w:rPr>
                                                <w:lang w:val="en-GB"/>
                                              </w:rPr>
                                            </w:pPr>
                                            <w:r w:rsidRPr="000D0470">
                                              <w:rPr>
                                                <w:lang w:val="en-GB"/>
                                              </w:rPr>
                                              <w:t>13705</w:t>
                                            </w:r>
                                          </w:p>
                                        </w:tc>
                                        <w:tc>
                                          <w:tcPr>
                                            <w:tcW w:w="0" w:type="auto"/>
                                            <w:vAlign w:val="center"/>
                                            <w:hideMark/>
                                          </w:tcPr>
                                          <w:p w14:paraId="16095C9B" w14:textId="77777777" w:rsidR="000D0470" w:rsidRPr="000D0470" w:rsidRDefault="000D0470" w:rsidP="000D0470">
                                            <w:pPr>
                                              <w:spacing w:after="200" w:line="288" w:lineRule="auto"/>
                                              <w:rPr>
                                                <w:lang w:val="en-GB"/>
                                              </w:rPr>
                                            </w:pPr>
                                            <w:r w:rsidRPr="000D0470">
                                              <w:rPr>
                                                <w:lang w:val="en-GB"/>
                                              </w:rPr>
                                              <w:t>10</w:t>
                                            </w:r>
                                          </w:p>
                                        </w:tc>
                                      </w:tr>
                                      <w:tr w:rsidR="000D0470" w:rsidRPr="000D0470" w14:paraId="2091B352" w14:textId="77777777" w:rsidTr="000D0470">
                                        <w:trPr>
                                          <w:tblCellSpacing w:w="15" w:type="dxa"/>
                                        </w:trPr>
                                        <w:tc>
                                          <w:tcPr>
                                            <w:tcW w:w="0" w:type="auto"/>
                                            <w:vAlign w:val="center"/>
                                            <w:hideMark/>
                                          </w:tcPr>
                                          <w:p w14:paraId="26B1056F" w14:textId="77777777" w:rsidR="000D0470" w:rsidRPr="000D0470" w:rsidRDefault="000D0470" w:rsidP="000D0470">
                                            <w:pPr>
                                              <w:spacing w:after="200" w:line="288" w:lineRule="auto"/>
                                              <w:rPr>
                                                <w:lang w:val="en-GB"/>
                                              </w:rPr>
                                            </w:pPr>
                                            <w:r w:rsidRPr="000D0470">
                                              <w:rPr>
                                                <w:lang w:val="en-GB"/>
                                              </w:rPr>
                                              <w:t>14001</w:t>
                                            </w:r>
                                          </w:p>
                                        </w:tc>
                                        <w:tc>
                                          <w:tcPr>
                                            <w:tcW w:w="0" w:type="auto"/>
                                            <w:vAlign w:val="center"/>
                                            <w:hideMark/>
                                          </w:tcPr>
                                          <w:p w14:paraId="702A4478" w14:textId="77777777" w:rsidR="000D0470" w:rsidRPr="000D0470" w:rsidRDefault="000D0470" w:rsidP="000D0470">
                                            <w:pPr>
                                              <w:spacing w:after="200" w:line="288" w:lineRule="auto"/>
                                              <w:rPr>
                                                <w:lang w:val="en-GB"/>
                                              </w:rPr>
                                            </w:pPr>
                                            <w:r w:rsidRPr="000D0470">
                                              <w:rPr>
                                                <w:lang w:val="en-GB"/>
                                              </w:rPr>
                                              <w:t>9</w:t>
                                            </w:r>
                                          </w:p>
                                        </w:tc>
                                      </w:tr>
                                      <w:tr w:rsidR="000D0470" w:rsidRPr="000D0470" w14:paraId="371097E6" w14:textId="77777777" w:rsidTr="000D0470">
                                        <w:trPr>
                                          <w:tblCellSpacing w:w="15" w:type="dxa"/>
                                        </w:trPr>
                                        <w:tc>
                                          <w:tcPr>
                                            <w:tcW w:w="0" w:type="auto"/>
                                            <w:vAlign w:val="center"/>
                                            <w:hideMark/>
                                          </w:tcPr>
                                          <w:p w14:paraId="109910DB" w14:textId="77777777" w:rsidR="000D0470" w:rsidRPr="000D0470" w:rsidRDefault="000D0470" w:rsidP="000D0470">
                                            <w:pPr>
                                              <w:spacing w:after="200" w:line="288" w:lineRule="auto"/>
                                              <w:rPr>
                                                <w:lang w:val="en-GB"/>
                                              </w:rPr>
                                            </w:pPr>
                                            <w:r w:rsidRPr="000D0470">
                                              <w:rPr>
                                                <w:lang w:val="en-GB"/>
                                              </w:rPr>
                                              <w:t>14237</w:t>
                                            </w:r>
                                          </w:p>
                                        </w:tc>
                                        <w:tc>
                                          <w:tcPr>
                                            <w:tcW w:w="0" w:type="auto"/>
                                            <w:vAlign w:val="center"/>
                                            <w:hideMark/>
                                          </w:tcPr>
                                          <w:p w14:paraId="5B2860A6" w14:textId="77777777" w:rsidR="000D0470" w:rsidRPr="000D0470" w:rsidRDefault="000D0470" w:rsidP="000D0470">
                                            <w:pPr>
                                              <w:spacing w:after="200" w:line="288" w:lineRule="auto"/>
                                              <w:rPr>
                                                <w:lang w:val="en-GB"/>
                                              </w:rPr>
                                            </w:pPr>
                                            <w:r w:rsidRPr="000D0470">
                                              <w:rPr>
                                                <w:lang w:val="en-GB"/>
                                              </w:rPr>
                                              <w:t>9</w:t>
                                            </w:r>
                                          </w:p>
                                        </w:tc>
                                      </w:tr>
                                      <w:tr w:rsidR="000D0470" w:rsidRPr="000D0470" w14:paraId="477AC03D" w14:textId="77777777" w:rsidTr="000D0470">
                                        <w:trPr>
                                          <w:tblCellSpacing w:w="15" w:type="dxa"/>
                                        </w:trPr>
                                        <w:tc>
                                          <w:tcPr>
                                            <w:tcW w:w="0" w:type="auto"/>
                                            <w:vAlign w:val="center"/>
                                            <w:hideMark/>
                                          </w:tcPr>
                                          <w:p w14:paraId="12A012FF" w14:textId="77777777" w:rsidR="000D0470" w:rsidRPr="000D0470" w:rsidRDefault="000D0470" w:rsidP="000D0470">
                                            <w:pPr>
                                              <w:spacing w:after="200" w:line="288" w:lineRule="auto"/>
                                              <w:rPr>
                                                <w:lang w:val="en-GB"/>
                                              </w:rPr>
                                            </w:pPr>
                                            <w:r w:rsidRPr="000D0470">
                                              <w:rPr>
                                                <w:lang w:val="en-GB"/>
                                              </w:rPr>
                                              <w:t>18085</w:t>
                                            </w:r>
                                          </w:p>
                                        </w:tc>
                                        <w:tc>
                                          <w:tcPr>
                                            <w:tcW w:w="0" w:type="auto"/>
                                            <w:vAlign w:val="center"/>
                                            <w:hideMark/>
                                          </w:tcPr>
                                          <w:p w14:paraId="22057C35" w14:textId="77777777" w:rsidR="000D0470" w:rsidRPr="000D0470" w:rsidRDefault="000D0470" w:rsidP="000D0470">
                                            <w:pPr>
                                              <w:spacing w:after="200" w:line="288" w:lineRule="auto"/>
                                              <w:rPr>
                                                <w:lang w:val="en-GB"/>
                                              </w:rPr>
                                            </w:pPr>
                                            <w:r w:rsidRPr="000D0470">
                                              <w:rPr>
                                                <w:lang w:val="en-GB"/>
                                              </w:rPr>
                                              <w:t>9</w:t>
                                            </w:r>
                                          </w:p>
                                        </w:tc>
                                      </w:tr>
                                      <w:tr w:rsidR="000D0470" w:rsidRPr="000D0470" w14:paraId="2E7AA13A" w14:textId="77777777" w:rsidTr="000D0470">
                                        <w:trPr>
                                          <w:tblCellSpacing w:w="15" w:type="dxa"/>
                                        </w:trPr>
                                        <w:tc>
                                          <w:tcPr>
                                            <w:tcW w:w="0" w:type="auto"/>
                                            <w:vAlign w:val="center"/>
                                            <w:hideMark/>
                                          </w:tcPr>
                                          <w:p w14:paraId="4B2DCCD6" w14:textId="77777777" w:rsidR="000D0470" w:rsidRPr="000D0470" w:rsidRDefault="000D0470" w:rsidP="000D0470">
                                            <w:pPr>
                                              <w:spacing w:after="200" w:line="288" w:lineRule="auto"/>
                                              <w:rPr>
                                                <w:lang w:val="en-GB"/>
                                              </w:rPr>
                                            </w:pPr>
                                            <w:r w:rsidRPr="000D0470">
                                              <w:rPr>
                                                <w:lang w:val="en-GB"/>
                                              </w:rPr>
                                              <w:t>16029</w:t>
                                            </w:r>
                                          </w:p>
                                        </w:tc>
                                        <w:tc>
                                          <w:tcPr>
                                            <w:tcW w:w="0" w:type="auto"/>
                                            <w:vAlign w:val="center"/>
                                            <w:hideMark/>
                                          </w:tcPr>
                                          <w:p w14:paraId="3717FE11" w14:textId="77777777" w:rsidR="000D0470" w:rsidRPr="000D0470" w:rsidRDefault="000D0470" w:rsidP="000D0470">
                                            <w:pPr>
                                              <w:spacing w:after="200" w:line="288" w:lineRule="auto"/>
                                              <w:rPr>
                                                <w:lang w:val="en-GB"/>
                                              </w:rPr>
                                            </w:pPr>
                                            <w:r w:rsidRPr="000D0470">
                                              <w:rPr>
                                                <w:lang w:val="en-GB"/>
                                              </w:rPr>
                                              <w:t>8</w:t>
                                            </w:r>
                                          </w:p>
                                        </w:tc>
                                      </w:tr>
                                      <w:tr w:rsidR="000D0470" w:rsidRPr="000D0470" w14:paraId="31549A7B" w14:textId="77777777" w:rsidTr="000D0470">
                                        <w:trPr>
                                          <w:tblCellSpacing w:w="15" w:type="dxa"/>
                                        </w:trPr>
                                        <w:tc>
                                          <w:tcPr>
                                            <w:tcW w:w="0" w:type="auto"/>
                                            <w:vAlign w:val="center"/>
                                            <w:hideMark/>
                                          </w:tcPr>
                                          <w:p w14:paraId="3187F9C0" w14:textId="77777777" w:rsidR="000D0470" w:rsidRPr="000D0470" w:rsidRDefault="000D0470" w:rsidP="000D0470">
                                            <w:pPr>
                                              <w:spacing w:after="200" w:line="288" w:lineRule="auto"/>
                                              <w:rPr>
                                                <w:lang w:val="en-GB"/>
                                              </w:rPr>
                                            </w:pPr>
                                            <w:r w:rsidRPr="000D0470">
                                              <w:rPr>
                                                <w:lang w:val="en-GB"/>
                                              </w:rPr>
                                              <w:t>17420</w:t>
                                            </w:r>
                                          </w:p>
                                        </w:tc>
                                        <w:tc>
                                          <w:tcPr>
                                            <w:tcW w:w="0" w:type="auto"/>
                                            <w:vAlign w:val="center"/>
                                            <w:hideMark/>
                                          </w:tcPr>
                                          <w:p w14:paraId="4884FFC2" w14:textId="77777777" w:rsidR="000D0470" w:rsidRPr="000D0470" w:rsidRDefault="000D0470" w:rsidP="000D0470">
                                            <w:pPr>
                                              <w:spacing w:after="200" w:line="288" w:lineRule="auto"/>
                                              <w:rPr>
                                                <w:lang w:val="en-GB"/>
                                              </w:rPr>
                                            </w:pPr>
                                            <w:r w:rsidRPr="000D0470">
                                              <w:rPr>
                                                <w:lang w:val="en-GB"/>
                                              </w:rPr>
                                              <w:t>7</w:t>
                                            </w:r>
                                          </w:p>
                                        </w:tc>
                                      </w:tr>
                                      <w:tr w:rsidR="000D0470" w:rsidRPr="000D0470" w14:paraId="33F8FE65" w14:textId="77777777" w:rsidTr="000D0470">
                                        <w:trPr>
                                          <w:tblCellSpacing w:w="15" w:type="dxa"/>
                                        </w:trPr>
                                        <w:tc>
                                          <w:tcPr>
                                            <w:tcW w:w="0" w:type="auto"/>
                                            <w:vAlign w:val="center"/>
                                            <w:hideMark/>
                                          </w:tcPr>
                                          <w:p w14:paraId="15B734D5" w14:textId="77777777" w:rsidR="000D0470" w:rsidRPr="000D0470" w:rsidRDefault="000D0470" w:rsidP="000D0470">
                                            <w:pPr>
                                              <w:spacing w:after="200" w:line="288" w:lineRule="auto"/>
                                              <w:rPr>
                                                <w:lang w:val="en-GB"/>
                                              </w:rPr>
                                            </w:pPr>
                                            <w:r w:rsidRPr="000D0470">
                                              <w:rPr>
                                                <w:lang w:val="en-GB"/>
                                              </w:rPr>
                                              <w:t>16955</w:t>
                                            </w:r>
                                          </w:p>
                                        </w:tc>
                                        <w:tc>
                                          <w:tcPr>
                                            <w:tcW w:w="0" w:type="auto"/>
                                            <w:vAlign w:val="center"/>
                                            <w:hideMark/>
                                          </w:tcPr>
                                          <w:p w14:paraId="3072822E" w14:textId="77777777" w:rsidR="000D0470" w:rsidRPr="000D0470" w:rsidRDefault="000D0470" w:rsidP="000D0470">
                                            <w:pPr>
                                              <w:spacing w:after="200" w:line="288" w:lineRule="auto"/>
                                              <w:rPr>
                                                <w:lang w:val="en-GB"/>
                                              </w:rPr>
                                            </w:pPr>
                                            <w:r w:rsidRPr="000D0470">
                                              <w:rPr>
                                                <w:lang w:val="en-GB"/>
                                              </w:rPr>
                                              <w:t>6</w:t>
                                            </w:r>
                                          </w:p>
                                        </w:tc>
                                      </w:tr>
                                      <w:tr w:rsidR="000D0470" w:rsidRPr="000D0470" w14:paraId="55AFAE3E" w14:textId="77777777" w:rsidTr="000D0470">
                                        <w:trPr>
                                          <w:tblCellSpacing w:w="15" w:type="dxa"/>
                                        </w:trPr>
                                        <w:tc>
                                          <w:tcPr>
                                            <w:tcW w:w="0" w:type="auto"/>
                                            <w:vAlign w:val="center"/>
                                            <w:hideMark/>
                                          </w:tcPr>
                                          <w:p w14:paraId="724440CE" w14:textId="77777777" w:rsidR="000D0470" w:rsidRPr="000D0470" w:rsidRDefault="000D0470" w:rsidP="000D0470">
                                            <w:pPr>
                                              <w:spacing w:after="200" w:line="288" w:lineRule="auto"/>
                                              <w:rPr>
                                                <w:lang w:val="en-GB"/>
                                              </w:rPr>
                                            </w:pPr>
                                            <w:r w:rsidRPr="000D0470">
                                              <w:rPr>
                                                <w:lang w:val="en-GB"/>
                                              </w:rPr>
                                              <w:t>13694</w:t>
                                            </w:r>
                                          </w:p>
                                        </w:tc>
                                        <w:tc>
                                          <w:tcPr>
                                            <w:tcW w:w="0" w:type="auto"/>
                                            <w:vAlign w:val="center"/>
                                            <w:hideMark/>
                                          </w:tcPr>
                                          <w:p w14:paraId="3F77100E" w14:textId="77777777" w:rsidR="000D0470" w:rsidRPr="000D0470" w:rsidRDefault="000D0470" w:rsidP="000D0470">
                                            <w:pPr>
                                              <w:spacing w:after="200" w:line="288" w:lineRule="auto"/>
                                              <w:rPr>
                                                <w:lang w:val="en-GB"/>
                                              </w:rPr>
                                            </w:pPr>
                                            <w:r w:rsidRPr="000D0470">
                                              <w:rPr>
                                                <w:lang w:val="en-GB"/>
                                              </w:rPr>
                                              <w:t>6</w:t>
                                            </w:r>
                                          </w:p>
                                        </w:tc>
                                      </w:tr>
                                      <w:tr w:rsidR="000D0470" w:rsidRPr="000D0470" w14:paraId="09F5BA45" w14:textId="77777777" w:rsidTr="000D0470">
                                        <w:trPr>
                                          <w:tblCellSpacing w:w="15" w:type="dxa"/>
                                        </w:trPr>
                                        <w:tc>
                                          <w:tcPr>
                                            <w:tcW w:w="0" w:type="auto"/>
                                            <w:vAlign w:val="center"/>
                                            <w:hideMark/>
                                          </w:tcPr>
                                          <w:p w14:paraId="4FBC7376" w14:textId="77777777" w:rsidR="000D0470" w:rsidRPr="000D0470" w:rsidRDefault="000D0470" w:rsidP="000D0470">
                                            <w:pPr>
                                              <w:spacing w:after="200" w:line="288" w:lineRule="auto"/>
                                              <w:rPr>
                                                <w:lang w:val="en-GB"/>
                                              </w:rPr>
                                            </w:pPr>
                                            <w:r w:rsidRPr="000D0470">
                                              <w:rPr>
                                                <w:lang w:val="en-GB"/>
                                              </w:rPr>
                                              <w:t>13255</w:t>
                                            </w:r>
                                          </w:p>
                                        </w:tc>
                                        <w:tc>
                                          <w:tcPr>
                                            <w:tcW w:w="0" w:type="auto"/>
                                            <w:vAlign w:val="center"/>
                                            <w:hideMark/>
                                          </w:tcPr>
                                          <w:p w14:paraId="0BA66823" w14:textId="77777777" w:rsidR="000D0470" w:rsidRPr="000D0470" w:rsidRDefault="000D0470" w:rsidP="000D0470">
                                            <w:pPr>
                                              <w:spacing w:after="200" w:line="288" w:lineRule="auto"/>
                                              <w:rPr>
                                                <w:lang w:val="en-GB"/>
                                              </w:rPr>
                                            </w:pPr>
                                            <w:r w:rsidRPr="000D0470">
                                              <w:rPr>
                                                <w:lang w:val="en-GB"/>
                                              </w:rPr>
                                              <w:t>6</w:t>
                                            </w:r>
                                          </w:p>
                                        </w:tc>
                                      </w:tr>
                                      <w:tr w:rsidR="000D0470" w:rsidRPr="000D0470" w14:paraId="471F76C3" w14:textId="77777777" w:rsidTr="000D0470">
                                        <w:trPr>
                                          <w:tblCellSpacing w:w="15" w:type="dxa"/>
                                        </w:trPr>
                                        <w:tc>
                                          <w:tcPr>
                                            <w:tcW w:w="0" w:type="auto"/>
                                            <w:vAlign w:val="center"/>
                                            <w:hideMark/>
                                          </w:tcPr>
                                          <w:p w14:paraId="32F79B58" w14:textId="77777777" w:rsidR="000D0470" w:rsidRPr="000D0470" w:rsidRDefault="000D0470" w:rsidP="000D0470">
                                            <w:pPr>
                                              <w:spacing w:after="200" w:line="288" w:lineRule="auto"/>
                                              <w:rPr>
                                                <w:lang w:val="en-GB"/>
                                              </w:rPr>
                                            </w:pPr>
                                            <w:r w:rsidRPr="000D0470">
                                              <w:rPr>
                                                <w:lang w:val="en-GB"/>
                                              </w:rPr>
                                              <w:t>16552</w:t>
                                            </w:r>
                                          </w:p>
                                        </w:tc>
                                        <w:tc>
                                          <w:tcPr>
                                            <w:tcW w:w="0" w:type="auto"/>
                                            <w:vAlign w:val="center"/>
                                            <w:hideMark/>
                                          </w:tcPr>
                                          <w:p w14:paraId="600F543C" w14:textId="77777777" w:rsidR="000D0470" w:rsidRPr="000D0470" w:rsidRDefault="000D0470" w:rsidP="000D0470">
                                            <w:pPr>
                                              <w:spacing w:after="200" w:line="288" w:lineRule="auto"/>
                                              <w:rPr>
                                                <w:lang w:val="en-GB"/>
                                              </w:rPr>
                                            </w:pPr>
                                            <w:r w:rsidRPr="000D0470">
                                              <w:rPr>
                                                <w:lang w:val="en-GB"/>
                                              </w:rPr>
                                              <w:t>5</w:t>
                                            </w:r>
                                          </w:p>
                                        </w:tc>
                                      </w:tr>
                                      <w:tr w:rsidR="000D0470" w:rsidRPr="000D0470" w14:paraId="0EA3C730" w14:textId="77777777" w:rsidTr="000D0470">
                                        <w:trPr>
                                          <w:tblCellSpacing w:w="15" w:type="dxa"/>
                                        </w:trPr>
                                        <w:tc>
                                          <w:tcPr>
                                            <w:tcW w:w="0" w:type="auto"/>
                                            <w:vAlign w:val="center"/>
                                            <w:hideMark/>
                                          </w:tcPr>
                                          <w:p w14:paraId="1D1BDF13" w14:textId="77777777" w:rsidR="000D0470" w:rsidRPr="000D0470" w:rsidRDefault="000D0470" w:rsidP="000D0470">
                                            <w:pPr>
                                              <w:spacing w:after="200" w:line="288" w:lineRule="auto"/>
                                              <w:rPr>
                                                <w:lang w:val="en-GB"/>
                                              </w:rPr>
                                            </w:pPr>
                                            <w:r w:rsidRPr="000D0470">
                                              <w:rPr>
                                                <w:lang w:val="en-GB"/>
                                              </w:rPr>
                                              <w:t>15350</w:t>
                                            </w:r>
                                          </w:p>
                                        </w:tc>
                                        <w:tc>
                                          <w:tcPr>
                                            <w:tcW w:w="0" w:type="auto"/>
                                            <w:vAlign w:val="center"/>
                                            <w:hideMark/>
                                          </w:tcPr>
                                          <w:p w14:paraId="51499346" w14:textId="77777777" w:rsidR="000D0470" w:rsidRPr="000D0470" w:rsidRDefault="000D0470" w:rsidP="000D0470">
                                            <w:pPr>
                                              <w:spacing w:after="200" w:line="288" w:lineRule="auto"/>
                                              <w:rPr>
                                                <w:lang w:val="en-GB"/>
                                              </w:rPr>
                                            </w:pPr>
                                            <w:r w:rsidRPr="000D0470">
                                              <w:rPr>
                                                <w:lang w:val="en-GB"/>
                                              </w:rPr>
                                              <w:t>5</w:t>
                                            </w:r>
                                          </w:p>
                                        </w:tc>
                                      </w:tr>
                                      <w:tr w:rsidR="000D0470" w:rsidRPr="000D0470" w14:paraId="235E2314" w14:textId="77777777" w:rsidTr="000D0470">
                                        <w:trPr>
                                          <w:tblCellSpacing w:w="15" w:type="dxa"/>
                                        </w:trPr>
                                        <w:tc>
                                          <w:tcPr>
                                            <w:tcW w:w="0" w:type="auto"/>
                                            <w:vAlign w:val="center"/>
                                            <w:hideMark/>
                                          </w:tcPr>
                                          <w:p w14:paraId="3C1D3F59" w14:textId="77777777" w:rsidR="000D0470" w:rsidRPr="000D0470" w:rsidRDefault="000D0470" w:rsidP="000D0470">
                                            <w:pPr>
                                              <w:spacing w:after="200" w:line="288" w:lineRule="auto"/>
                                              <w:rPr>
                                                <w:lang w:val="en-GB"/>
                                              </w:rPr>
                                            </w:pPr>
                                            <w:r w:rsidRPr="000D0470">
                                              <w:rPr>
                                                <w:lang w:val="en-GB"/>
                                              </w:rPr>
                                              <w:t>17951</w:t>
                                            </w:r>
                                          </w:p>
                                        </w:tc>
                                        <w:tc>
                                          <w:tcPr>
                                            <w:tcW w:w="0" w:type="auto"/>
                                            <w:vAlign w:val="center"/>
                                            <w:hideMark/>
                                          </w:tcPr>
                                          <w:p w14:paraId="49141B0A" w14:textId="77777777" w:rsidR="000D0470" w:rsidRPr="000D0470" w:rsidRDefault="000D0470" w:rsidP="000D0470">
                                            <w:pPr>
                                              <w:spacing w:after="200" w:line="288" w:lineRule="auto"/>
                                              <w:rPr>
                                                <w:lang w:val="en-GB"/>
                                              </w:rPr>
                                            </w:pPr>
                                            <w:r w:rsidRPr="000D0470">
                                              <w:rPr>
                                                <w:lang w:val="en-GB"/>
                                              </w:rPr>
                                              <w:t>5</w:t>
                                            </w:r>
                                          </w:p>
                                        </w:tc>
                                      </w:tr>
                                      <w:tr w:rsidR="000D0470" w:rsidRPr="000D0470" w14:paraId="30E6FF71" w14:textId="77777777" w:rsidTr="000D0470">
                                        <w:trPr>
                                          <w:tblCellSpacing w:w="15" w:type="dxa"/>
                                        </w:trPr>
                                        <w:tc>
                                          <w:tcPr>
                                            <w:tcW w:w="0" w:type="auto"/>
                                            <w:vAlign w:val="center"/>
                                            <w:hideMark/>
                                          </w:tcPr>
                                          <w:p w14:paraId="6D7484F0" w14:textId="77777777" w:rsidR="000D0470" w:rsidRPr="000D0470" w:rsidRDefault="000D0470" w:rsidP="000D0470">
                                            <w:pPr>
                                              <w:spacing w:after="200" w:line="288" w:lineRule="auto"/>
                                              <w:rPr>
                                                <w:lang w:val="en-GB"/>
                                              </w:rPr>
                                            </w:pPr>
                                            <w:r w:rsidRPr="000D0470">
                                              <w:rPr>
                                                <w:lang w:val="en-GB"/>
                                              </w:rPr>
                                              <w:t>17572</w:t>
                                            </w:r>
                                          </w:p>
                                        </w:tc>
                                        <w:tc>
                                          <w:tcPr>
                                            <w:tcW w:w="0" w:type="auto"/>
                                            <w:vAlign w:val="center"/>
                                            <w:hideMark/>
                                          </w:tcPr>
                                          <w:p w14:paraId="2A1CE0C0" w14:textId="77777777" w:rsidR="000D0470" w:rsidRPr="000D0470" w:rsidRDefault="000D0470" w:rsidP="000D0470">
                                            <w:pPr>
                                              <w:spacing w:after="200" w:line="288" w:lineRule="auto"/>
                                              <w:rPr>
                                                <w:lang w:val="en-GB"/>
                                              </w:rPr>
                                            </w:pPr>
                                            <w:r w:rsidRPr="000D0470">
                                              <w:rPr>
                                                <w:lang w:val="en-GB"/>
                                              </w:rPr>
                                              <w:t>4</w:t>
                                            </w:r>
                                          </w:p>
                                        </w:tc>
                                      </w:tr>
                                      <w:tr w:rsidR="000D0470" w:rsidRPr="000D0470" w14:paraId="793A9124" w14:textId="77777777" w:rsidTr="000D0470">
                                        <w:trPr>
                                          <w:tblCellSpacing w:w="15" w:type="dxa"/>
                                        </w:trPr>
                                        <w:tc>
                                          <w:tcPr>
                                            <w:tcW w:w="0" w:type="auto"/>
                                            <w:vAlign w:val="center"/>
                                            <w:hideMark/>
                                          </w:tcPr>
                                          <w:p w14:paraId="28E255CA" w14:textId="77777777" w:rsidR="000D0470" w:rsidRPr="000D0470" w:rsidRDefault="000D0470" w:rsidP="000D0470">
                                            <w:pPr>
                                              <w:spacing w:after="200" w:line="288" w:lineRule="auto"/>
                                              <w:rPr>
                                                <w:lang w:val="en-GB"/>
                                              </w:rPr>
                                            </w:pPr>
                                            <w:r w:rsidRPr="000D0470">
                                              <w:rPr>
                                                <w:lang w:val="en-GB"/>
                                              </w:rPr>
                                              <w:t>18144</w:t>
                                            </w:r>
                                          </w:p>
                                        </w:tc>
                                        <w:tc>
                                          <w:tcPr>
                                            <w:tcW w:w="0" w:type="auto"/>
                                            <w:vAlign w:val="center"/>
                                            <w:hideMark/>
                                          </w:tcPr>
                                          <w:p w14:paraId="0E01E1A8" w14:textId="77777777" w:rsidR="000D0470" w:rsidRPr="000D0470" w:rsidRDefault="000D0470" w:rsidP="000D0470">
                                            <w:pPr>
                                              <w:spacing w:after="200" w:line="288" w:lineRule="auto"/>
                                              <w:rPr>
                                                <w:lang w:val="en-GB"/>
                                              </w:rPr>
                                            </w:pPr>
                                            <w:r w:rsidRPr="000D0470">
                                              <w:rPr>
                                                <w:lang w:val="en-GB"/>
                                              </w:rPr>
                                              <w:t>3</w:t>
                                            </w:r>
                                          </w:p>
                                        </w:tc>
                                      </w:tr>
                                      <w:tr w:rsidR="000D0470" w:rsidRPr="000D0470" w14:paraId="49590D8E" w14:textId="77777777" w:rsidTr="000D0470">
                                        <w:trPr>
                                          <w:tblCellSpacing w:w="15" w:type="dxa"/>
                                        </w:trPr>
                                        <w:tc>
                                          <w:tcPr>
                                            <w:tcW w:w="0" w:type="auto"/>
                                            <w:vAlign w:val="center"/>
                                            <w:hideMark/>
                                          </w:tcPr>
                                          <w:p w14:paraId="56DF0B3C" w14:textId="77777777" w:rsidR="000D0470" w:rsidRPr="000D0470" w:rsidRDefault="000D0470" w:rsidP="000D0470">
                                            <w:pPr>
                                              <w:spacing w:after="200" w:line="288" w:lineRule="auto"/>
                                              <w:rPr>
                                                <w:lang w:val="en-GB"/>
                                              </w:rPr>
                                            </w:pPr>
                                            <w:r w:rsidRPr="000D0470">
                                              <w:rPr>
                                                <w:lang w:val="en-GB"/>
                                              </w:rPr>
                                              <w:t>15513</w:t>
                                            </w:r>
                                          </w:p>
                                        </w:tc>
                                        <w:tc>
                                          <w:tcPr>
                                            <w:tcW w:w="0" w:type="auto"/>
                                            <w:vAlign w:val="center"/>
                                            <w:hideMark/>
                                          </w:tcPr>
                                          <w:p w14:paraId="45BEF20F" w14:textId="77777777" w:rsidR="000D0470" w:rsidRPr="000D0470" w:rsidRDefault="000D0470" w:rsidP="000D0470">
                                            <w:pPr>
                                              <w:spacing w:after="200" w:line="288" w:lineRule="auto"/>
                                              <w:rPr>
                                                <w:lang w:val="en-GB"/>
                                              </w:rPr>
                                            </w:pPr>
                                            <w:r w:rsidRPr="000D0470">
                                              <w:rPr>
                                                <w:lang w:val="en-GB"/>
                                              </w:rPr>
                                              <w:t>3</w:t>
                                            </w:r>
                                          </w:p>
                                        </w:tc>
                                      </w:tr>
                                      <w:tr w:rsidR="000D0470" w:rsidRPr="000D0470" w14:paraId="415107F9" w14:textId="77777777" w:rsidTr="000D0470">
                                        <w:trPr>
                                          <w:tblCellSpacing w:w="15" w:type="dxa"/>
                                        </w:trPr>
                                        <w:tc>
                                          <w:tcPr>
                                            <w:tcW w:w="0" w:type="auto"/>
                                            <w:vAlign w:val="center"/>
                                            <w:hideMark/>
                                          </w:tcPr>
                                          <w:p w14:paraId="7869CDD5" w14:textId="77777777" w:rsidR="000D0470" w:rsidRPr="000D0470" w:rsidRDefault="000D0470" w:rsidP="000D0470">
                                            <w:pPr>
                                              <w:spacing w:after="200" w:line="288" w:lineRule="auto"/>
                                              <w:rPr>
                                                <w:lang w:val="en-GB"/>
                                              </w:rPr>
                                            </w:pPr>
                                            <w:r w:rsidRPr="000D0470">
                                              <w:rPr>
                                                <w:lang w:val="en-GB"/>
                                              </w:rPr>
                                              <w:t>12791</w:t>
                                            </w:r>
                                          </w:p>
                                        </w:tc>
                                        <w:tc>
                                          <w:tcPr>
                                            <w:tcW w:w="0" w:type="auto"/>
                                            <w:vAlign w:val="center"/>
                                            <w:hideMark/>
                                          </w:tcPr>
                                          <w:p w14:paraId="0E0A6F00" w14:textId="77777777" w:rsidR="000D0470" w:rsidRPr="000D0470" w:rsidRDefault="000D0470" w:rsidP="000D0470">
                                            <w:pPr>
                                              <w:spacing w:after="200" w:line="288" w:lineRule="auto"/>
                                              <w:rPr>
                                                <w:lang w:val="en-GB"/>
                                              </w:rPr>
                                            </w:pPr>
                                            <w:r w:rsidRPr="000D0470">
                                              <w:rPr>
                                                <w:lang w:val="en-GB"/>
                                              </w:rPr>
                                              <w:t>2</w:t>
                                            </w:r>
                                          </w:p>
                                        </w:tc>
                                      </w:tr>
                                      <w:tr w:rsidR="000D0470" w:rsidRPr="000D0470" w14:paraId="3A55F00A" w14:textId="77777777" w:rsidTr="000D0470">
                                        <w:trPr>
                                          <w:tblCellSpacing w:w="15" w:type="dxa"/>
                                        </w:trPr>
                                        <w:tc>
                                          <w:tcPr>
                                            <w:tcW w:w="0" w:type="auto"/>
                                            <w:vAlign w:val="center"/>
                                            <w:hideMark/>
                                          </w:tcPr>
                                          <w:p w14:paraId="5CABC567" w14:textId="77777777" w:rsidR="000D0470" w:rsidRPr="000D0470" w:rsidRDefault="000D0470" w:rsidP="000D0470">
                                            <w:pPr>
                                              <w:spacing w:after="200" w:line="288" w:lineRule="auto"/>
                                              <w:rPr>
                                                <w:lang w:val="en-GB"/>
                                              </w:rPr>
                                            </w:pPr>
                                            <w:r w:rsidRPr="000D0470">
                                              <w:rPr>
                                                <w:lang w:val="en-GB"/>
                                              </w:rPr>
                                              <w:t>17924</w:t>
                                            </w:r>
                                          </w:p>
                                        </w:tc>
                                        <w:tc>
                                          <w:tcPr>
                                            <w:tcW w:w="0" w:type="auto"/>
                                            <w:vAlign w:val="center"/>
                                            <w:hideMark/>
                                          </w:tcPr>
                                          <w:p w14:paraId="44C0FA7A" w14:textId="77777777" w:rsidR="000D0470" w:rsidRPr="000D0470" w:rsidRDefault="000D0470" w:rsidP="000D0470">
                                            <w:pPr>
                                              <w:spacing w:after="200" w:line="288" w:lineRule="auto"/>
                                              <w:rPr>
                                                <w:lang w:val="en-GB"/>
                                              </w:rPr>
                                            </w:pPr>
                                            <w:r w:rsidRPr="000D0470">
                                              <w:rPr>
                                                <w:lang w:val="en-GB"/>
                                              </w:rPr>
                                              <w:t>2</w:t>
                                            </w:r>
                                          </w:p>
                                        </w:tc>
                                      </w:tr>
                                      <w:tr w:rsidR="000D0470" w:rsidRPr="000D0470" w14:paraId="1500CD40" w14:textId="77777777" w:rsidTr="000D0470">
                                        <w:trPr>
                                          <w:tblCellSpacing w:w="15" w:type="dxa"/>
                                        </w:trPr>
                                        <w:tc>
                                          <w:tcPr>
                                            <w:tcW w:w="0" w:type="auto"/>
                                            <w:vAlign w:val="center"/>
                                            <w:hideMark/>
                                          </w:tcPr>
                                          <w:p w14:paraId="0DE681AF" w14:textId="77777777" w:rsidR="000D0470" w:rsidRPr="000D0470" w:rsidRDefault="000D0470" w:rsidP="000D0470">
                                            <w:pPr>
                                              <w:spacing w:after="200" w:line="288" w:lineRule="auto"/>
                                              <w:rPr>
                                                <w:lang w:val="en-GB"/>
                                              </w:rPr>
                                            </w:pPr>
                                            <w:r w:rsidRPr="000D0470">
                                              <w:rPr>
                                                <w:lang w:val="en-GB"/>
                                              </w:rPr>
                                              <w:t>15291</w:t>
                                            </w:r>
                                          </w:p>
                                        </w:tc>
                                        <w:tc>
                                          <w:tcPr>
                                            <w:tcW w:w="0" w:type="auto"/>
                                            <w:vAlign w:val="center"/>
                                            <w:hideMark/>
                                          </w:tcPr>
                                          <w:p w14:paraId="5F09C614" w14:textId="77777777" w:rsidR="000D0470" w:rsidRPr="000D0470" w:rsidRDefault="000D0470" w:rsidP="000D0470">
                                            <w:pPr>
                                              <w:spacing w:after="200" w:line="288" w:lineRule="auto"/>
                                              <w:rPr>
                                                <w:lang w:val="en-GB"/>
                                              </w:rPr>
                                            </w:pPr>
                                            <w:r w:rsidRPr="000D0470">
                                              <w:rPr>
                                                <w:lang w:val="en-GB"/>
                                              </w:rPr>
                                              <w:t>2</w:t>
                                            </w:r>
                                          </w:p>
                                        </w:tc>
                                      </w:tr>
                                      <w:tr w:rsidR="000D0470" w:rsidRPr="000D0470" w14:paraId="4870E7C1" w14:textId="77777777" w:rsidTr="000D0470">
                                        <w:trPr>
                                          <w:tblCellSpacing w:w="15" w:type="dxa"/>
                                        </w:trPr>
                                        <w:tc>
                                          <w:tcPr>
                                            <w:tcW w:w="0" w:type="auto"/>
                                            <w:vAlign w:val="center"/>
                                            <w:hideMark/>
                                          </w:tcPr>
                                          <w:p w14:paraId="5ACEDDE0" w14:textId="77777777" w:rsidR="000D0470" w:rsidRPr="000D0470" w:rsidRDefault="000D0470" w:rsidP="000D0470">
                                            <w:pPr>
                                              <w:spacing w:after="200" w:line="288" w:lineRule="auto"/>
                                              <w:rPr>
                                                <w:lang w:val="en-GB"/>
                                              </w:rPr>
                                            </w:pPr>
                                            <w:r w:rsidRPr="000D0470">
                                              <w:rPr>
                                                <w:lang w:val="en-GB"/>
                                              </w:rPr>
                                              <w:t>17181</w:t>
                                            </w:r>
                                          </w:p>
                                        </w:tc>
                                        <w:tc>
                                          <w:tcPr>
                                            <w:tcW w:w="0" w:type="auto"/>
                                            <w:vAlign w:val="center"/>
                                            <w:hideMark/>
                                          </w:tcPr>
                                          <w:p w14:paraId="4D22BB1B" w14:textId="77777777" w:rsidR="000D0470" w:rsidRPr="000D0470" w:rsidRDefault="000D0470" w:rsidP="000D0470">
                                            <w:pPr>
                                              <w:spacing w:after="200" w:line="288" w:lineRule="auto"/>
                                              <w:rPr>
                                                <w:lang w:val="en-GB"/>
                                              </w:rPr>
                                            </w:pPr>
                                            <w:r w:rsidRPr="000D0470">
                                              <w:rPr>
                                                <w:lang w:val="en-GB"/>
                                              </w:rPr>
                                              <w:t>2</w:t>
                                            </w:r>
                                          </w:p>
                                        </w:tc>
                                      </w:tr>
                                      <w:tr w:rsidR="000D0470" w:rsidRPr="000D0470" w14:paraId="3C58F68C" w14:textId="77777777" w:rsidTr="000D0470">
                                        <w:trPr>
                                          <w:tblCellSpacing w:w="15" w:type="dxa"/>
                                        </w:trPr>
                                        <w:tc>
                                          <w:tcPr>
                                            <w:tcW w:w="0" w:type="auto"/>
                                            <w:vAlign w:val="center"/>
                                            <w:hideMark/>
                                          </w:tcPr>
                                          <w:p w14:paraId="2E77B500" w14:textId="77777777" w:rsidR="000D0470" w:rsidRPr="000D0470" w:rsidRDefault="000D0470" w:rsidP="000D0470">
                                            <w:pPr>
                                              <w:spacing w:after="200" w:line="288" w:lineRule="auto"/>
                                              <w:rPr>
                                                <w:lang w:val="en-GB"/>
                                              </w:rPr>
                                            </w:pPr>
                                            <w:r w:rsidRPr="000D0470">
                                              <w:rPr>
                                                <w:lang w:val="en-GB"/>
                                              </w:rPr>
                                              <w:t>15100</w:t>
                                            </w:r>
                                          </w:p>
                                        </w:tc>
                                        <w:tc>
                                          <w:tcPr>
                                            <w:tcW w:w="0" w:type="auto"/>
                                            <w:vAlign w:val="center"/>
                                            <w:hideMark/>
                                          </w:tcPr>
                                          <w:p w14:paraId="41678B54" w14:textId="77777777" w:rsidR="000D0470" w:rsidRPr="000D0470" w:rsidRDefault="000D0470" w:rsidP="000D0470">
                                            <w:pPr>
                                              <w:spacing w:after="200" w:line="288" w:lineRule="auto"/>
                                              <w:rPr>
                                                <w:lang w:val="en-GB"/>
                                              </w:rPr>
                                            </w:pPr>
                                            <w:r w:rsidRPr="000D0470">
                                              <w:rPr>
                                                <w:lang w:val="en-GB"/>
                                              </w:rPr>
                                              <w:t>1</w:t>
                                            </w:r>
                                          </w:p>
                                        </w:tc>
                                      </w:tr>
                                      <w:tr w:rsidR="000D0470" w:rsidRPr="000D0470" w14:paraId="478813D8" w14:textId="77777777" w:rsidTr="000D0470">
                                        <w:trPr>
                                          <w:tblCellSpacing w:w="15" w:type="dxa"/>
                                        </w:trPr>
                                        <w:tc>
                                          <w:tcPr>
                                            <w:tcW w:w="0" w:type="auto"/>
                                            <w:vAlign w:val="center"/>
                                            <w:hideMark/>
                                          </w:tcPr>
                                          <w:p w14:paraId="3BF73B51" w14:textId="77777777" w:rsidR="000D0470" w:rsidRPr="000D0470" w:rsidRDefault="000D0470" w:rsidP="000D0470">
                                            <w:pPr>
                                              <w:spacing w:after="200" w:line="288" w:lineRule="auto"/>
                                              <w:rPr>
                                                <w:lang w:val="en-GB"/>
                                              </w:rPr>
                                            </w:pPr>
                                            <w:r w:rsidRPr="000D0470">
                                              <w:rPr>
                                                <w:lang w:val="en-GB"/>
                                              </w:rPr>
                                              <w:t>14045</w:t>
                                            </w:r>
                                          </w:p>
                                        </w:tc>
                                        <w:tc>
                                          <w:tcPr>
                                            <w:tcW w:w="0" w:type="auto"/>
                                            <w:vAlign w:val="center"/>
                                            <w:hideMark/>
                                          </w:tcPr>
                                          <w:p w14:paraId="16AB5FD4" w14:textId="77777777" w:rsidR="000D0470" w:rsidRPr="000D0470" w:rsidRDefault="000D0470" w:rsidP="000D0470">
                                            <w:pPr>
                                              <w:spacing w:after="200" w:line="288" w:lineRule="auto"/>
                                              <w:rPr>
                                                <w:lang w:val="en-GB"/>
                                              </w:rPr>
                                            </w:pPr>
                                            <w:r w:rsidRPr="000D0470">
                                              <w:rPr>
                                                <w:lang w:val="en-GB"/>
                                              </w:rPr>
                                              <w:t>1</w:t>
                                            </w:r>
                                          </w:p>
                                        </w:tc>
                                      </w:tr>
                                      <w:tr w:rsidR="000D0470" w:rsidRPr="000D0470" w14:paraId="590B66F5" w14:textId="77777777" w:rsidTr="000D0470">
                                        <w:trPr>
                                          <w:tblCellSpacing w:w="15" w:type="dxa"/>
                                        </w:trPr>
                                        <w:tc>
                                          <w:tcPr>
                                            <w:tcW w:w="0" w:type="auto"/>
                                            <w:vAlign w:val="center"/>
                                            <w:hideMark/>
                                          </w:tcPr>
                                          <w:p w14:paraId="4A6E186A" w14:textId="77777777" w:rsidR="000D0470" w:rsidRPr="000D0470" w:rsidRDefault="000D0470" w:rsidP="000D0470">
                                            <w:pPr>
                                              <w:spacing w:after="200" w:line="288" w:lineRule="auto"/>
                                              <w:rPr>
                                                <w:lang w:val="en-GB"/>
                                              </w:rPr>
                                            </w:pPr>
                                            <w:r w:rsidRPr="000D0470">
                                              <w:rPr>
                                                <w:lang w:val="en-GB"/>
                                              </w:rPr>
                                              <w:t>13748</w:t>
                                            </w:r>
                                          </w:p>
                                        </w:tc>
                                        <w:tc>
                                          <w:tcPr>
                                            <w:tcW w:w="0" w:type="auto"/>
                                            <w:vAlign w:val="center"/>
                                            <w:hideMark/>
                                          </w:tcPr>
                                          <w:p w14:paraId="7CAB7744" w14:textId="77777777" w:rsidR="000D0470" w:rsidRPr="000D0470" w:rsidRDefault="000D0470" w:rsidP="000D0470">
                                            <w:pPr>
                                              <w:spacing w:after="200" w:line="288" w:lineRule="auto"/>
                                              <w:rPr>
                                                <w:lang w:val="en-GB"/>
                                              </w:rPr>
                                            </w:pPr>
                                            <w:r w:rsidRPr="000D0470">
                                              <w:rPr>
                                                <w:lang w:val="en-GB"/>
                                              </w:rPr>
                                              <w:t>1</w:t>
                                            </w:r>
                                          </w:p>
                                        </w:tc>
                                      </w:tr>
                                      <w:tr w:rsidR="000D0470" w:rsidRPr="000D0470" w14:paraId="648553A3" w14:textId="77777777" w:rsidTr="000D0470">
                                        <w:trPr>
                                          <w:tblCellSpacing w:w="15" w:type="dxa"/>
                                        </w:trPr>
                                        <w:tc>
                                          <w:tcPr>
                                            <w:tcW w:w="0" w:type="auto"/>
                                            <w:vAlign w:val="center"/>
                                            <w:hideMark/>
                                          </w:tcPr>
                                          <w:p w14:paraId="2579BD91" w14:textId="77777777" w:rsidR="000D0470" w:rsidRPr="000D0470" w:rsidRDefault="000D0470" w:rsidP="000D0470">
                                            <w:pPr>
                                              <w:spacing w:after="200" w:line="288" w:lineRule="auto"/>
                                              <w:rPr>
                                                <w:lang w:val="en-GB"/>
                                              </w:rPr>
                                            </w:pPr>
                                            <w:r w:rsidRPr="000D0470">
                                              <w:rPr>
                                                <w:lang w:val="en-GB"/>
                                              </w:rPr>
                                              <w:t>13747</w:t>
                                            </w:r>
                                          </w:p>
                                        </w:tc>
                                        <w:tc>
                                          <w:tcPr>
                                            <w:tcW w:w="0" w:type="auto"/>
                                            <w:vAlign w:val="center"/>
                                            <w:hideMark/>
                                          </w:tcPr>
                                          <w:p w14:paraId="4A6A211E" w14:textId="77777777" w:rsidR="000D0470" w:rsidRPr="000D0470" w:rsidRDefault="000D0470" w:rsidP="000D0470">
                                            <w:pPr>
                                              <w:spacing w:after="200" w:line="288" w:lineRule="auto"/>
                                              <w:rPr>
                                                <w:lang w:val="en-GB"/>
                                              </w:rPr>
                                            </w:pPr>
                                            <w:r w:rsidRPr="000D0470">
                                              <w:rPr>
                                                <w:lang w:val="en-GB"/>
                                              </w:rPr>
                                              <w:t>1</w:t>
                                            </w:r>
                                          </w:p>
                                        </w:tc>
                                      </w:tr>
                                      <w:tr w:rsidR="000D0470" w:rsidRPr="000D0470" w14:paraId="2231CA9E" w14:textId="77777777" w:rsidTr="000D0470">
                                        <w:trPr>
                                          <w:tblCellSpacing w:w="15" w:type="dxa"/>
                                        </w:trPr>
                                        <w:tc>
                                          <w:tcPr>
                                            <w:tcW w:w="0" w:type="auto"/>
                                            <w:vAlign w:val="center"/>
                                            <w:hideMark/>
                                          </w:tcPr>
                                          <w:p w14:paraId="69E688F3" w14:textId="77777777" w:rsidR="000D0470" w:rsidRPr="000D0470" w:rsidRDefault="000D0470" w:rsidP="000D0470">
                                            <w:pPr>
                                              <w:spacing w:after="200" w:line="288" w:lineRule="auto"/>
                                              <w:rPr>
                                                <w:lang w:val="en-GB"/>
                                              </w:rPr>
                                            </w:pPr>
                                            <w:r w:rsidRPr="000D0470">
                                              <w:rPr>
                                                <w:lang w:val="en-GB"/>
                                              </w:rPr>
                                              <w:t>17809</w:t>
                                            </w:r>
                                          </w:p>
                                        </w:tc>
                                        <w:tc>
                                          <w:tcPr>
                                            <w:tcW w:w="0" w:type="auto"/>
                                            <w:vAlign w:val="center"/>
                                            <w:hideMark/>
                                          </w:tcPr>
                                          <w:p w14:paraId="4C20D254" w14:textId="77777777" w:rsidR="000D0470" w:rsidRPr="000D0470" w:rsidRDefault="000D0470" w:rsidP="000D0470">
                                            <w:pPr>
                                              <w:spacing w:after="200" w:line="288" w:lineRule="auto"/>
                                              <w:rPr>
                                                <w:lang w:val="en-GB"/>
                                              </w:rPr>
                                            </w:pPr>
                                            <w:r w:rsidRPr="000D0470">
                                              <w:rPr>
                                                <w:lang w:val="en-GB"/>
                                              </w:rPr>
                                              <w:t>1</w:t>
                                            </w:r>
                                          </w:p>
                                        </w:tc>
                                      </w:tr>
                                      <w:tr w:rsidR="000D0470" w:rsidRPr="000D0470" w14:paraId="036DF388" w14:textId="77777777" w:rsidTr="000D0470">
                                        <w:trPr>
                                          <w:tblCellSpacing w:w="15" w:type="dxa"/>
                                        </w:trPr>
                                        <w:tc>
                                          <w:tcPr>
                                            <w:tcW w:w="0" w:type="auto"/>
                                            <w:vAlign w:val="center"/>
                                            <w:hideMark/>
                                          </w:tcPr>
                                          <w:p w14:paraId="6B36CAAA" w14:textId="77777777" w:rsidR="000D0470" w:rsidRPr="000D0470" w:rsidRDefault="000D0470" w:rsidP="000D0470">
                                            <w:pPr>
                                              <w:spacing w:after="200" w:line="288" w:lineRule="auto"/>
                                              <w:rPr>
                                                <w:lang w:val="en-GB"/>
                                              </w:rPr>
                                            </w:pPr>
                                            <w:r w:rsidRPr="000D0470">
                                              <w:rPr>
                                                <w:lang w:val="en-GB"/>
                                              </w:rPr>
                                              <w:t>12748</w:t>
                                            </w:r>
                                          </w:p>
                                        </w:tc>
                                        <w:tc>
                                          <w:tcPr>
                                            <w:tcW w:w="0" w:type="auto"/>
                                            <w:vAlign w:val="center"/>
                                            <w:hideMark/>
                                          </w:tcPr>
                                          <w:p w14:paraId="3009CF99" w14:textId="77777777" w:rsidR="000D0470" w:rsidRPr="000D0470" w:rsidRDefault="000D0470" w:rsidP="000D0470">
                                            <w:pPr>
                                              <w:spacing w:after="200" w:line="288" w:lineRule="auto"/>
                                              <w:rPr>
                                                <w:lang w:val="en-GB"/>
                                              </w:rPr>
                                            </w:pPr>
                                            <w:r w:rsidRPr="000D0470">
                                              <w:rPr>
                                                <w:lang w:val="en-GB"/>
                                              </w:rPr>
                                              <w:t>1</w:t>
                                            </w:r>
                                          </w:p>
                                        </w:tc>
                                      </w:tr>
                                    </w:tbl>
                                    <w:p w14:paraId="2C245ECE" w14:textId="77777777" w:rsidR="000D0470" w:rsidRPr="000D0470" w:rsidRDefault="00000000" w:rsidP="000D0470">
                                      <w:pPr>
                                        <w:spacing w:after="200" w:line="288" w:lineRule="auto"/>
                                        <w:rPr>
                                          <w:lang w:val="en-GB"/>
                                        </w:rPr>
                                      </w:pPr>
                                      <w:r>
                                        <w:rPr>
                                          <w:lang w:val="en-GB"/>
                                        </w:rPr>
                                        <w:pict w14:anchorId="670EDCF3">
                                          <v:rect id="_x0000_i1028" style="width:0;height:1.5pt" o:hralign="center" o:hrstd="t" o:hr="t" fillcolor="#a0a0a0" stroked="f"/>
                                        </w:pict>
                                      </w:r>
                                    </w:p>
                                    <w:p w14:paraId="0A55D9BC" w14:textId="77777777" w:rsidR="000D0470" w:rsidRPr="000D0470" w:rsidRDefault="000D0470" w:rsidP="000D0470">
                                      <w:pPr>
                                        <w:spacing w:after="200" w:line="288" w:lineRule="auto"/>
                                        <w:rPr>
                                          <w:b/>
                                          <w:bCs/>
                                          <w:lang w:val="en-GB"/>
                                        </w:rPr>
                                      </w:pPr>
                                      <w:r w:rsidRPr="000D0470">
                                        <w:rPr>
                                          <w:b/>
                                          <w:bCs/>
                                          <w:lang w:val="en-GB"/>
                                        </w:rPr>
                                        <w:t>Summary:</w:t>
                                      </w:r>
                                    </w:p>
                                    <w:p w14:paraId="1A8EAD0F" w14:textId="77777777" w:rsidR="000D0470" w:rsidRPr="000D0470" w:rsidRDefault="000D0470" w:rsidP="000D0470">
                                      <w:pPr>
                                        <w:numPr>
                                          <w:ilvl w:val="0"/>
                                          <w:numId w:val="26"/>
                                        </w:numPr>
                                        <w:spacing w:after="200" w:line="288" w:lineRule="auto"/>
                                        <w:rPr>
                                          <w:lang w:val="en-GB"/>
                                        </w:rPr>
                                      </w:pPr>
                                      <w:r w:rsidRPr="000D0470">
                                        <w:rPr>
                                          <w:b/>
                                          <w:bCs/>
                                          <w:lang w:val="en-GB"/>
                                        </w:rPr>
                                        <w:t>High (50 se zyada unique purchases)</w:t>
                                      </w:r>
                                      <w:r w:rsidRPr="000D0470">
                                        <w:rPr>
                                          <w:lang w:val="en-GB"/>
                                        </w:rPr>
                                        <w:t>: 6 Customers</w:t>
                                      </w:r>
                                    </w:p>
                                    <w:p w14:paraId="6E91CEEB" w14:textId="77777777" w:rsidR="000D0470" w:rsidRPr="000D0470" w:rsidRDefault="000D0470" w:rsidP="000D0470">
                                      <w:pPr>
                                        <w:numPr>
                                          <w:ilvl w:val="0"/>
                                          <w:numId w:val="26"/>
                                        </w:numPr>
                                        <w:spacing w:after="200" w:line="288" w:lineRule="auto"/>
                                        <w:rPr>
                                          <w:lang w:val="en-GB"/>
                                        </w:rPr>
                                      </w:pPr>
                                      <w:r w:rsidRPr="000D0470">
                                        <w:rPr>
                                          <w:b/>
                                          <w:bCs/>
                                          <w:lang w:val="en-GB"/>
                                        </w:rPr>
                                        <w:t>Medium (21 se 50 unique purchases)</w:t>
                                      </w:r>
                                      <w:r w:rsidRPr="000D0470">
                                        <w:rPr>
                                          <w:lang w:val="en-GB"/>
                                        </w:rPr>
                                        <w:t>: 13 Customers</w:t>
                                      </w:r>
                                    </w:p>
                                    <w:p w14:paraId="6ABC0F98" w14:textId="77777777" w:rsidR="000D0470" w:rsidRPr="000D0470" w:rsidRDefault="000D0470" w:rsidP="000D0470">
                                      <w:pPr>
                                        <w:numPr>
                                          <w:ilvl w:val="0"/>
                                          <w:numId w:val="26"/>
                                        </w:numPr>
                                        <w:spacing w:after="200" w:line="288" w:lineRule="auto"/>
                                        <w:rPr>
                                          <w:lang w:val="en-GB"/>
                                        </w:rPr>
                                      </w:pPr>
                                      <w:r w:rsidRPr="000D0470">
                                        <w:rPr>
                                          <w:b/>
                                          <w:bCs/>
                                          <w:lang w:val="en-GB"/>
                                        </w:rPr>
                                        <w:t>Low (1 se 20 unique purchases)</w:t>
                                      </w:r>
                                      <w:r w:rsidRPr="000D0470">
                                        <w:rPr>
                                          <w:lang w:val="en-GB"/>
                                        </w:rPr>
                                        <w:t>: 47 Customers</w:t>
                                      </w:r>
                                    </w:p>
                                    <w:p w14:paraId="15D907A8" w14:textId="6A08743D" w:rsidR="00625C01" w:rsidRDefault="00625C01" w:rsidP="000D04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43B5C9" id="_x0000_t202" coordsize="21600,21600" o:spt="202" path="m,l,21600r21600,l21600,xe">
                          <v:stroke joinstyle="miter"/>
                          <v:path gradientshapeok="t" o:connecttype="rect"/>
                        </v:shapetype>
                        <v:shape id="Text Box 2" o:spid="_x0000_s1027" type="#_x0000_t202" style="position:absolute;margin-left:213.8pt;margin-top:12.05pt;width:304.5pt;height:222pt;rotation:180;flip:y;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">
                          <v:textbox>
                            <w:txbxContent>
                              <w:p w14:paraId="403F35D0" w14:textId="001489C2" w:rsidR="000D0470" w:rsidRPr="000D0470" w:rsidRDefault="000D0470" w:rsidP="000D0470">
                                <w:pPr>
                                  <w:spacing w:after="200" w:line="288" w:lineRule="auto"/>
                                  <w:rPr>
                                    <w:lang w:val="en-GB"/>
                                  </w:rPr>
                                </w:pPr>
                              </w:p>
                              <w:p w14:paraId="540036BE" w14:textId="77777777" w:rsidR="000D0470" w:rsidRPr="000D0470" w:rsidRDefault="000D0470" w:rsidP="000D0470">
                                <w:pPr>
                                  <w:spacing w:after="200" w:line="288" w:lineRule="auto"/>
                                  <w:rPr>
                                    <w:b/>
                                    <w:bCs/>
                                    <w:color w:val="FF6600"/>
                                    <w:lang w:val="en-GB"/>
                                  </w:rPr>
                                </w:pPr>
                                <w:r w:rsidRPr="000D0470">
                                  <w:rPr>
                                    <w:b/>
                                    <w:bCs/>
                                    <w:color w:val="FF6600"/>
                                    <w:lang w:val="en-GB"/>
                                  </w:rPr>
                                  <w:t>Categorization of Customers:</w:t>
                                </w:r>
                              </w:p>
                              <w:p w14:paraId="2740EA1F" w14:textId="77777777" w:rsidR="000D0470" w:rsidRPr="000D0470" w:rsidRDefault="000D0470" w:rsidP="000D0470">
                                <w:pPr>
                                  <w:spacing w:after="200" w:line="288" w:lineRule="auto"/>
                                  <w:rPr>
                                    <w:lang w:val="en-GB"/>
                                  </w:rPr>
                                </w:pPr>
                                <w:r w:rsidRPr="000D0470">
                                  <w:rPr>
                                    <w:lang w:val="en-GB"/>
                                  </w:rPr>
                                  <w:t>Based on the number of unique products purchased, customers have been categorized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gridCol w:w="2058"/>
                                  <w:gridCol w:w="2214"/>
                                </w:tblGrid>
                                <w:tr w:rsidR="00AE4C63" w:rsidRPr="000D0470" w14:paraId="3AD6354D" w14:textId="77777777" w:rsidTr="000D0470">
                                  <w:trPr>
                                    <w:tblHeader/>
                                    <w:tblCellSpacing w:w="15" w:type="dxa"/>
                                  </w:trPr>
                                  <w:tc>
                                    <w:tcPr>
                                      <w:tcW w:w="0" w:type="auto"/>
                                      <w:vAlign w:val="center"/>
                                      <w:hideMark/>
                                    </w:tcPr>
                                    <w:p w14:paraId="00626B9A" w14:textId="77777777" w:rsidR="000D0470" w:rsidRPr="000D0470" w:rsidRDefault="000D0470" w:rsidP="000D0470">
                                      <w:pPr>
                                        <w:spacing w:after="200" w:line="288" w:lineRule="auto"/>
                                        <w:rPr>
                                          <w:b/>
                                          <w:bCs/>
                                          <w:color w:val="FF6600"/>
                                          <w:lang w:val="en-GB"/>
                                        </w:rPr>
                                      </w:pPr>
                                      <w:r w:rsidRPr="000D0470">
                                        <w:rPr>
                                          <w:b/>
                                          <w:bCs/>
                                          <w:color w:val="FF6600"/>
                                          <w:lang w:val="en-GB"/>
                                        </w:rPr>
                                        <w:t>Purchase Category</w:t>
                                      </w:r>
                                    </w:p>
                                  </w:tc>
                                  <w:tc>
                                    <w:tcPr>
                                      <w:tcW w:w="0" w:type="auto"/>
                                      <w:vAlign w:val="center"/>
                                      <w:hideMark/>
                                    </w:tcPr>
                                    <w:p w14:paraId="5AC6993B" w14:textId="77777777" w:rsidR="000D0470" w:rsidRPr="000D0470" w:rsidRDefault="000D0470" w:rsidP="000D0470">
                                      <w:pPr>
                                        <w:spacing w:after="200" w:line="288" w:lineRule="auto"/>
                                        <w:rPr>
                                          <w:b/>
                                          <w:bCs/>
                                          <w:color w:val="FF6600"/>
                                          <w:lang w:val="en-GB"/>
                                        </w:rPr>
                                      </w:pPr>
                                      <w:r w:rsidRPr="000D0470">
                                        <w:rPr>
                                          <w:b/>
                                          <w:bCs/>
                                          <w:color w:val="FF6600"/>
                                          <w:lang w:val="en-GB"/>
                                        </w:rPr>
                                        <w:t>Range of Unique Products</w:t>
                                      </w:r>
                                    </w:p>
                                  </w:tc>
                                  <w:tc>
                                    <w:tcPr>
                                      <w:tcW w:w="0" w:type="auto"/>
                                      <w:vAlign w:val="center"/>
                                      <w:hideMark/>
                                    </w:tcPr>
                                    <w:p w14:paraId="0FF165AC" w14:textId="77777777" w:rsidR="000D0470" w:rsidRPr="000D0470" w:rsidRDefault="000D0470" w:rsidP="000D0470">
                                      <w:pPr>
                                        <w:spacing w:after="200" w:line="288" w:lineRule="auto"/>
                                        <w:rPr>
                                          <w:b/>
                                          <w:bCs/>
                                          <w:lang w:val="en-GB"/>
                                        </w:rPr>
                                      </w:pPr>
                                      <w:r w:rsidRPr="000D0470">
                                        <w:rPr>
                                          <w:b/>
                                          <w:bCs/>
                                          <w:color w:val="FF6600"/>
                                          <w:lang w:val="en-GB"/>
                                        </w:rPr>
                                        <w:t>Total Number of Customers</w:t>
                                      </w:r>
                                    </w:p>
                                  </w:tc>
                                </w:tr>
                                <w:tr w:rsidR="00AE4C63" w:rsidRPr="000D0470" w14:paraId="50EA749B" w14:textId="77777777" w:rsidTr="000D0470">
                                  <w:trPr>
                                    <w:tblCellSpacing w:w="15" w:type="dxa"/>
                                  </w:trPr>
                                  <w:tc>
                                    <w:tcPr>
                                      <w:tcW w:w="0" w:type="auto"/>
                                      <w:vAlign w:val="center"/>
                                      <w:hideMark/>
                                    </w:tcPr>
                                    <w:p w14:paraId="46C79F31" w14:textId="77777777" w:rsidR="000D0470" w:rsidRPr="000D0470" w:rsidRDefault="000D0470" w:rsidP="000D0470">
                                      <w:pPr>
                                        <w:spacing w:after="200" w:line="288" w:lineRule="auto"/>
                                        <w:rPr>
                                          <w:highlight w:val="yellow"/>
                                          <w:lang w:val="en-GB"/>
                                        </w:rPr>
                                      </w:pPr>
                                      <w:r w:rsidRPr="000D0470">
                                        <w:rPr>
                                          <w:highlight w:val="yellow"/>
                                          <w:lang w:val="en-GB"/>
                                        </w:rPr>
                                        <w:t>High</w:t>
                                      </w:r>
                                    </w:p>
                                  </w:tc>
                                  <w:tc>
                                    <w:tcPr>
                                      <w:tcW w:w="0" w:type="auto"/>
                                      <w:vAlign w:val="center"/>
                                      <w:hideMark/>
                                    </w:tcPr>
                                    <w:p w14:paraId="7332FAEE" w14:textId="77777777" w:rsidR="000D0470" w:rsidRPr="000D0470" w:rsidRDefault="000D0470" w:rsidP="000D0470">
                                      <w:pPr>
                                        <w:spacing w:after="200" w:line="288" w:lineRule="auto"/>
                                        <w:rPr>
                                          <w:highlight w:val="yellow"/>
                                          <w:lang w:val="en-GB"/>
                                        </w:rPr>
                                      </w:pPr>
                                      <w:r w:rsidRPr="000D0470">
                                        <w:rPr>
                                          <w:highlight w:val="yellow"/>
                                          <w:lang w:val="en-GB"/>
                                        </w:rPr>
                                        <w:t>&gt; 50</w:t>
                                      </w:r>
                                    </w:p>
                                  </w:tc>
                                  <w:tc>
                                    <w:tcPr>
                                      <w:tcW w:w="0" w:type="auto"/>
                                      <w:vAlign w:val="center"/>
                                      <w:hideMark/>
                                    </w:tcPr>
                                    <w:p w14:paraId="05D17E64" w14:textId="77777777" w:rsidR="000D0470" w:rsidRPr="000D0470" w:rsidRDefault="000D0470" w:rsidP="000D0470">
                                      <w:pPr>
                                        <w:spacing w:after="200" w:line="288" w:lineRule="auto"/>
                                        <w:rPr>
                                          <w:highlight w:val="yellow"/>
                                          <w:lang w:val="en-GB"/>
                                        </w:rPr>
                                      </w:pPr>
                                      <w:r w:rsidRPr="000D0470">
                                        <w:rPr>
                                          <w:highlight w:val="yellow"/>
                                          <w:lang w:val="en-GB"/>
                                        </w:rPr>
                                        <w:t>6</w:t>
                                      </w:r>
                                    </w:p>
                                  </w:tc>
                                </w:tr>
                                <w:tr w:rsidR="00AE4C63" w:rsidRPr="000D0470" w14:paraId="0BD6E7FA" w14:textId="77777777" w:rsidTr="000D0470">
                                  <w:trPr>
                                    <w:tblCellSpacing w:w="15" w:type="dxa"/>
                                  </w:trPr>
                                  <w:tc>
                                    <w:tcPr>
                                      <w:tcW w:w="0" w:type="auto"/>
                                      <w:vAlign w:val="center"/>
                                      <w:hideMark/>
                                    </w:tcPr>
                                    <w:p w14:paraId="4D883394" w14:textId="77777777" w:rsidR="000D0470" w:rsidRPr="000D0470" w:rsidRDefault="000D0470" w:rsidP="000D0470">
                                      <w:pPr>
                                        <w:spacing w:after="200" w:line="288" w:lineRule="auto"/>
                                        <w:rPr>
                                          <w:highlight w:val="yellow"/>
                                          <w:lang w:val="en-GB"/>
                                        </w:rPr>
                                      </w:pPr>
                                      <w:r w:rsidRPr="000D0470">
                                        <w:rPr>
                                          <w:highlight w:val="yellow"/>
                                          <w:lang w:val="en-GB"/>
                                        </w:rPr>
                                        <w:t>Medium</w:t>
                                      </w:r>
                                    </w:p>
                                  </w:tc>
                                  <w:tc>
                                    <w:tcPr>
                                      <w:tcW w:w="0" w:type="auto"/>
                                      <w:vAlign w:val="center"/>
                                      <w:hideMark/>
                                    </w:tcPr>
                                    <w:p w14:paraId="7D2F835D" w14:textId="0CC2A151" w:rsidR="000D0470" w:rsidRPr="000D0470" w:rsidRDefault="000D0470" w:rsidP="000D0470">
                                      <w:pPr>
                                        <w:spacing w:after="200" w:line="288" w:lineRule="auto"/>
                                        <w:rPr>
                                          <w:highlight w:val="yellow"/>
                                          <w:lang w:val="en-GB"/>
                                        </w:rPr>
                                      </w:pPr>
                                      <w:r w:rsidRPr="000D0470">
                                        <w:rPr>
                                          <w:highlight w:val="yellow"/>
                                          <w:lang w:val="en-GB"/>
                                        </w:rPr>
                                        <w:t xml:space="preserve">21 </w:t>
                                      </w:r>
                                      <w:r w:rsidR="00F43E2C">
                                        <w:rPr>
                                          <w:highlight w:val="yellow"/>
                                          <w:lang w:val="en-GB"/>
                                        </w:rPr>
                                        <w:t>–</w:t>
                                      </w:r>
                                      <w:r w:rsidRPr="000D0470">
                                        <w:rPr>
                                          <w:highlight w:val="yellow"/>
                                          <w:lang w:val="en-GB"/>
                                        </w:rPr>
                                        <w:t xml:space="preserve"> 50</w:t>
                                      </w:r>
                                    </w:p>
                                  </w:tc>
                                  <w:tc>
                                    <w:tcPr>
                                      <w:tcW w:w="0" w:type="auto"/>
                                      <w:vAlign w:val="center"/>
                                      <w:hideMark/>
                                    </w:tcPr>
                                    <w:p w14:paraId="22CF7562" w14:textId="77777777" w:rsidR="000D0470" w:rsidRPr="000D0470" w:rsidRDefault="000D0470" w:rsidP="000D0470">
                                      <w:pPr>
                                        <w:spacing w:after="200" w:line="288" w:lineRule="auto"/>
                                        <w:rPr>
                                          <w:highlight w:val="yellow"/>
                                          <w:lang w:val="en-GB"/>
                                        </w:rPr>
                                      </w:pPr>
                                      <w:r w:rsidRPr="000D0470">
                                        <w:rPr>
                                          <w:highlight w:val="yellow"/>
                                          <w:lang w:val="en-GB"/>
                                        </w:rPr>
                                        <w:t>13</w:t>
                                      </w:r>
                                    </w:p>
                                  </w:tc>
                                </w:tr>
                                <w:tr w:rsidR="00AE4C63" w:rsidRPr="000D0470" w14:paraId="05B44E38" w14:textId="77777777" w:rsidTr="000D0470">
                                  <w:trPr>
                                    <w:tblCellSpacing w:w="15" w:type="dxa"/>
                                  </w:trPr>
                                  <w:tc>
                                    <w:tcPr>
                                      <w:tcW w:w="0" w:type="auto"/>
                                      <w:vAlign w:val="center"/>
                                      <w:hideMark/>
                                    </w:tcPr>
                                    <w:p w14:paraId="4E8E1E36" w14:textId="77777777" w:rsidR="000D0470" w:rsidRPr="000D0470" w:rsidRDefault="000D0470" w:rsidP="000D0470">
                                      <w:pPr>
                                        <w:spacing w:after="200" w:line="288" w:lineRule="auto"/>
                                        <w:rPr>
                                          <w:highlight w:val="yellow"/>
                                          <w:lang w:val="en-GB"/>
                                        </w:rPr>
                                      </w:pPr>
                                      <w:r w:rsidRPr="000D0470">
                                        <w:rPr>
                                          <w:highlight w:val="yellow"/>
                                          <w:lang w:val="en-GB"/>
                                        </w:rPr>
                                        <w:t>Low</w:t>
                                      </w:r>
                                    </w:p>
                                  </w:tc>
                                  <w:tc>
                                    <w:tcPr>
                                      <w:tcW w:w="0" w:type="auto"/>
                                      <w:vAlign w:val="center"/>
                                      <w:hideMark/>
                                    </w:tcPr>
                                    <w:p w14:paraId="3D29E6E4" w14:textId="77777777" w:rsidR="000D0470" w:rsidRPr="000D0470" w:rsidRDefault="000D0470" w:rsidP="000D0470">
                                      <w:pPr>
                                        <w:spacing w:after="200" w:line="288" w:lineRule="auto"/>
                                        <w:rPr>
                                          <w:highlight w:val="yellow"/>
                                          <w:lang w:val="en-GB"/>
                                        </w:rPr>
                                      </w:pPr>
                                      <w:r w:rsidRPr="000D0470">
                                        <w:rPr>
                                          <w:highlight w:val="yellow"/>
                                          <w:lang w:val="en-GB"/>
                                        </w:rPr>
                                        <w:t>1 - 20</w:t>
                                      </w:r>
                                    </w:p>
                                  </w:tc>
                                  <w:tc>
                                    <w:tcPr>
                                      <w:tcW w:w="0" w:type="auto"/>
                                      <w:vAlign w:val="center"/>
                                      <w:hideMark/>
                                    </w:tcPr>
                                    <w:p w14:paraId="0B8B9A8A" w14:textId="77777777" w:rsidR="000D0470" w:rsidRPr="000D0470" w:rsidRDefault="000D0470" w:rsidP="000D0470">
                                      <w:pPr>
                                        <w:spacing w:after="200" w:line="288" w:lineRule="auto"/>
                                        <w:rPr>
                                          <w:highlight w:val="yellow"/>
                                          <w:lang w:val="en-GB"/>
                                        </w:rPr>
                                      </w:pPr>
                                      <w:r w:rsidRPr="000D0470">
                                        <w:rPr>
                                          <w:highlight w:val="yellow"/>
                                          <w:lang w:val="en-GB"/>
                                        </w:rPr>
                                        <w:t>47</w:t>
                                      </w:r>
                                    </w:p>
                                  </w:tc>
                                </w:tr>
                              </w:tbl>
                              <w:p w14:paraId="712962A7" w14:textId="77777777" w:rsidR="000D0470" w:rsidRPr="000D0470" w:rsidRDefault="00000000" w:rsidP="000D0470">
                                <w:pPr>
                                  <w:spacing w:after="200" w:line="288" w:lineRule="auto"/>
                                  <w:rPr>
                                    <w:lang w:val="en-GB"/>
                                  </w:rPr>
                                </w:pPr>
                                <w:r>
                                  <w:rPr>
                                    <w:lang w:val="en-GB"/>
                                  </w:rPr>
                                  <w:pict w14:anchorId="6D3360A0">
                                    <v:rect id="_x0000_i1026" style="width:0;height:1.5pt" o:hralign="center" o:hrstd="t" o:hr="t" fillcolor="#a0a0a0" stroked="f"/>
                                  </w:pict>
                                </w:r>
                              </w:p>
                              <w:p w14:paraId="5BBA963B" w14:textId="77777777" w:rsidR="000D0470" w:rsidRPr="000D0470" w:rsidRDefault="000D0470" w:rsidP="000D0470">
                                <w:pPr>
                                  <w:spacing w:after="200" w:line="288" w:lineRule="auto"/>
                                  <w:rPr>
                                    <w:b/>
                                    <w:bCs/>
                                    <w:lang w:val="en-GB"/>
                                  </w:rPr>
                                </w:pPr>
                                <w:r w:rsidRPr="000D0470">
                                  <w:rPr>
                                    <w:b/>
                                    <w:bCs/>
                                    <w:lang w:val="en-GB"/>
                                  </w:rPr>
                                  <w:t>Categorized Data:</w:t>
                                </w:r>
                              </w:p>
                              <w:p w14:paraId="20222F20" w14:textId="77777777" w:rsidR="000D0470" w:rsidRPr="000D0470" w:rsidRDefault="000D0470" w:rsidP="000D0470">
                                <w:pPr>
                                  <w:spacing w:after="200" w:line="288" w:lineRule="auto"/>
                                  <w:rPr>
                                    <w:b/>
                                    <w:bCs/>
                                    <w:lang w:val="en-GB"/>
                                  </w:rPr>
                                </w:pPr>
                                <w:r w:rsidRPr="000D0470">
                                  <w:rPr>
                                    <w:b/>
                                    <w:bCs/>
                                    <w:lang w:val="en-GB"/>
                                  </w:rPr>
                                  <w:t>High (50 se Zyada Unique Purchases):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9"/>
                                  <w:gridCol w:w="1558"/>
                                </w:tblGrid>
                                <w:tr w:rsidR="000D0470" w:rsidRPr="000D0470" w14:paraId="63E0378F" w14:textId="77777777" w:rsidTr="000D0470">
                                  <w:trPr>
                                    <w:tblHeader/>
                                    <w:tblCellSpacing w:w="15" w:type="dxa"/>
                                  </w:trPr>
                                  <w:tc>
                                    <w:tcPr>
                                      <w:tcW w:w="0" w:type="auto"/>
                                      <w:vAlign w:val="center"/>
                                      <w:hideMark/>
                                    </w:tcPr>
                                    <w:p w14:paraId="5A76A25C" w14:textId="77777777" w:rsidR="000D0470" w:rsidRPr="000D0470" w:rsidRDefault="000D0470" w:rsidP="000D0470">
                                      <w:pPr>
                                        <w:spacing w:after="200" w:line="288" w:lineRule="auto"/>
                                        <w:rPr>
                                          <w:b/>
                                          <w:bCs/>
                                          <w:lang w:val="en-GB"/>
                                        </w:rPr>
                                      </w:pPr>
                                      <w:r w:rsidRPr="000D0470">
                                        <w:rPr>
                                          <w:b/>
                                          <w:bCs/>
                                          <w:lang w:val="en-GB"/>
                                        </w:rPr>
                                        <w:t>CustomerID</w:t>
                                      </w:r>
                                    </w:p>
                                  </w:tc>
                                  <w:tc>
                                    <w:tcPr>
                                      <w:tcW w:w="0" w:type="auto"/>
                                      <w:vAlign w:val="center"/>
                                      <w:hideMark/>
                                    </w:tcPr>
                                    <w:p w14:paraId="143F850E" w14:textId="77777777" w:rsidR="000D0470" w:rsidRPr="000D0470" w:rsidRDefault="000D0470" w:rsidP="000D0470">
                                      <w:pPr>
                                        <w:spacing w:after="200" w:line="288" w:lineRule="auto"/>
                                        <w:rPr>
                                          <w:b/>
                                          <w:bCs/>
                                          <w:lang w:val="en-GB"/>
                                        </w:rPr>
                                      </w:pPr>
                                      <w:r w:rsidRPr="000D0470">
                                        <w:rPr>
                                          <w:b/>
                                          <w:bCs/>
                                          <w:lang w:val="en-GB"/>
                                        </w:rPr>
                                        <w:t>Unique Purchases</w:t>
                                      </w:r>
                                    </w:p>
                                  </w:tc>
                                </w:tr>
                                <w:tr w:rsidR="000D0470" w:rsidRPr="000D0470" w14:paraId="76C705C5" w14:textId="77777777" w:rsidTr="000D0470">
                                  <w:trPr>
                                    <w:tblCellSpacing w:w="15" w:type="dxa"/>
                                  </w:trPr>
                                  <w:tc>
                                    <w:tcPr>
                                      <w:tcW w:w="0" w:type="auto"/>
                                      <w:vAlign w:val="center"/>
                                      <w:hideMark/>
                                    </w:tcPr>
                                    <w:p w14:paraId="2BC0621C" w14:textId="77777777" w:rsidR="000D0470" w:rsidRPr="000D0470" w:rsidRDefault="000D0470" w:rsidP="000D0470">
                                      <w:pPr>
                                        <w:spacing w:after="200" w:line="288" w:lineRule="auto"/>
                                        <w:rPr>
                                          <w:lang w:val="en-GB"/>
                                        </w:rPr>
                                      </w:pPr>
                                      <w:r w:rsidRPr="000D0470">
                                        <w:rPr>
                                          <w:lang w:val="en-GB"/>
                                        </w:rPr>
                                        <w:t>17968</w:t>
                                      </w:r>
                                    </w:p>
                                  </w:tc>
                                  <w:tc>
                                    <w:tcPr>
                                      <w:tcW w:w="0" w:type="auto"/>
                                      <w:vAlign w:val="center"/>
                                      <w:hideMark/>
                                    </w:tcPr>
                                    <w:p w14:paraId="0E809B00" w14:textId="77777777" w:rsidR="000D0470" w:rsidRPr="000D0470" w:rsidRDefault="000D0470" w:rsidP="000D0470">
                                      <w:pPr>
                                        <w:spacing w:after="200" w:line="288" w:lineRule="auto"/>
                                        <w:rPr>
                                          <w:lang w:val="en-GB"/>
                                        </w:rPr>
                                      </w:pPr>
                                      <w:r w:rsidRPr="000D0470">
                                        <w:rPr>
                                          <w:lang w:val="en-GB"/>
                                        </w:rPr>
                                        <w:t>74</w:t>
                                      </w:r>
                                    </w:p>
                                  </w:tc>
                                </w:tr>
                                <w:tr w:rsidR="000D0470" w:rsidRPr="000D0470" w14:paraId="75B120A5" w14:textId="77777777" w:rsidTr="000D0470">
                                  <w:trPr>
                                    <w:tblCellSpacing w:w="15" w:type="dxa"/>
                                  </w:trPr>
                                  <w:tc>
                                    <w:tcPr>
                                      <w:tcW w:w="0" w:type="auto"/>
                                      <w:vAlign w:val="center"/>
                                      <w:hideMark/>
                                    </w:tcPr>
                                    <w:p w14:paraId="4C354E4D" w14:textId="77777777" w:rsidR="000D0470" w:rsidRPr="000D0470" w:rsidRDefault="000D0470" w:rsidP="000D0470">
                                      <w:pPr>
                                        <w:spacing w:after="200" w:line="288" w:lineRule="auto"/>
                                        <w:rPr>
                                          <w:lang w:val="en-GB"/>
                                        </w:rPr>
                                      </w:pPr>
                                      <w:r w:rsidRPr="000D0470">
                                        <w:rPr>
                                          <w:lang w:val="en-GB"/>
                                        </w:rPr>
                                        <w:t>12433</w:t>
                                      </w:r>
                                    </w:p>
                                  </w:tc>
                                  <w:tc>
                                    <w:tcPr>
                                      <w:tcW w:w="0" w:type="auto"/>
                                      <w:vAlign w:val="center"/>
                                      <w:hideMark/>
                                    </w:tcPr>
                                    <w:p w14:paraId="3409C401" w14:textId="77777777" w:rsidR="000D0470" w:rsidRPr="000D0470" w:rsidRDefault="000D0470" w:rsidP="000D0470">
                                      <w:pPr>
                                        <w:spacing w:after="200" w:line="288" w:lineRule="auto"/>
                                        <w:rPr>
                                          <w:lang w:val="en-GB"/>
                                        </w:rPr>
                                      </w:pPr>
                                      <w:r w:rsidRPr="000D0470">
                                        <w:rPr>
                                          <w:lang w:val="en-GB"/>
                                        </w:rPr>
                                        <w:t>73</w:t>
                                      </w:r>
                                    </w:p>
                                  </w:tc>
                                </w:tr>
                                <w:tr w:rsidR="000D0470" w:rsidRPr="000D0470" w14:paraId="2D7CFB91" w14:textId="77777777" w:rsidTr="000D0470">
                                  <w:trPr>
                                    <w:tblCellSpacing w:w="15" w:type="dxa"/>
                                  </w:trPr>
                                  <w:tc>
                                    <w:tcPr>
                                      <w:tcW w:w="0" w:type="auto"/>
                                      <w:vAlign w:val="center"/>
                                      <w:hideMark/>
                                    </w:tcPr>
                                    <w:p w14:paraId="273E4252" w14:textId="77777777" w:rsidR="000D0470" w:rsidRPr="000D0470" w:rsidRDefault="000D0470" w:rsidP="000D0470">
                                      <w:pPr>
                                        <w:spacing w:after="200" w:line="288" w:lineRule="auto"/>
                                        <w:rPr>
                                          <w:lang w:val="en-GB"/>
                                        </w:rPr>
                                      </w:pPr>
                                      <w:r w:rsidRPr="000D0470">
                                        <w:rPr>
                                          <w:lang w:val="en-GB"/>
                                        </w:rPr>
                                        <w:t>14729</w:t>
                                      </w:r>
                                    </w:p>
                                  </w:tc>
                                  <w:tc>
                                    <w:tcPr>
                                      <w:tcW w:w="0" w:type="auto"/>
                                      <w:vAlign w:val="center"/>
                                      <w:hideMark/>
                                    </w:tcPr>
                                    <w:p w14:paraId="1A82F851" w14:textId="77777777" w:rsidR="000D0470" w:rsidRPr="000D0470" w:rsidRDefault="000D0470" w:rsidP="000D0470">
                                      <w:pPr>
                                        <w:spacing w:after="200" w:line="288" w:lineRule="auto"/>
                                        <w:rPr>
                                          <w:lang w:val="en-GB"/>
                                        </w:rPr>
                                      </w:pPr>
                                      <w:r w:rsidRPr="000D0470">
                                        <w:rPr>
                                          <w:lang w:val="en-GB"/>
                                        </w:rPr>
                                        <w:t>69</w:t>
                                      </w:r>
                                    </w:p>
                                  </w:tc>
                                </w:tr>
                                <w:tr w:rsidR="000D0470" w:rsidRPr="000D0470" w14:paraId="3E085061" w14:textId="77777777" w:rsidTr="000D0470">
                                  <w:trPr>
                                    <w:tblCellSpacing w:w="15" w:type="dxa"/>
                                  </w:trPr>
                                  <w:tc>
                                    <w:tcPr>
                                      <w:tcW w:w="0" w:type="auto"/>
                                      <w:vAlign w:val="center"/>
                                      <w:hideMark/>
                                    </w:tcPr>
                                    <w:p w14:paraId="2ECBAFBC" w14:textId="77777777" w:rsidR="000D0470" w:rsidRPr="000D0470" w:rsidRDefault="000D0470" w:rsidP="000D0470">
                                      <w:pPr>
                                        <w:spacing w:after="200" w:line="288" w:lineRule="auto"/>
                                        <w:rPr>
                                          <w:lang w:val="en-GB"/>
                                        </w:rPr>
                                      </w:pPr>
                                      <w:r w:rsidRPr="000D0470">
                                        <w:rPr>
                                          <w:lang w:val="en-GB"/>
                                        </w:rPr>
                                        <w:t>15862</w:t>
                                      </w:r>
                                    </w:p>
                                  </w:tc>
                                  <w:tc>
                                    <w:tcPr>
                                      <w:tcW w:w="0" w:type="auto"/>
                                      <w:vAlign w:val="center"/>
                                      <w:hideMark/>
                                    </w:tcPr>
                                    <w:p w14:paraId="572192C4" w14:textId="77777777" w:rsidR="000D0470" w:rsidRPr="000D0470" w:rsidRDefault="000D0470" w:rsidP="000D0470">
                                      <w:pPr>
                                        <w:spacing w:after="200" w:line="288" w:lineRule="auto"/>
                                        <w:rPr>
                                          <w:lang w:val="en-GB"/>
                                        </w:rPr>
                                      </w:pPr>
                                      <w:r w:rsidRPr="000D0470">
                                        <w:rPr>
                                          <w:lang w:val="en-GB"/>
                                        </w:rPr>
                                        <w:t>64</w:t>
                                      </w:r>
                                    </w:p>
                                  </w:tc>
                                </w:tr>
                                <w:tr w:rsidR="000D0470" w:rsidRPr="000D0470" w14:paraId="11D7E6E9" w14:textId="77777777" w:rsidTr="000D0470">
                                  <w:trPr>
                                    <w:tblCellSpacing w:w="15" w:type="dxa"/>
                                  </w:trPr>
                                  <w:tc>
                                    <w:tcPr>
                                      <w:tcW w:w="0" w:type="auto"/>
                                      <w:vAlign w:val="center"/>
                                      <w:hideMark/>
                                    </w:tcPr>
                                    <w:p w14:paraId="600077A5" w14:textId="77777777" w:rsidR="000D0470" w:rsidRPr="000D0470" w:rsidRDefault="000D0470" w:rsidP="000D0470">
                                      <w:pPr>
                                        <w:spacing w:after="200" w:line="288" w:lineRule="auto"/>
                                        <w:rPr>
                                          <w:lang w:val="en-GB"/>
                                        </w:rPr>
                                      </w:pPr>
                                      <w:r w:rsidRPr="000D0470">
                                        <w:rPr>
                                          <w:lang w:val="en-GB"/>
                                        </w:rPr>
                                        <w:t>12838</w:t>
                                      </w:r>
                                    </w:p>
                                  </w:tc>
                                  <w:tc>
                                    <w:tcPr>
                                      <w:tcW w:w="0" w:type="auto"/>
                                      <w:vAlign w:val="center"/>
                                      <w:hideMark/>
                                    </w:tcPr>
                                    <w:p w14:paraId="0CFAF00D" w14:textId="77777777" w:rsidR="000D0470" w:rsidRPr="000D0470" w:rsidRDefault="000D0470" w:rsidP="000D0470">
                                      <w:pPr>
                                        <w:spacing w:after="200" w:line="288" w:lineRule="auto"/>
                                        <w:rPr>
                                          <w:lang w:val="en-GB"/>
                                        </w:rPr>
                                      </w:pPr>
                                      <w:r w:rsidRPr="000D0470">
                                        <w:rPr>
                                          <w:lang w:val="en-GB"/>
                                        </w:rPr>
                                        <w:t>59</w:t>
                                      </w:r>
                                    </w:p>
                                  </w:tc>
                                </w:tr>
                                <w:tr w:rsidR="000D0470" w:rsidRPr="000D0470" w14:paraId="1E3F1FD1" w14:textId="77777777" w:rsidTr="000D0470">
                                  <w:trPr>
                                    <w:tblCellSpacing w:w="15" w:type="dxa"/>
                                  </w:trPr>
                                  <w:tc>
                                    <w:tcPr>
                                      <w:tcW w:w="0" w:type="auto"/>
                                      <w:vAlign w:val="center"/>
                                      <w:hideMark/>
                                    </w:tcPr>
                                    <w:p w14:paraId="22C2375D" w14:textId="77777777" w:rsidR="000D0470" w:rsidRPr="000D0470" w:rsidRDefault="000D0470" w:rsidP="000D0470">
                                      <w:pPr>
                                        <w:spacing w:after="200" w:line="288" w:lineRule="auto"/>
                                        <w:rPr>
                                          <w:lang w:val="en-GB"/>
                                        </w:rPr>
                                      </w:pPr>
                                      <w:r w:rsidRPr="000D0470">
                                        <w:rPr>
                                          <w:lang w:val="en-GB"/>
                                        </w:rPr>
                                        <w:t>17920</w:t>
                                      </w:r>
                                    </w:p>
                                  </w:tc>
                                  <w:tc>
                                    <w:tcPr>
                                      <w:tcW w:w="0" w:type="auto"/>
                                      <w:vAlign w:val="center"/>
                                      <w:hideMark/>
                                    </w:tcPr>
                                    <w:p w14:paraId="0FD29F8A" w14:textId="77777777" w:rsidR="000D0470" w:rsidRPr="000D0470" w:rsidRDefault="000D0470" w:rsidP="000D0470">
                                      <w:pPr>
                                        <w:spacing w:after="200" w:line="288" w:lineRule="auto"/>
                                        <w:rPr>
                                          <w:lang w:val="en-GB"/>
                                        </w:rPr>
                                      </w:pPr>
                                      <w:r w:rsidRPr="000D0470">
                                        <w:rPr>
                                          <w:lang w:val="en-GB"/>
                                        </w:rPr>
                                        <w:t>54</w:t>
                                      </w:r>
                                    </w:p>
                                  </w:tc>
                                </w:tr>
                                <w:tr w:rsidR="000D0470" w:rsidRPr="000D0470" w14:paraId="6B82C5BE" w14:textId="77777777" w:rsidTr="000D0470">
                                  <w:trPr>
                                    <w:tblCellSpacing w:w="15" w:type="dxa"/>
                                  </w:trPr>
                                  <w:tc>
                                    <w:tcPr>
                                      <w:tcW w:w="0" w:type="auto"/>
                                      <w:vAlign w:val="center"/>
                                      <w:hideMark/>
                                    </w:tcPr>
                                    <w:p w14:paraId="76B44E9E" w14:textId="77777777" w:rsidR="000D0470" w:rsidRPr="000D0470" w:rsidRDefault="000D0470" w:rsidP="000D0470">
                                      <w:pPr>
                                        <w:spacing w:after="200" w:line="288" w:lineRule="auto"/>
                                        <w:rPr>
                                          <w:lang w:val="en-GB"/>
                                        </w:rPr>
                                      </w:pPr>
                                      <w:r w:rsidRPr="000D0470">
                                        <w:rPr>
                                          <w:lang w:val="en-GB"/>
                                        </w:rPr>
                                        <w:t>17908</w:t>
                                      </w:r>
                                    </w:p>
                                  </w:tc>
                                  <w:tc>
                                    <w:tcPr>
                                      <w:tcW w:w="0" w:type="auto"/>
                                      <w:vAlign w:val="center"/>
                                      <w:hideMark/>
                                    </w:tcPr>
                                    <w:p w14:paraId="7E38FE5A" w14:textId="77777777" w:rsidR="000D0470" w:rsidRPr="000D0470" w:rsidRDefault="000D0470" w:rsidP="000D0470">
                                      <w:pPr>
                                        <w:spacing w:after="200" w:line="288" w:lineRule="auto"/>
                                        <w:rPr>
                                          <w:lang w:val="en-GB"/>
                                        </w:rPr>
                                      </w:pPr>
                                      <w:r w:rsidRPr="000D0470">
                                        <w:rPr>
                                          <w:lang w:val="en-GB"/>
                                        </w:rPr>
                                        <w:t>51</w:t>
                                      </w:r>
                                    </w:p>
                                  </w:tc>
                                </w:tr>
                              </w:tbl>
                              <w:p w14:paraId="12E8FE64" w14:textId="77777777" w:rsidR="000D0470" w:rsidRPr="000D0470" w:rsidRDefault="000D0470" w:rsidP="000D0470">
                                <w:pPr>
                                  <w:spacing w:after="200" w:line="288" w:lineRule="auto"/>
                                  <w:rPr>
                                    <w:b/>
                                    <w:bCs/>
                                    <w:lang w:val="en-GB"/>
                                  </w:rPr>
                                </w:pPr>
                                <w:r w:rsidRPr="000D0470">
                                  <w:rPr>
                                    <w:b/>
                                    <w:bCs/>
                                    <w:lang w:val="en-GB"/>
                                  </w:rPr>
                                  <w:t>Medium (21 se 50 Unique Purchases):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9"/>
                                  <w:gridCol w:w="1558"/>
                                </w:tblGrid>
                                <w:tr w:rsidR="000D0470" w:rsidRPr="000D0470" w14:paraId="4FB2A896" w14:textId="77777777" w:rsidTr="000D0470">
                                  <w:trPr>
                                    <w:tblHeader/>
                                    <w:tblCellSpacing w:w="15" w:type="dxa"/>
                                  </w:trPr>
                                  <w:tc>
                                    <w:tcPr>
                                      <w:tcW w:w="0" w:type="auto"/>
                                      <w:vAlign w:val="center"/>
                                      <w:hideMark/>
                                    </w:tcPr>
                                    <w:p w14:paraId="0F73F941" w14:textId="77777777" w:rsidR="000D0470" w:rsidRPr="000D0470" w:rsidRDefault="000D0470" w:rsidP="000D0470">
                                      <w:pPr>
                                        <w:spacing w:after="200" w:line="288" w:lineRule="auto"/>
                                        <w:rPr>
                                          <w:b/>
                                          <w:bCs/>
                                          <w:lang w:val="en-GB"/>
                                        </w:rPr>
                                      </w:pPr>
                                      <w:r w:rsidRPr="000D0470">
                                        <w:rPr>
                                          <w:b/>
                                          <w:bCs/>
                                          <w:lang w:val="en-GB"/>
                                        </w:rPr>
                                        <w:t>CustomerID</w:t>
                                      </w:r>
                                    </w:p>
                                  </w:tc>
                                  <w:tc>
                                    <w:tcPr>
                                      <w:tcW w:w="0" w:type="auto"/>
                                      <w:vAlign w:val="center"/>
                                      <w:hideMark/>
                                    </w:tcPr>
                                    <w:p w14:paraId="6F2DEB8E" w14:textId="77777777" w:rsidR="000D0470" w:rsidRPr="000D0470" w:rsidRDefault="000D0470" w:rsidP="000D0470">
                                      <w:pPr>
                                        <w:spacing w:after="200" w:line="288" w:lineRule="auto"/>
                                        <w:rPr>
                                          <w:b/>
                                          <w:bCs/>
                                          <w:lang w:val="en-GB"/>
                                        </w:rPr>
                                      </w:pPr>
                                      <w:r w:rsidRPr="000D0470">
                                        <w:rPr>
                                          <w:b/>
                                          <w:bCs/>
                                          <w:lang w:val="en-GB"/>
                                        </w:rPr>
                                        <w:t>Unique Purchases</w:t>
                                      </w:r>
                                    </w:p>
                                  </w:tc>
                                </w:tr>
                                <w:tr w:rsidR="000D0470" w:rsidRPr="000D0470" w14:paraId="24E43C4E" w14:textId="77777777" w:rsidTr="000D0470">
                                  <w:trPr>
                                    <w:tblCellSpacing w:w="15" w:type="dxa"/>
                                  </w:trPr>
                                  <w:tc>
                                    <w:tcPr>
                                      <w:tcW w:w="0" w:type="auto"/>
                                      <w:vAlign w:val="center"/>
                                      <w:hideMark/>
                                    </w:tcPr>
                                    <w:p w14:paraId="13FA6207" w14:textId="77777777" w:rsidR="000D0470" w:rsidRPr="000D0470" w:rsidRDefault="000D0470" w:rsidP="000D0470">
                                      <w:pPr>
                                        <w:spacing w:after="200" w:line="288" w:lineRule="auto"/>
                                        <w:rPr>
                                          <w:lang w:val="en-GB"/>
                                        </w:rPr>
                                      </w:pPr>
                                      <w:r w:rsidRPr="000D0470">
                                        <w:rPr>
                                          <w:lang w:val="en-GB"/>
                                        </w:rPr>
                                        <w:t>14307</w:t>
                                      </w:r>
                                    </w:p>
                                  </w:tc>
                                  <w:tc>
                                    <w:tcPr>
                                      <w:tcW w:w="0" w:type="auto"/>
                                      <w:vAlign w:val="center"/>
                                      <w:hideMark/>
                                    </w:tcPr>
                                    <w:p w14:paraId="078F70BA" w14:textId="77777777" w:rsidR="000D0470" w:rsidRPr="000D0470" w:rsidRDefault="000D0470" w:rsidP="000D0470">
                                      <w:pPr>
                                        <w:spacing w:after="200" w:line="288" w:lineRule="auto"/>
                                        <w:rPr>
                                          <w:lang w:val="en-GB"/>
                                        </w:rPr>
                                      </w:pPr>
                                      <w:r w:rsidRPr="000D0470">
                                        <w:rPr>
                                          <w:lang w:val="en-GB"/>
                                        </w:rPr>
                                        <w:t>48</w:t>
                                      </w:r>
                                    </w:p>
                                  </w:tc>
                                </w:tr>
                                <w:tr w:rsidR="000D0470" w:rsidRPr="000D0470" w14:paraId="0D13B897" w14:textId="77777777" w:rsidTr="000D0470">
                                  <w:trPr>
                                    <w:tblCellSpacing w:w="15" w:type="dxa"/>
                                  </w:trPr>
                                  <w:tc>
                                    <w:tcPr>
                                      <w:tcW w:w="0" w:type="auto"/>
                                      <w:vAlign w:val="center"/>
                                      <w:hideMark/>
                                    </w:tcPr>
                                    <w:p w14:paraId="62EA40AB" w14:textId="77777777" w:rsidR="000D0470" w:rsidRPr="000D0470" w:rsidRDefault="000D0470" w:rsidP="000D0470">
                                      <w:pPr>
                                        <w:spacing w:after="200" w:line="288" w:lineRule="auto"/>
                                        <w:rPr>
                                          <w:lang w:val="en-GB"/>
                                        </w:rPr>
                                      </w:pPr>
                                      <w:r w:rsidRPr="000D0470">
                                        <w:rPr>
                                          <w:lang w:val="en-GB"/>
                                        </w:rPr>
                                        <w:t>15012</w:t>
                                      </w:r>
                                    </w:p>
                                  </w:tc>
                                  <w:tc>
                                    <w:tcPr>
                                      <w:tcW w:w="0" w:type="auto"/>
                                      <w:vAlign w:val="center"/>
                                      <w:hideMark/>
                                    </w:tcPr>
                                    <w:p w14:paraId="4FBFD323" w14:textId="77777777" w:rsidR="000D0470" w:rsidRPr="000D0470" w:rsidRDefault="000D0470" w:rsidP="000D0470">
                                      <w:pPr>
                                        <w:spacing w:after="200" w:line="288" w:lineRule="auto"/>
                                        <w:rPr>
                                          <w:lang w:val="en-GB"/>
                                        </w:rPr>
                                      </w:pPr>
                                      <w:r w:rsidRPr="000D0470">
                                        <w:rPr>
                                          <w:lang w:val="en-GB"/>
                                        </w:rPr>
                                        <w:t>46</w:t>
                                      </w:r>
                                    </w:p>
                                  </w:tc>
                                </w:tr>
                                <w:tr w:rsidR="000D0470" w:rsidRPr="000D0470" w14:paraId="5C87C684" w14:textId="77777777" w:rsidTr="000D0470">
                                  <w:trPr>
                                    <w:tblCellSpacing w:w="15" w:type="dxa"/>
                                  </w:trPr>
                                  <w:tc>
                                    <w:tcPr>
                                      <w:tcW w:w="0" w:type="auto"/>
                                      <w:vAlign w:val="center"/>
                                      <w:hideMark/>
                                    </w:tcPr>
                                    <w:p w14:paraId="489D2849" w14:textId="77777777" w:rsidR="000D0470" w:rsidRPr="000D0470" w:rsidRDefault="000D0470" w:rsidP="000D0470">
                                      <w:pPr>
                                        <w:spacing w:after="200" w:line="288" w:lineRule="auto"/>
                                        <w:rPr>
                                          <w:lang w:val="en-GB"/>
                                        </w:rPr>
                                      </w:pPr>
                                      <w:r w:rsidRPr="000D0470">
                                        <w:rPr>
                                          <w:lang w:val="en-GB"/>
                                        </w:rPr>
                                        <w:t>15525</w:t>
                                      </w:r>
                                    </w:p>
                                  </w:tc>
                                  <w:tc>
                                    <w:tcPr>
                                      <w:tcW w:w="0" w:type="auto"/>
                                      <w:vAlign w:val="center"/>
                                      <w:hideMark/>
                                    </w:tcPr>
                                    <w:p w14:paraId="501F5189" w14:textId="77777777" w:rsidR="000D0470" w:rsidRPr="000D0470" w:rsidRDefault="000D0470" w:rsidP="000D0470">
                                      <w:pPr>
                                        <w:spacing w:after="200" w:line="288" w:lineRule="auto"/>
                                        <w:rPr>
                                          <w:lang w:val="en-GB"/>
                                        </w:rPr>
                                      </w:pPr>
                                      <w:r w:rsidRPr="000D0470">
                                        <w:rPr>
                                          <w:lang w:val="en-GB"/>
                                        </w:rPr>
                                        <w:t>44</w:t>
                                      </w:r>
                                    </w:p>
                                  </w:tc>
                                </w:tr>
                                <w:tr w:rsidR="000D0470" w:rsidRPr="000D0470" w14:paraId="74A04EBF" w14:textId="77777777" w:rsidTr="000D0470">
                                  <w:trPr>
                                    <w:tblCellSpacing w:w="15" w:type="dxa"/>
                                  </w:trPr>
                                  <w:tc>
                                    <w:tcPr>
                                      <w:tcW w:w="0" w:type="auto"/>
                                      <w:vAlign w:val="center"/>
                                      <w:hideMark/>
                                    </w:tcPr>
                                    <w:p w14:paraId="5FD7964F" w14:textId="77777777" w:rsidR="000D0470" w:rsidRPr="000D0470" w:rsidRDefault="000D0470" w:rsidP="000D0470">
                                      <w:pPr>
                                        <w:spacing w:after="200" w:line="288" w:lineRule="auto"/>
                                        <w:rPr>
                                          <w:lang w:val="en-GB"/>
                                        </w:rPr>
                                      </w:pPr>
                                      <w:r w:rsidRPr="000D0470">
                                        <w:rPr>
                                          <w:lang w:val="en-GB"/>
                                        </w:rPr>
                                        <w:t>15311</w:t>
                                      </w:r>
                                    </w:p>
                                  </w:tc>
                                  <w:tc>
                                    <w:tcPr>
                                      <w:tcW w:w="0" w:type="auto"/>
                                      <w:vAlign w:val="center"/>
                                      <w:hideMark/>
                                    </w:tcPr>
                                    <w:p w14:paraId="6CAE452A" w14:textId="77777777" w:rsidR="000D0470" w:rsidRPr="000D0470" w:rsidRDefault="000D0470" w:rsidP="000D0470">
                                      <w:pPr>
                                        <w:spacing w:after="200" w:line="288" w:lineRule="auto"/>
                                        <w:rPr>
                                          <w:lang w:val="en-GB"/>
                                        </w:rPr>
                                      </w:pPr>
                                      <w:r w:rsidRPr="000D0470">
                                        <w:rPr>
                                          <w:lang w:val="en-GB"/>
                                        </w:rPr>
                                        <w:t>34</w:t>
                                      </w:r>
                                    </w:p>
                                  </w:tc>
                                </w:tr>
                                <w:tr w:rsidR="000D0470" w:rsidRPr="000D0470" w14:paraId="4742C4AB" w14:textId="77777777" w:rsidTr="000D0470">
                                  <w:trPr>
                                    <w:tblCellSpacing w:w="15" w:type="dxa"/>
                                  </w:trPr>
                                  <w:tc>
                                    <w:tcPr>
                                      <w:tcW w:w="0" w:type="auto"/>
                                      <w:vAlign w:val="center"/>
                                      <w:hideMark/>
                                    </w:tcPr>
                                    <w:p w14:paraId="44F9E435" w14:textId="77777777" w:rsidR="000D0470" w:rsidRPr="000D0470" w:rsidRDefault="000D0470" w:rsidP="000D0470">
                                      <w:pPr>
                                        <w:spacing w:after="200" w:line="288" w:lineRule="auto"/>
                                        <w:rPr>
                                          <w:lang w:val="en-GB"/>
                                        </w:rPr>
                                      </w:pPr>
                                      <w:r w:rsidRPr="000D0470">
                                        <w:rPr>
                                          <w:lang w:val="en-GB"/>
                                        </w:rPr>
                                        <w:t>14594</w:t>
                                      </w:r>
                                    </w:p>
                                  </w:tc>
                                  <w:tc>
                                    <w:tcPr>
                                      <w:tcW w:w="0" w:type="auto"/>
                                      <w:vAlign w:val="center"/>
                                      <w:hideMark/>
                                    </w:tcPr>
                                    <w:p w14:paraId="41B4919B" w14:textId="77777777" w:rsidR="000D0470" w:rsidRPr="000D0470" w:rsidRDefault="000D0470" w:rsidP="000D0470">
                                      <w:pPr>
                                        <w:spacing w:after="200" w:line="288" w:lineRule="auto"/>
                                        <w:rPr>
                                          <w:lang w:val="en-GB"/>
                                        </w:rPr>
                                      </w:pPr>
                                      <w:r w:rsidRPr="000D0470">
                                        <w:rPr>
                                          <w:lang w:val="en-GB"/>
                                        </w:rPr>
                                        <w:t>31</w:t>
                                      </w:r>
                                    </w:p>
                                  </w:tc>
                                </w:tr>
                                <w:tr w:rsidR="000D0470" w:rsidRPr="000D0470" w14:paraId="76B56ADF" w14:textId="77777777" w:rsidTr="000D0470">
                                  <w:trPr>
                                    <w:tblCellSpacing w:w="15" w:type="dxa"/>
                                  </w:trPr>
                                  <w:tc>
                                    <w:tcPr>
                                      <w:tcW w:w="0" w:type="auto"/>
                                      <w:vAlign w:val="center"/>
                                      <w:hideMark/>
                                    </w:tcPr>
                                    <w:p w14:paraId="677FBA65" w14:textId="77777777" w:rsidR="000D0470" w:rsidRPr="000D0470" w:rsidRDefault="000D0470" w:rsidP="000D0470">
                                      <w:pPr>
                                        <w:spacing w:after="200" w:line="288" w:lineRule="auto"/>
                                        <w:rPr>
                                          <w:lang w:val="en-GB"/>
                                        </w:rPr>
                                      </w:pPr>
                                      <w:r w:rsidRPr="000D0470">
                                        <w:rPr>
                                          <w:lang w:val="en-GB"/>
                                        </w:rPr>
                                        <w:t>17897</w:t>
                                      </w:r>
                                    </w:p>
                                  </w:tc>
                                  <w:tc>
                                    <w:tcPr>
                                      <w:tcW w:w="0" w:type="auto"/>
                                      <w:vAlign w:val="center"/>
                                      <w:hideMark/>
                                    </w:tcPr>
                                    <w:p w14:paraId="2A1EB293" w14:textId="77777777" w:rsidR="000D0470" w:rsidRPr="000D0470" w:rsidRDefault="000D0470" w:rsidP="000D0470">
                                      <w:pPr>
                                        <w:spacing w:after="200" w:line="288" w:lineRule="auto"/>
                                        <w:rPr>
                                          <w:lang w:val="en-GB"/>
                                        </w:rPr>
                                      </w:pPr>
                                      <w:r w:rsidRPr="000D0470">
                                        <w:rPr>
                                          <w:lang w:val="en-GB"/>
                                        </w:rPr>
                                        <w:t>31</w:t>
                                      </w:r>
                                    </w:p>
                                  </w:tc>
                                </w:tr>
                                <w:tr w:rsidR="000D0470" w:rsidRPr="000D0470" w14:paraId="17D9CBF6" w14:textId="77777777" w:rsidTr="000D0470">
                                  <w:trPr>
                                    <w:tblCellSpacing w:w="15" w:type="dxa"/>
                                  </w:trPr>
                                  <w:tc>
                                    <w:tcPr>
                                      <w:tcW w:w="0" w:type="auto"/>
                                      <w:vAlign w:val="center"/>
                                      <w:hideMark/>
                                    </w:tcPr>
                                    <w:p w14:paraId="28D1D311" w14:textId="77777777" w:rsidR="000D0470" w:rsidRPr="000D0470" w:rsidRDefault="000D0470" w:rsidP="000D0470">
                                      <w:pPr>
                                        <w:spacing w:after="200" w:line="288" w:lineRule="auto"/>
                                        <w:rPr>
                                          <w:lang w:val="en-GB"/>
                                        </w:rPr>
                                      </w:pPr>
                                      <w:r w:rsidRPr="000D0470">
                                        <w:rPr>
                                          <w:lang w:val="en-GB"/>
                                        </w:rPr>
                                        <w:t>16218</w:t>
                                      </w:r>
                                    </w:p>
                                  </w:tc>
                                  <w:tc>
                                    <w:tcPr>
                                      <w:tcW w:w="0" w:type="auto"/>
                                      <w:vAlign w:val="center"/>
                                      <w:hideMark/>
                                    </w:tcPr>
                                    <w:p w14:paraId="149AF5F1" w14:textId="77777777" w:rsidR="000D0470" w:rsidRPr="000D0470" w:rsidRDefault="000D0470" w:rsidP="000D0470">
                                      <w:pPr>
                                        <w:spacing w:after="200" w:line="288" w:lineRule="auto"/>
                                        <w:rPr>
                                          <w:lang w:val="en-GB"/>
                                        </w:rPr>
                                      </w:pPr>
                                      <w:r w:rsidRPr="000D0470">
                                        <w:rPr>
                                          <w:lang w:val="en-GB"/>
                                        </w:rPr>
                                        <w:t>28</w:t>
                                      </w:r>
                                    </w:p>
                                  </w:tc>
                                </w:tr>
                                <w:tr w:rsidR="000D0470" w:rsidRPr="000D0470" w14:paraId="5E236D50" w14:textId="77777777" w:rsidTr="000D0470">
                                  <w:trPr>
                                    <w:tblCellSpacing w:w="15" w:type="dxa"/>
                                  </w:trPr>
                                  <w:tc>
                                    <w:tcPr>
                                      <w:tcW w:w="0" w:type="auto"/>
                                      <w:vAlign w:val="center"/>
                                      <w:hideMark/>
                                    </w:tcPr>
                                    <w:p w14:paraId="197252B1" w14:textId="77777777" w:rsidR="000D0470" w:rsidRPr="000D0470" w:rsidRDefault="000D0470" w:rsidP="000D0470">
                                      <w:pPr>
                                        <w:spacing w:after="200" w:line="288" w:lineRule="auto"/>
                                        <w:rPr>
                                          <w:lang w:val="en-GB"/>
                                        </w:rPr>
                                      </w:pPr>
                                      <w:r w:rsidRPr="000D0470">
                                        <w:rPr>
                                          <w:lang w:val="en-GB"/>
                                        </w:rPr>
                                        <w:t>15983</w:t>
                                      </w:r>
                                    </w:p>
                                  </w:tc>
                                  <w:tc>
                                    <w:tcPr>
                                      <w:tcW w:w="0" w:type="auto"/>
                                      <w:vAlign w:val="center"/>
                                      <w:hideMark/>
                                    </w:tcPr>
                                    <w:p w14:paraId="51DB1E3A" w14:textId="77777777" w:rsidR="000D0470" w:rsidRPr="000D0470" w:rsidRDefault="000D0470" w:rsidP="000D0470">
                                      <w:pPr>
                                        <w:spacing w:after="200" w:line="288" w:lineRule="auto"/>
                                        <w:rPr>
                                          <w:lang w:val="en-GB"/>
                                        </w:rPr>
                                      </w:pPr>
                                      <w:r w:rsidRPr="000D0470">
                                        <w:rPr>
                                          <w:lang w:val="en-GB"/>
                                        </w:rPr>
                                        <w:t>28</w:t>
                                      </w:r>
                                    </w:p>
                                  </w:tc>
                                </w:tr>
                                <w:tr w:rsidR="000D0470" w:rsidRPr="000D0470" w14:paraId="3AD06E6B" w14:textId="77777777" w:rsidTr="000D0470">
                                  <w:trPr>
                                    <w:tblCellSpacing w:w="15" w:type="dxa"/>
                                  </w:trPr>
                                  <w:tc>
                                    <w:tcPr>
                                      <w:tcW w:w="0" w:type="auto"/>
                                      <w:vAlign w:val="center"/>
                                      <w:hideMark/>
                                    </w:tcPr>
                                    <w:p w14:paraId="10257287" w14:textId="77777777" w:rsidR="000D0470" w:rsidRPr="000D0470" w:rsidRDefault="000D0470" w:rsidP="000D0470">
                                      <w:pPr>
                                        <w:spacing w:after="200" w:line="288" w:lineRule="auto"/>
                                        <w:rPr>
                                          <w:lang w:val="en-GB"/>
                                        </w:rPr>
                                      </w:pPr>
                                      <w:r w:rsidRPr="000D0470">
                                        <w:rPr>
                                          <w:lang w:val="en-GB"/>
                                        </w:rPr>
                                        <w:t>15165</w:t>
                                      </w:r>
                                    </w:p>
                                  </w:tc>
                                  <w:tc>
                                    <w:tcPr>
                                      <w:tcW w:w="0" w:type="auto"/>
                                      <w:vAlign w:val="center"/>
                                      <w:hideMark/>
                                    </w:tcPr>
                                    <w:p w14:paraId="07A75E11" w14:textId="77777777" w:rsidR="000D0470" w:rsidRPr="000D0470" w:rsidRDefault="000D0470" w:rsidP="000D0470">
                                      <w:pPr>
                                        <w:spacing w:after="200" w:line="288" w:lineRule="auto"/>
                                        <w:rPr>
                                          <w:lang w:val="en-GB"/>
                                        </w:rPr>
                                      </w:pPr>
                                      <w:r w:rsidRPr="000D0470">
                                        <w:rPr>
                                          <w:lang w:val="en-GB"/>
                                        </w:rPr>
                                        <w:t>27</w:t>
                                      </w:r>
                                    </w:p>
                                  </w:tc>
                                </w:tr>
                                <w:tr w:rsidR="000D0470" w:rsidRPr="000D0470" w14:paraId="6A2F5795" w14:textId="77777777" w:rsidTr="000D0470">
                                  <w:trPr>
                                    <w:tblCellSpacing w:w="15" w:type="dxa"/>
                                  </w:trPr>
                                  <w:tc>
                                    <w:tcPr>
                                      <w:tcW w:w="0" w:type="auto"/>
                                      <w:vAlign w:val="center"/>
                                      <w:hideMark/>
                                    </w:tcPr>
                                    <w:p w14:paraId="6928DA35" w14:textId="77777777" w:rsidR="000D0470" w:rsidRPr="000D0470" w:rsidRDefault="000D0470" w:rsidP="000D0470">
                                      <w:pPr>
                                        <w:spacing w:after="200" w:line="288" w:lineRule="auto"/>
                                        <w:rPr>
                                          <w:lang w:val="en-GB"/>
                                        </w:rPr>
                                      </w:pPr>
                                      <w:r w:rsidRPr="000D0470">
                                        <w:rPr>
                                          <w:lang w:val="en-GB"/>
                                        </w:rPr>
                                        <w:t>17511</w:t>
                                      </w:r>
                                    </w:p>
                                  </w:tc>
                                  <w:tc>
                                    <w:tcPr>
                                      <w:tcW w:w="0" w:type="auto"/>
                                      <w:vAlign w:val="center"/>
                                      <w:hideMark/>
                                    </w:tcPr>
                                    <w:p w14:paraId="5F480D33" w14:textId="77777777" w:rsidR="000D0470" w:rsidRPr="000D0470" w:rsidRDefault="000D0470" w:rsidP="000D0470">
                                      <w:pPr>
                                        <w:spacing w:after="200" w:line="288" w:lineRule="auto"/>
                                        <w:rPr>
                                          <w:lang w:val="en-GB"/>
                                        </w:rPr>
                                      </w:pPr>
                                      <w:r w:rsidRPr="000D0470">
                                        <w:rPr>
                                          <w:lang w:val="en-GB"/>
                                        </w:rPr>
                                        <w:t>24</w:t>
                                      </w:r>
                                    </w:p>
                                  </w:tc>
                                </w:tr>
                                <w:tr w:rsidR="000D0470" w:rsidRPr="000D0470" w14:paraId="610377A0" w14:textId="77777777" w:rsidTr="000D0470">
                                  <w:trPr>
                                    <w:tblCellSpacing w:w="15" w:type="dxa"/>
                                  </w:trPr>
                                  <w:tc>
                                    <w:tcPr>
                                      <w:tcW w:w="0" w:type="auto"/>
                                      <w:vAlign w:val="center"/>
                                      <w:hideMark/>
                                    </w:tcPr>
                                    <w:p w14:paraId="353FEB36" w14:textId="77777777" w:rsidR="000D0470" w:rsidRPr="000D0470" w:rsidRDefault="000D0470" w:rsidP="000D0470">
                                      <w:pPr>
                                        <w:spacing w:after="200" w:line="288" w:lineRule="auto"/>
                                        <w:rPr>
                                          <w:lang w:val="en-GB"/>
                                        </w:rPr>
                                      </w:pPr>
                                      <w:r w:rsidRPr="000D0470">
                                        <w:rPr>
                                          <w:lang w:val="en-GB"/>
                                        </w:rPr>
                                        <w:t>15485</w:t>
                                      </w:r>
                                    </w:p>
                                  </w:tc>
                                  <w:tc>
                                    <w:tcPr>
                                      <w:tcW w:w="0" w:type="auto"/>
                                      <w:vAlign w:val="center"/>
                                      <w:hideMark/>
                                    </w:tcPr>
                                    <w:p w14:paraId="702F48A9" w14:textId="77777777" w:rsidR="000D0470" w:rsidRPr="000D0470" w:rsidRDefault="000D0470" w:rsidP="000D0470">
                                      <w:pPr>
                                        <w:spacing w:after="200" w:line="288" w:lineRule="auto"/>
                                        <w:rPr>
                                          <w:lang w:val="en-GB"/>
                                        </w:rPr>
                                      </w:pPr>
                                      <w:r w:rsidRPr="000D0470">
                                        <w:rPr>
                                          <w:lang w:val="en-GB"/>
                                        </w:rPr>
                                        <w:t>22</w:t>
                                      </w:r>
                                    </w:p>
                                  </w:tc>
                                </w:tr>
                                <w:tr w:rsidR="000D0470" w:rsidRPr="000D0470" w14:paraId="2CA966A0" w14:textId="77777777" w:rsidTr="000D0470">
                                  <w:trPr>
                                    <w:tblCellSpacing w:w="15" w:type="dxa"/>
                                  </w:trPr>
                                  <w:tc>
                                    <w:tcPr>
                                      <w:tcW w:w="0" w:type="auto"/>
                                      <w:vAlign w:val="center"/>
                                      <w:hideMark/>
                                    </w:tcPr>
                                    <w:p w14:paraId="5D111542" w14:textId="77777777" w:rsidR="000D0470" w:rsidRPr="000D0470" w:rsidRDefault="000D0470" w:rsidP="000D0470">
                                      <w:pPr>
                                        <w:spacing w:after="200" w:line="288" w:lineRule="auto"/>
                                        <w:rPr>
                                          <w:lang w:val="en-GB"/>
                                        </w:rPr>
                                      </w:pPr>
                                      <w:r w:rsidRPr="000D0470">
                                        <w:rPr>
                                          <w:lang w:val="en-GB"/>
                                        </w:rPr>
                                        <w:t>17905</w:t>
                                      </w:r>
                                    </w:p>
                                  </w:tc>
                                  <w:tc>
                                    <w:tcPr>
                                      <w:tcW w:w="0" w:type="auto"/>
                                      <w:vAlign w:val="center"/>
                                      <w:hideMark/>
                                    </w:tcPr>
                                    <w:p w14:paraId="73696089" w14:textId="77777777" w:rsidR="000D0470" w:rsidRPr="000D0470" w:rsidRDefault="000D0470" w:rsidP="000D0470">
                                      <w:pPr>
                                        <w:spacing w:after="200" w:line="288" w:lineRule="auto"/>
                                        <w:rPr>
                                          <w:lang w:val="en-GB"/>
                                        </w:rPr>
                                      </w:pPr>
                                      <w:r w:rsidRPr="000D0470">
                                        <w:rPr>
                                          <w:lang w:val="en-GB"/>
                                        </w:rPr>
                                        <w:t>22</w:t>
                                      </w:r>
                                    </w:p>
                                  </w:tc>
                                </w:tr>
                                <w:tr w:rsidR="000D0470" w:rsidRPr="000D0470" w14:paraId="1FDA91B5" w14:textId="77777777" w:rsidTr="000D0470">
                                  <w:trPr>
                                    <w:tblCellSpacing w:w="15" w:type="dxa"/>
                                  </w:trPr>
                                  <w:tc>
                                    <w:tcPr>
                                      <w:tcW w:w="0" w:type="auto"/>
                                      <w:vAlign w:val="center"/>
                                      <w:hideMark/>
                                    </w:tcPr>
                                    <w:p w14:paraId="79D2CF87" w14:textId="77777777" w:rsidR="000D0470" w:rsidRPr="000D0470" w:rsidRDefault="000D0470" w:rsidP="000D0470">
                                      <w:pPr>
                                        <w:spacing w:after="200" w:line="288" w:lineRule="auto"/>
                                        <w:rPr>
                                          <w:lang w:val="en-GB"/>
                                        </w:rPr>
                                      </w:pPr>
                                      <w:r w:rsidRPr="000D0470">
                                        <w:rPr>
                                          <w:lang w:val="en-GB"/>
                                        </w:rPr>
                                        <w:t>14911</w:t>
                                      </w:r>
                                    </w:p>
                                  </w:tc>
                                  <w:tc>
                                    <w:tcPr>
                                      <w:tcW w:w="0" w:type="auto"/>
                                      <w:vAlign w:val="center"/>
                                      <w:hideMark/>
                                    </w:tcPr>
                                    <w:p w14:paraId="27707238" w14:textId="77777777" w:rsidR="000D0470" w:rsidRPr="000D0470" w:rsidRDefault="000D0470" w:rsidP="000D0470">
                                      <w:pPr>
                                        <w:spacing w:after="200" w:line="288" w:lineRule="auto"/>
                                        <w:rPr>
                                          <w:lang w:val="en-GB"/>
                                        </w:rPr>
                                      </w:pPr>
                                      <w:r w:rsidRPr="000D0470">
                                        <w:rPr>
                                          <w:lang w:val="en-GB"/>
                                        </w:rPr>
                                        <w:t>21</w:t>
                                      </w:r>
                                    </w:p>
                                  </w:tc>
                                </w:tr>
                              </w:tbl>
                              <w:p w14:paraId="1F148B8C" w14:textId="77777777" w:rsidR="000D0470" w:rsidRPr="000D0470" w:rsidRDefault="000D0470" w:rsidP="000D0470">
                                <w:pPr>
                                  <w:spacing w:after="200" w:line="288" w:lineRule="auto"/>
                                  <w:rPr>
                                    <w:b/>
                                    <w:bCs/>
                                    <w:lang w:val="en-GB"/>
                                  </w:rPr>
                                </w:pPr>
                                <w:r w:rsidRPr="000D0470">
                                  <w:rPr>
                                    <w:b/>
                                    <w:bCs/>
                                    <w:lang w:val="en-GB"/>
                                  </w:rPr>
                                  <w:t>Low (1 se 20 Unique Purchases):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9"/>
                                  <w:gridCol w:w="1558"/>
                                </w:tblGrid>
                                <w:tr w:rsidR="000D0470" w:rsidRPr="000D0470" w14:paraId="5C66235E" w14:textId="77777777" w:rsidTr="000D0470">
                                  <w:trPr>
                                    <w:tblHeader/>
                                    <w:tblCellSpacing w:w="15" w:type="dxa"/>
                                  </w:trPr>
                                  <w:tc>
                                    <w:tcPr>
                                      <w:tcW w:w="0" w:type="auto"/>
                                      <w:vAlign w:val="center"/>
                                      <w:hideMark/>
                                    </w:tcPr>
                                    <w:p w14:paraId="723A3593" w14:textId="77777777" w:rsidR="000D0470" w:rsidRPr="000D0470" w:rsidRDefault="000D0470" w:rsidP="000D0470">
                                      <w:pPr>
                                        <w:spacing w:after="200" w:line="288" w:lineRule="auto"/>
                                        <w:rPr>
                                          <w:b/>
                                          <w:bCs/>
                                          <w:lang w:val="en-GB"/>
                                        </w:rPr>
                                      </w:pPr>
                                      <w:r w:rsidRPr="000D0470">
                                        <w:rPr>
                                          <w:b/>
                                          <w:bCs/>
                                          <w:lang w:val="en-GB"/>
                                        </w:rPr>
                                        <w:t>CustomerID</w:t>
                                      </w:r>
                                    </w:p>
                                  </w:tc>
                                  <w:tc>
                                    <w:tcPr>
                                      <w:tcW w:w="0" w:type="auto"/>
                                      <w:vAlign w:val="center"/>
                                      <w:hideMark/>
                                    </w:tcPr>
                                    <w:p w14:paraId="3E263FB0" w14:textId="77777777" w:rsidR="000D0470" w:rsidRPr="000D0470" w:rsidRDefault="000D0470" w:rsidP="000D0470">
                                      <w:pPr>
                                        <w:spacing w:after="200" w:line="288" w:lineRule="auto"/>
                                        <w:rPr>
                                          <w:b/>
                                          <w:bCs/>
                                          <w:lang w:val="en-GB"/>
                                        </w:rPr>
                                      </w:pPr>
                                      <w:r w:rsidRPr="000D0470">
                                        <w:rPr>
                                          <w:b/>
                                          <w:bCs/>
                                          <w:lang w:val="en-GB"/>
                                        </w:rPr>
                                        <w:t>Unique Purchases</w:t>
                                      </w:r>
                                    </w:p>
                                  </w:tc>
                                </w:tr>
                                <w:tr w:rsidR="000D0470" w:rsidRPr="000D0470" w14:paraId="18E7D555" w14:textId="77777777" w:rsidTr="000D0470">
                                  <w:trPr>
                                    <w:tblCellSpacing w:w="15" w:type="dxa"/>
                                  </w:trPr>
                                  <w:tc>
                                    <w:tcPr>
                                      <w:tcW w:w="0" w:type="auto"/>
                                      <w:vAlign w:val="center"/>
                                      <w:hideMark/>
                                    </w:tcPr>
                                    <w:p w14:paraId="5567C495" w14:textId="77777777" w:rsidR="000D0470" w:rsidRPr="000D0470" w:rsidRDefault="000D0470" w:rsidP="000D0470">
                                      <w:pPr>
                                        <w:spacing w:after="200" w:line="288" w:lineRule="auto"/>
                                        <w:rPr>
                                          <w:lang w:val="en-GB"/>
                                        </w:rPr>
                                      </w:pPr>
                                      <w:r w:rsidRPr="000D0470">
                                        <w:rPr>
                                          <w:lang w:val="en-GB"/>
                                        </w:rPr>
                                        <w:t>12583</w:t>
                                      </w:r>
                                    </w:p>
                                  </w:tc>
                                  <w:tc>
                                    <w:tcPr>
                                      <w:tcW w:w="0" w:type="auto"/>
                                      <w:vAlign w:val="center"/>
                                      <w:hideMark/>
                                    </w:tcPr>
                                    <w:p w14:paraId="08ED7681" w14:textId="77777777" w:rsidR="000D0470" w:rsidRPr="000D0470" w:rsidRDefault="000D0470" w:rsidP="000D0470">
                                      <w:pPr>
                                        <w:spacing w:after="200" w:line="288" w:lineRule="auto"/>
                                        <w:rPr>
                                          <w:lang w:val="en-GB"/>
                                        </w:rPr>
                                      </w:pPr>
                                      <w:r w:rsidRPr="000D0470">
                                        <w:rPr>
                                          <w:lang w:val="en-GB"/>
                                        </w:rPr>
                                        <w:t>20</w:t>
                                      </w:r>
                                    </w:p>
                                  </w:tc>
                                </w:tr>
                                <w:tr w:rsidR="000D0470" w:rsidRPr="000D0470" w14:paraId="7FB29545" w14:textId="77777777" w:rsidTr="000D0470">
                                  <w:trPr>
                                    <w:tblCellSpacing w:w="15" w:type="dxa"/>
                                  </w:trPr>
                                  <w:tc>
                                    <w:tcPr>
                                      <w:tcW w:w="0" w:type="auto"/>
                                      <w:vAlign w:val="center"/>
                                      <w:hideMark/>
                                    </w:tcPr>
                                    <w:p w14:paraId="10EFE6A3" w14:textId="77777777" w:rsidR="000D0470" w:rsidRPr="000D0470" w:rsidRDefault="000D0470" w:rsidP="000D0470">
                                      <w:pPr>
                                        <w:spacing w:after="200" w:line="288" w:lineRule="auto"/>
                                        <w:rPr>
                                          <w:lang w:val="en-GB"/>
                                        </w:rPr>
                                      </w:pPr>
                                      <w:r w:rsidRPr="000D0470">
                                        <w:rPr>
                                          <w:lang w:val="en-GB"/>
                                        </w:rPr>
                                        <w:t>17850</w:t>
                                      </w:r>
                                    </w:p>
                                  </w:tc>
                                  <w:tc>
                                    <w:tcPr>
                                      <w:tcW w:w="0" w:type="auto"/>
                                      <w:vAlign w:val="center"/>
                                      <w:hideMark/>
                                    </w:tcPr>
                                    <w:p w14:paraId="5E6FBD00" w14:textId="77777777" w:rsidR="000D0470" w:rsidRPr="000D0470" w:rsidRDefault="000D0470" w:rsidP="000D0470">
                                      <w:pPr>
                                        <w:spacing w:after="200" w:line="288" w:lineRule="auto"/>
                                        <w:rPr>
                                          <w:lang w:val="en-GB"/>
                                        </w:rPr>
                                      </w:pPr>
                                      <w:r w:rsidRPr="000D0470">
                                        <w:rPr>
                                          <w:lang w:val="en-GB"/>
                                        </w:rPr>
                                        <w:t>20</w:t>
                                      </w:r>
                                    </w:p>
                                  </w:tc>
                                </w:tr>
                                <w:tr w:rsidR="000D0470" w:rsidRPr="000D0470" w14:paraId="616BD3AE" w14:textId="77777777" w:rsidTr="000D0470">
                                  <w:trPr>
                                    <w:tblCellSpacing w:w="15" w:type="dxa"/>
                                  </w:trPr>
                                  <w:tc>
                                    <w:tcPr>
                                      <w:tcW w:w="0" w:type="auto"/>
                                      <w:vAlign w:val="center"/>
                                      <w:hideMark/>
                                    </w:tcPr>
                                    <w:p w14:paraId="011563F8" w14:textId="77777777" w:rsidR="000D0470" w:rsidRPr="000D0470" w:rsidRDefault="000D0470" w:rsidP="000D0470">
                                      <w:pPr>
                                        <w:spacing w:after="200" w:line="288" w:lineRule="auto"/>
                                        <w:rPr>
                                          <w:lang w:val="en-GB"/>
                                        </w:rPr>
                                      </w:pPr>
                                      <w:r w:rsidRPr="000D0470">
                                        <w:rPr>
                                          <w:lang w:val="en-GB"/>
                                        </w:rPr>
                                        <w:t>14688</w:t>
                                      </w:r>
                                    </w:p>
                                  </w:tc>
                                  <w:tc>
                                    <w:tcPr>
                                      <w:tcW w:w="0" w:type="auto"/>
                                      <w:vAlign w:val="center"/>
                                      <w:hideMark/>
                                    </w:tcPr>
                                    <w:p w14:paraId="2CA8C3C9" w14:textId="77777777" w:rsidR="000D0470" w:rsidRPr="000D0470" w:rsidRDefault="000D0470" w:rsidP="000D0470">
                                      <w:pPr>
                                        <w:spacing w:after="200" w:line="288" w:lineRule="auto"/>
                                        <w:rPr>
                                          <w:lang w:val="en-GB"/>
                                        </w:rPr>
                                      </w:pPr>
                                      <w:r w:rsidRPr="000D0470">
                                        <w:rPr>
                                          <w:lang w:val="en-GB"/>
                                        </w:rPr>
                                        <w:t>19</w:t>
                                      </w:r>
                                    </w:p>
                                  </w:tc>
                                </w:tr>
                                <w:tr w:rsidR="000D0470" w:rsidRPr="000D0470" w14:paraId="616E1364" w14:textId="77777777" w:rsidTr="000D0470">
                                  <w:trPr>
                                    <w:tblCellSpacing w:w="15" w:type="dxa"/>
                                  </w:trPr>
                                  <w:tc>
                                    <w:tcPr>
                                      <w:tcW w:w="0" w:type="auto"/>
                                      <w:vAlign w:val="center"/>
                                      <w:hideMark/>
                                    </w:tcPr>
                                    <w:p w14:paraId="00A4A181" w14:textId="77777777" w:rsidR="000D0470" w:rsidRPr="000D0470" w:rsidRDefault="000D0470" w:rsidP="000D0470">
                                      <w:pPr>
                                        <w:spacing w:after="200" w:line="288" w:lineRule="auto"/>
                                        <w:rPr>
                                          <w:lang w:val="en-GB"/>
                                        </w:rPr>
                                      </w:pPr>
                                      <w:r w:rsidRPr="000D0470">
                                        <w:rPr>
                                          <w:lang w:val="en-GB"/>
                                        </w:rPr>
                                        <w:t>13448</w:t>
                                      </w:r>
                                    </w:p>
                                  </w:tc>
                                  <w:tc>
                                    <w:tcPr>
                                      <w:tcW w:w="0" w:type="auto"/>
                                      <w:vAlign w:val="center"/>
                                      <w:hideMark/>
                                    </w:tcPr>
                                    <w:p w14:paraId="46D48138" w14:textId="77777777" w:rsidR="000D0470" w:rsidRPr="000D0470" w:rsidRDefault="000D0470" w:rsidP="000D0470">
                                      <w:pPr>
                                        <w:spacing w:after="200" w:line="288" w:lineRule="auto"/>
                                        <w:rPr>
                                          <w:lang w:val="en-GB"/>
                                        </w:rPr>
                                      </w:pPr>
                                      <w:r w:rsidRPr="000D0470">
                                        <w:rPr>
                                          <w:lang w:val="en-GB"/>
                                        </w:rPr>
                                        <w:t>18</w:t>
                                      </w:r>
                                    </w:p>
                                  </w:tc>
                                </w:tr>
                                <w:tr w:rsidR="000D0470" w:rsidRPr="000D0470" w14:paraId="6F622FB3" w14:textId="77777777" w:rsidTr="000D0470">
                                  <w:trPr>
                                    <w:tblCellSpacing w:w="15" w:type="dxa"/>
                                  </w:trPr>
                                  <w:tc>
                                    <w:tcPr>
                                      <w:tcW w:w="0" w:type="auto"/>
                                      <w:vAlign w:val="center"/>
                                      <w:hideMark/>
                                    </w:tcPr>
                                    <w:p w14:paraId="56EAC4A9" w14:textId="77777777" w:rsidR="000D0470" w:rsidRPr="000D0470" w:rsidRDefault="000D0470" w:rsidP="000D0470">
                                      <w:pPr>
                                        <w:spacing w:after="200" w:line="288" w:lineRule="auto"/>
                                        <w:rPr>
                                          <w:lang w:val="en-GB"/>
                                        </w:rPr>
                                      </w:pPr>
                                      <w:r w:rsidRPr="000D0470">
                                        <w:rPr>
                                          <w:lang w:val="en-GB"/>
                                        </w:rPr>
                                        <w:t>13047</w:t>
                                      </w:r>
                                    </w:p>
                                  </w:tc>
                                  <w:tc>
                                    <w:tcPr>
                                      <w:tcW w:w="0" w:type="auto"/>
                                      <w:vAlign w:val="center"/>
                                      <w:hideMark/>
                                    </w:tcPr>
                                    <w:p w14:paraId="07875F5D" w14:textId="77777777" w:rsidR="000D0470" w:rsidRPr="000D0470" w:rsidRDefault="000D0470" w:rsidP="000D0470">
                                      <w:pPr>
                                        <w:spacing w:after="200" w:line="288" w:lineRule="auto"/>
                                        <w:rPr>
                                          <w:lang w:val="en-GB"/>
                                        </w:rPr>
                                      </w:pPr>
                                      <w:r w:rsidRPr="000D0470">
                                        <w:rPr>
                                          <w:lang w:val="en-GB"/>
                                        </w:rPr>
                                        <w:t>17</w:t>
                                      </w:r>
                                    </w:p>
                                  </w:tc>
                                </w:tr>
                                <w:tr w:rsidR="000D0470" w:rsidRPr="000D0470" w14:paraId="7DC4CC74" w14:textId="77777777" w:rsidTr="000D0470">
                                  <w:trPr>
                                    <w:tblCellSpacing w:w="15" w:type="dxa"/>
                                  </w:trPr>
                                  <w:tc>
                                    <w:tcPr>
                                      <w:tcW w:w="0" w:type="auto"/>
                                      <w:vAlign w:val="center"/>
                                      <w:hideMark/>
                                    </w:tcPr>
                                    <w:p w14:paraId="24CCD9B8" w14:textId="77777777" w:rsidR="000D0470" w:rsidRPr="000D0470" w:rsidRDefault="000D0470" w:rsidP="000D0470">
                                      <w:pPr>
                                        <w:spacing w:after="200" w:line="288" w:lineRule="auto"/>
                                        <w:rPr>
                                          <w:lang w:val="en-GB"/>
                                        </w:rPr>
                                      </w:pPr>
                                      <w:r w:rsidRPr="000D0470">
                                        <w:rPr>
                                          <w:lang w:val="en-GB"/>
                                        </w:rPr>
                                        <w:t>13758</w:t>
                                      </w:r>
                                    </w:p>
                                  </w:tc>
                                  <w:tc>
                                    <w:tcPr>
                                      <w:tcW w:w="0" w:type="auto"/>
                                      <w:vAlign w:val="center"/>
                                      <w:hideMark/>
                                    </w:tcPr>
                                    <w:p w14:paraId="61C92CB3" w14:textId="77777777" w:rsidR="000D0470" w:rsidRPr="000D0470" w:rsidRDefault="000D0470" w:rsidP="000D0470">
                                      <w:pPr>
                                        <w:spacing w:after="200" w:line="288" w:lineRule="auto"/>
                                        <w:rPr>
                                          <w:lang w:val="en-GB"/>
                                        </w:rPr>
                                      </w:pPr>
                                      <w:r w:rsidRPr="000D0470">
                                        <w:rPr>
                                          <w:lang w:val="en-GB"/>
                                        </w:rPr>
                                        <w:t>17</w:t>
                                      </w:r>
                                    </w:p>
                                  </w:tc>
                                </w:tr>
                                <w:tr w:rsidR="000D0470" w:rsidRPr="000D0470" w14:paraId="2487A820" w14:textId="77777777" w:rsidTr="000D0470">
                                  <w:trPr>
                                    <w:tblCellSpacing w:w="15" w:type="dxa"/>
                                  </w:trPr>
                                  <w:tc>
                                    <w:tcPr>
                                      <w:tcW w:w="0" w:type="auto"/>
                                      <w:vAlign w:val="center"/>
                                      <w:hideMark/>
                                    </w:tcPr>
                                    <w:p w14:paraId="01E480E5" w14:textId="77777777" w:rsidR="000D0470" w:rsidRPr="000D0470" w:rsidRDefault="000D0470" w:rsidP="000D0470">
                                      <w:pPr>
                                        <w:spacing w:after="200" w:line="288" w:lineRule="auto"/>
                                        <w:rPr>
                                          <w:lang w:val="en-GB"/>
                                        </w:rPr>
                                      </w:pPr>
                                      <w:r w:rsidRPr="000D0470">
                                        <w:rPr>
                                          <w:lang w:val="en-GB"/>
                                        </w:rPr>
                                        <w:t>14849</w:t>
                                      </w:r>
                                    </w:p>
                                  </w:tc>
                                  <w:tc>
                                    <w:tcPr>
                                      <w:tcW w:w="0" w:type="auto"/>
                                      <w:vAlign w:val="center"/>
                                      <w:hideMark/>
                                    </w:tcPr>
                                    <w:p w14:paraId="36318352" w14:textId="77777777" w:rsidR="000D0470" w:rsidRPr="000D0470" w:rsidRDefault="000D0470" w:rsidP="000D0470">
                                      <w:pPr>
                                        <w:spacing w:after="200" w:line="288" w:lineRule="auto"/>
                                        <w:rPr>
                                          <w:lang w:val="en-GB"/>
                                        </w:rPr>
                                      </w:pPr>
                                      <w:r w:rsidRPr="000D0470">
                                        <w:rPr>
                                          <w:lang w:val="en-GB"/>
                                        </w:rPr>
                                        <w:t>17</w:t>
                                      </w:r>
                                    </w:p>
                                  </w:tc>
                                </w:tr>
                                <w:tr w:rsidR="000D0470" w:rsidRPr="000D0470" w14:paraId="0524431A" w14:textId="77777777" w:rsidTr="000D0470">
                                  <w:trPr>
                                    <w:tblCellSpacing w:w="15" w:type="dxa"/>
                                  </w:trPr>
                                  <w:tc>
                                    <w:tcPr>
                                      <w:tcW w:w="0" w:type="auto"/>
                                      <w:vAlign w:val="center"/>
                                      <w:hideMark/>
                                    </w:tcPr>
                                    <w:p w14:paraId="03499B1C" w14:textId="77777777" w:rsidR="000D0470" w:rsidRPr="000D0470" w:rsidRDefault="000D0470" w:rsidP="000D0470">
                                      <w:pPr>
                                        <w:spacing w:after="200" w:line="288" w:lineRule="auto"/>
                                        <w:rPr>
                                          <w:lang w:val="en-GB"/>
                                        </w:rPr>
                                      </w:pPr>
                                      <w:r w:rsidRPr="000D0470">
                                        <w:rPr>
                                          <w:lang w:val="en-GB"/>
                                        </w:rPr>
                                        <w:t>16456</w:t>
                                      </w:r>
                                    </w:p>
                                  </w:tc>
                                  <w:tc>
                                    <w:tcPr>
                                      <w:tcW w:w="0" w:type="auto"/>
                                      <w:vAlign w:val="center"/>
                                      <w:hideMark/>
                                    </w:tcPr>
                                    <w:p w14:paraId="39D03F96" w14:textId="77777777" w:rsidR="000D0470" w:rsidRPr="000D0470" w:rsidRDefault="000D0470" w:rsidP="000D0470">
                                      <w:pPr>
                                        <w:spacing w:after="200" w:line="288" w:lineRule="auto"/>
                                        <w:rPr>
                                          <w:lang w:val="en-GB"/>
                                        </w:rPr>
                                      </w:pPr>
                                      <w:r w:rsidRPr="000D0470">
                                        <w:rPr>
                                          <w:lang w:val="en-GB"/>
                                        </w:rPr>
                                        <w:t>16</w:t>
                                      </w:r>
                                    </w:p>
                                  </w:tc>
                                </w:tr>
                                <w:tr w:rsidR="000D0470" w:rsidRPr="000D0470" w14:paraId="1669E488" w14:textId="77777777" w:rsidTr="000D0470">
                                  <w:trPr>
                                    <w:tblCellSpacing w:w="15" w:type="dxa"/>
                                  </w:trPr>
                                  <w:tc>
                                    <w:tcPr>
                                      <w:tcW w:w="0" w:type="auto"/>
                                      <w:vAlign w:val="center"/>
                                      <w:hideMark/>
                                    </w:tcPr>
                                    <w:p w14:paraId="5B2EEC40" w14:textId="77777777" w:rsidR="000D0470" w:rsidRPr="000D0470" w:rsidRDefault="000D0470" w:rsidP="000D0470">
                                      <w:pPr>
                                        <w:spacing w:after="200" w:line="288" w:lineRule="auto"/>
                                        <w:rPr>
                                          <w:lang w:val="en-GB"/>
                                        </w:rPr>
                                      </w:pPr>
                                      <w:r w:rsidRPr="000D0470">
                                        <w:rPr>
                                          <w:lang w:val="en-GB"/>
                                        </w:rPr>
                                        <w:t>12662</w:t>
                                      </w:r>
                                    </w:p>
                                  </w:tc>
                                  <w:tc>
                                    <w:tcPr>
                                      <w:tcW w:w="0" w:type="auto"/>
                                      <w:vAlign w:val="center"/>
                                      <w:hideMark/>
                                    </w:tcPr>
                                    <w:p w14:paraId="322A28BF" w14:textId="77777777" w:rsidR="000D0470" w:rsidRPr="000D0470" w:rsidRDefault="000D0470" w:rsidP="000D0470">
                                      <w:pPr>
                                        <w:spacing w:after="200" w:line="288" w:lineRule="auto"/>
                                        <w:rPr>
                                          <w:lang w:val="en-GB"/>
                                        </w:rPr>
                                      </w:pPr>
                                      <w:r w:rsidRPr="000D0470">
                                        <w:rPr>
                                          <w:lang w:val="en-GB"/>
                                        </w:rPr>
                                        <w:t>15</w:t>
                                      </w:r>
                                    </w:p>
                                  </w:tc>
                                </w:tr>
                                <w:tr w:rsidR="000D0470" w:rsidRPr="000D0470" w14:paraId="62D69439" w14:textId="77777777" w:rsidTr="000D0470">
                                  <w:trPr>
                                    <w:tblCellSpacing w:w="15" w:type="dxa"/>
                                  </w:trPr>
                                  <w:tc>
                                    <w:tcPr>
                                      <w:tcW w:w="0" w:type="auto"/>
                                      <w:vAlign w:val="center"/>
                                      <w:hideMark/>
                                    </w:tcPr>
                                    <w:p w14:paraId="7770F145" w14:textId="77777777" w:rsidR="000D0470" w:rsidRPr="000D0470" w:rsidRDefault="000D0470" w:rsidP="000D0470">
                                      <w:pPr>
                                        <w:spacing w:after="200" w:line="288" w:lineRule="auto"/>
                                        <w:rPr>
                                          <w:lang w:val="en-GB"/>
                                        </w:rPr>
                                      </w:pPr>
                                      <w:r w:rsidRPr="000D0470">
                                        <w:rPr>
                                          <w:lang w:val="en-GB"/>
                                        </w:rPr>
                                        <w:t>17377</w:t>
                                      </w:r>
                                    </w:p>
                                  </w:tc>
                                  <w:tc>
                                    <w:tcPr>
                                      <w:tcW w:w="0" w:type="auto"/>
                                      <w:vAlign w:val="center"/>
                                      <w:hideMark/>
                                    </w:tcPr>
                                    <w:p w14:paraId="42E4E94A" w14:textId="77777777" w:rsidR="000D0470" w:rsidRPr="000D0470" w:rsidRDefault="000D0470" w:rsidP="000D0470">
                                      <w:pPr>
                                        <w:spacing w:after="200" w:line="288" w:lineRule="auto"/>
                                        <w:rPr>
                                          <w:lang w:val="en-GB"/>
                                        </w:rPr>
                                      </w:pPr>
                                      <w:r w:rsidRPr="000D0470">
                                        <w:rPr>
                                          <w:lang w:val="en-GB"/>
                                        </w:rPr>
                                        <w:t>15</w:t>
                                      </w:r>
                                    </w:p>
                                  </w:tc>
                                </w:tr>
                                <w:tr w:rsidR="000D0470" w:rsidRPr="000D0470" w14:paraId="3ADB6C29" w14:textId="77777777" w:rsidTr="000D0470">
                                  <w:trPr>
                                    <w:tblCellSpacing w:w="15" w:type="dxa"/>
                                  </w:trPr>
                                  <w:tc>
                                    <w:tcPr>
                                      <w:tcW w:w="0" w:type="auto"/>
                                      <w:vAlign w:val="center"/>
                                      <w:hideMark/>
                                    </w:tcPr>
                                    <w:p w14:paraId="5D012E77" w14:textId="77777777" w:rsidR="000D0470" w:rsidRPr="000D0470" w:rsidRDefault="000D0470" w:rsidP="000D0470">
                                      <w:pPr>
                                        <w:spacing w:after="200" w:line="288" w:lineRule="auto"/>
                                        <w:rPr>
                                          <w:lang w:val="en-GB"/>
                                        </w:rPr>
                                      </w:pPr>
                                      <w:r w:rsidRPr="000D0470">
                                        <w:rPr>
                                          <w:lang w:val="en-GB"/>
                                        </w:rPr>
                                        <w:t>13767</w:t>
                                      </w:r>
                                    </w:p>
                                  </w:tc>
                                  <w:tc>
                                    <w:tcPr>
                                      <w:tcW w:w="0" w:type="auto"/>
                                      <w:vAlign w:val="center"/>
                                      <w:hideMark/>
                                    </w:tcPr>
                                    <w:p w14:paraId="11606A51" w14:textId="77777777" w:rsidR="000D0470" w:rsidRPr="000D0470" w:rsidRDefault="000D0470" w:rsidP="000D0470">
                                      <w:pPr>
                                        <w:spacing w:after="200" w:line="288" w:lineRule="auto"/>
                                        <w:rPr>
                                          <w:lang w:val="en-GB"/>
                                        </w:rPr>
                                      </w:pPr>
                                      <w:r w:rsidRPr="000D0470">
                                        <w:rPr>
                                          <w:lang w:val="en-GB"/>
                                        </w:rPr>
                                        <w:t>14</w:t>
                                      </w:r>
                                    </w:p>
                                  </w:tc>
                                </w:tr>
                                <w:tr w:rsidR="000D0470" w:rsidRPr="000D0470" w14:paraId="43EBF439" w14:textId="77777777" w:rsidTr="000D0470">
                                  <w:trPr>
                                    <w:tblCellSpacing w:w="15" w:type="dxa"/>
                                  </w:trPr>
                                  <w:tc>
                                    <w:tcPr>
                                      <w:tcW w:w="0" w:type="auto"/>
                                      <w:vAlign w:val="center"/>
                                      <w:hideMark/>
                                    </w:tcPr>
                                    <w:p w14:paraId="0ED1265B" w14:textId="77777777" w:rsidR="000D0470" w:rsidRPr="000D0470" w:rsidRDefault="000D0470" w:rsidP="000D0470">
                                      <w:pPr>
                                        <w:spacing w:after="200" w:line="288" w:lineRule="auto"/>
                                        <w:rPr>
                                          <w:lang w:val="en-GB"/>
                                        </w:rPr>
                                      </w:pPr>
                                      <w:r w:rsidRPr="000D0470">
                                        <w:rPr>
                                          <w:lang w:val="en-GB"/>
                                        </w:rPr>
                                        <w:t>16583</w:t>
                                      </w:r>
                                    </w:p>
                                  </w:tc>
                                  <w:tc>
                                    <w:tcPr>
                                      <w:tcW w:w="0" w:type="auto"/>
                                      <w:vAlign w:val="center"/>
                                      <w:hideMark/>
                                    </w:tcPr>
                                    <w:p w14:paraId="08B93326" w14:textId="77777777" w:rsidR="000D0470" w:rsidRPr="000D0470" w:rsidRDefault="000D0470" w:rsidP="000D0470">
                                      <w:pPr>
                                        <w:spacing w:after="200" w:line="288" w:lineRule="auto"/>
                                        <w:rPr>
                                          <w:lang w:val="en-GB"/>
                                        </w:rPr>
                                      </w:pPr>
                                      <w:r w:rsidRPr="000D0470">
                                        <w:rPr>
                                          <w:lang w:val="en-GB"/>
                                        </w:rPr>
                                        <w:t>14</w:t>
                                      </w:r>
                                    </w:p>
                                  </w:tc>
                                </w:tr>
                                <w:tr w:rsidR="000D0470" w:rsidRPr="000D0470" w14:paraId="77524E7F" w14:textId="77777777" w:rsidTr="000D0470">
                                  <w:trPr>
                                    <w:tblCellSpacing w:w="15" w:type="dxa"/>
                                  </w:trPr>
                                  <w:tc>
                                    <w:tcPr>
                                      <w:tcW w:w="0" w:type="auto"/>
                                      <w:vAlign w:val="center"/>
                                      <w:hideMark/>
                                    </w:tcPr>
                                    <w:p w14:paraId="4E050A1E" w14:textId="77777777" w:rsidR="000D0470" w:rsidRPr="000D0470" w:rsidRDefault="000D0470" w:rsidP="000D0470">
                                      <w:pPr>
                                        <w:spacing w:after="200" w:line="288" w:lineRule="auto"/>
                                        <w:rPr>
                                          <w:lang w:val="en-GB"/>
                                        </w:rPr>
                                      </w:pPr>
                                      <w:r w:rsidRPr="000D0470">
                                        <w:rPr>
                                          <w:lang w:val="en-GB"/>
                                        </w:rPr>
                                        <w:t>16210</w:t>
                                      </w:r>
                                    </w:p>
                                  </w:tc>
                                  <w:tc>
                                    <w:tcPr>
                                      <w:tcW w:w="0" w:type="auto"/>
                                      <w:vAlign w:val="center"/>
                                      <w:hideMark/>
                                    </w:tcPr>
                                    <w:p w14:paraId="326211D1" w14:textId="77777777" w:rsidR="000D0470" w:rsidRPr="000D0470" w:rsidRDefault="000D0470" w:rsidP="000D0470">
                                      <w:pPr>
                                        <w:spacing w:after="200" w:line="288" w:lineRule="auto"/>
                                        <w:rPr>
                                          <w:lang w:val="en-GB"/>
                                        </w:rPr>
                                      </w:pPr>
                                      <w:r w:rsidRPr="000D0470">
                                        <w:rPr>
                                          <w:lang w:val="en-GB"/>
                                        </w:rPr>
                                        <w:t>14</w:t>
                                      </w:r>
                                    </w:p>
                                  </w:tc>
                                </w:tr>
                                <w:tr w:rsidR="000D0470" w:rsidRPr="000D0470" w14:paraId="15DA0B86" w14:textId="77777777" w:rsidTr="000D0470">
                                  <w:trPr>
                                    <w:tblCellSpacing w:w="15" w:type="dxa"/>
                                  </w:trPr>
                                  <w:tc>
                                    <w:tcPr>
                                      <w:tcW w:w="0" w:type="auto"/>
                                      <w:vAlign w:val="center"/>
                                      <w:hideMark/>
                                    </w:tcPr>
                                    <w:p w14:paraId="2B9A5A98" w14:textId="77777777" w:rsidR="000D0470" w:rsidRPr="000D0470" w:rsidRDefault="000D0470" w:rsidP="000D0470">
                                      <w:pPr>
                                        <w:spacing w:after="200" w:line="288" w:lineRule="auto"/>
                                        <w:rPr>
                                          <w:lang w:val="en-GB"/>
                                        </w:rPr>
                                      </w:pPr>
                                      <w:r w:rsidRPr="000D0470">
                                        <w:rPr>
                                          <w:lang w:val="en-GB"/>
                                        </w:rPr>
                                        <w:t>16250</w:t>
                                      </w:r>
                                    </w:p>
                                  </w:tc>
                                  <w:tc>
                                    <w:tcPr>
                                      <w:tcW w:w="0" w:type="auto"/>
                                      <w:vAlign w:val="center"/>
                                      <w:hideMark/>
                                    </w:tcPr>
                                    <w:p w14:paraId="5B9247D1" w14:textId="77777777" w:rsidR="000D0470" w:rsidRPr="000D0470" w:rsidRDefault="000D0470" w:rsidP="000D0470">
                                      <w:pPr>
                                        <w:spacing w:after="200" w:line="288" w:lineRule="auto"/>
                                        <w:rPr>
                                          <w:lang w:val="en-GB"/>
                                        </w:rPr>
                                      </w:pPr>
                                      <w:r w:rsidRPr="000D0470">
                                        <w:rPr>
                                          <w:lang w:val="en-GB"/>
                                        </w:rPr>
                                        <w:t>14</w:t>
                                      </w:r>
                                    </w:p>
                                  </w:tc>
                                </w:tr>
                                <w:tr w:rsidR="000D0470" w:rsidRPr="000D0470" w14:paraId="3156F599" w14:textId="77777777" w:rsidTr="000D0470">
                                  <w:trPr>
                                    <w:tblCellSpacing w:w="15" w:type="dxa"/>
                                  </w:trPr>
                                  <w:tc>
                                    <w:tcPr>
                                      <w:tcW w:w="0" w:type="auto"/>
                                      <w:vAlign w:val="center"/>
                                      <w:hideMark/>
                                    </w:tcPr>
                                    <w:p w14:paraId="68F8CB0D" w14:textId="77777777" w:rsidR="000D0470" w:rsidRPr="000D0470" w:rsidRDefault="000D0470" w:rsidP="000D0470">
                                      <w:pPr>
                                        <w:spacing w:after="200" w:line="288" w:lineRule="auto"/>
                                        <w:rPr>
                                          <w:lang w:val="en-GB"/>
                                        </w:rPr>
                                      </w:pPr>
                                      <w:r w:rsidRPr="000D0470">
                                        <w:rPr>
                                          <w:lang w:val="en-GB"/>
                                        </w:rPr>
                                        <w:t>12431</w:t>
                                      </w:r>
                                    </w:p>
                                  </w:tc>
                                  <w:tc>
                                    <w:tcPr>
                                      <w:tcW w:w="0" w:type="auto"/>
                                      <w:vAlign w:val="center"/>
                                      <w:hideMark/>
                                    </w:tcPr>
                                    <w:p w14:paraId="2B92947B" w14:textId="77777777" w:rsidR="000D0470" w:rsidRPr="000D0470" w:rsidRDefault="000D0470" w:rsidP="000D0470">
                                      <w:pPr>
                                        <w:spacing w:after="200" w:line="288" w:lineRule="auto"/>
                                        <w:rPr>
                                          <w:lang w:val="en-GB"/>
                                        </w:rPr>
                                      </w:pPr>
                                      <w:r w:rsidRPr="000D0470">
                                        <w:rPr>
                                          <w:lang w:val="en-GB"/>
                                        </w:rPr>
                                        <w:t>14</w:t>
                                      </w:r>
                                    </w:p>
                                  </w:tc>
                                </w:tr>
                                <w:tr w:rsidR="000D0470" w:rsidRPr="000D0470" w14:paraId="77E34C3E" w14:textId="77777777" w:rsidTr="000D0470">
                                  <w:trPr>
                                    <w:tblCellSpacing w:w="15" w:type="dxa"/>
                                  </w:trPr>
                                  <w:tc>
                                    <w:tcPr>
                                      <w:tcW w:w="0" w:type="auto"/>
                                      <w:vAlign w:val="center"/>
                                      <w:hideMark/>
                                    </w:tcPr>
                                    <w:p w14:paraId="7018A9EC" w14:textId="77777777" w:rsidR="000D0470" w:rsidRPr="000D0470" w:rsidRDefault="000D0470" w:rsidP="000D0470">
                                      <w:pPr>
                                        <w:spacing w:after="200" w:line="288" w:lineRule="auto"/>
                                        <w:rPr>
                                          <w:lang w:val="en-GB"/>
                                        </w:rPr>
                                      </w:pPr>
                                      <w:r w:rsidRPr="000D0470">
                                        <w:rPr>
                                          <w:lang w:val="en-GB"/>
                                        </w:rPr>
                                        <w:t>14078</w:t>
                                      </w:r>
                                    </w:p>
                                  </w:tc>
                                  <w:tc>
                                    <w:tcPr>
                                      <w:tcW w:w="0" w:type="auto"/>
                                      <w:vAlign w:val="center"/>
                                      <w:hideMark/>
                                    </w:tcPr>
                                    <w:p w14:paraId="7D3BBD8A" w14:textId="77777777" w:rsidR="000D0470" w:rsidRPr="000D0470" w:rsidRDefault="000D0470" w:rsidP="000D0470">
                                      <w:pPr>
                                        <w:spacing w:after="200" w:line="288" w:lineRule="auto"/>
                                        <w:rPr>
                                          <w:lang w:val="en-GB"/>
                                        </w:rPr>
                                      </w:pPr>
                                      <w:r w:rsidRPr="000D0470">
                                        <w:rPr>
                                          <w:lang w:val="en-GB"/>
                                        </w:rPr>
                                        <w:t>13</w:t>
                                      </w:r>
                                    </w:p>
                                  </w:tc>
                                </w:tr>
                                <w:tr w:rsidR="000D0470" w:rsidRPr="000D0470" w14:paraId="53E60C08" w14:textId="77777777" w:rsidTr="000D0470">
                                  <w:trPr>
                                    <w:tblCellSpacing w:w="15" w:type="dxa"/>
                                  </w:trPr>
                                  <w:tc>
                                    <w:tcPr>
                                      <w:tcW w:w="0" w:type="auto"/>
                                      <w:vAlign w:val="center"/>
                                      <w:hideMark/>
                                    </w:tcPr>
                                    <w:p w14:paraId="65F0E321" w14:textId="77777777" w:rsidR="000D0470" w:rsidRPr="000D0470" w:rsidRDefault="000D0470" w:rsidP="000D0470">
                                      <w:pPr>
                                        <w:spacing w:after="200" w:line="288" w:lineRule="auto"/>
                                        <w:rPr>
                                          <w:lang w:val="en-GB"/>
                                        </w:rPr>
                                      </w:pPr>
                                      <w:r w:rsidRPr="000D0470">
                                        <w:rPr>
                                          <w:lang w:val="en-GB"/>
                                        </w:rPr>
                                        <w:t>18074</w:t>
                                      </w:r>
                                    </w:p>
                                  </w:tc>
                                  <w:tc>
                                    <w:tcPr>
                                      <w:tcW w:w="0" w:type="auto"/>
                                      <w:vAlign w:val="center"/>
                                      <w:hideMark/>
                                    </w:tcPr>
                                    <w:p w14:paraId="65464586" w14:textId="77777777" w:rsidR="000D0470" w:rsidRPr="000D0470" w:rsidRDefault="000D0470" w:rsidP="000D0470">
                                      <w:pPr>
                                        <w:spacing w:after="200" w:line="288" w:lineRule="auto"/>
                                        <w:rPr>
                                          <w:lang w:val="en-GB"/>
                                        </w:rPr>
                                      </w:pPr>
                                      <w:r w:rsidRPr="000D0470">
                                        <w:rPr>
                                          <w:lang w:val="en-GB"/>
                                        </w:rPr>
                                        <w:t>13</w:t>
                                      </w:r>
                                    </w:p>
                                  </w:tc>
                                </w:tr>
                                <w:tr w:rsidR="000D0470" w:rsidRPr="000D0470" w14:paraId="26B27310" w14:textId="77777777" w:rsidTr="000D0470">
                                  <w:trPr>
                                    <w:tblCellSpacing w:w="15" w:type="dxa"/>
                                  </w:trPr>
                                  <w:tc>
                                    <w:tcPr>
                                      <w:tcW w:w="0" w:type="auto"/>
                                      <w:vAlign w:val="center"/>
                                      <w:hideMark/>
                                    </w:tcPr>
                                    <w:p w14:paraId="3B686D64" w14:textId="77777777" w:rsidR="000D0470" w:rsidRPr="000D0470" w:rsidRDefault="000D0470" w:rsidP="000D0470">
                                      <w:pPr>
                                        <w:spacing w:after="200" w:line="288" w:lineRule="auto"/>
                                        <w:rPr>
                                          <w:lang w:val="en-GB"/>
                                        </w:rPr>
                                      </w:pPr>
                                      <w:r w:rsidRPr="000D0470">
                                        <w:rPr>
                                          <w:lang w:val="en-GB"/>
                                        </w:rPr>
                                        <w:t>15605</w:t>
                                      </w:r>
                                    </w:p>
                                  </w:tc>
                                  <w:tc>
                                    <w:tcPr>
                                      <w:tcW w:w="0" w:type="auto"/>
                                      <w:vAlign w:val="center"/>
                                      <w:hideMark/>
                                    </w:tcPr>
                                    <w:p w14:paraId="3039710B" w14:textId="77777777" w:rsidR="000D0470" w:rsidRPr="000D0470" w:rsidRDefault="000D0470" w:rsidP="000D0470">
                                      <w:pPr>
                                        <w:spacing w:after="200" w:line="288" w:lineRule="auto"/>
                                        <w:rPr>
                                          <w:lang w:val="en-GB"/>
                                        </w:rPr>
                                      </w:pPr>
                                      <w:r w:rsidRPr="000D0470">
                                        <w:rPr>
                                          <w:lang w:val="en-GB"/>
                                        </w:rPr>
                                        <w:t>12</w:t>
                                      </w:r>
                                    </w:p>
                                  </w:tc>
                                </w:tr>
                                <w:tr w:rsidR="000D0470" w:rsidRPr="000D0470" w14:paraId="43876607" w14:textId="77777777" w:rsidTr="000D0470">
                                  <w:trPr>
                                    <w:tblCellSpacing w:w="15" w:type="dxa"/>
                                  </w:trPr>
                                  <w:tc>
                                    <w:tcPr>
                                      <w:tcW w:w="0" w:type="auto"/>
                                      <w:vAlign w:val="center"/>
                                      <w:hideMark/>
                                    </w:tcPr>
                                    <w:p w14:paraId="26F4EBE7" w14:textId="77777777" w:rsidR="000D0470" w:rsidRPr="000D0470" w:rsidRDefault="000D0470" w:rsidP="000D0470">
                                      <w:pPr>
                                        <w:spacing w:after="200" w:line="288" w:lineRule="auto"/>
                                        <w:rPr>
                                          <w:lang w:val="en-GB"/>
                                        </w:rPr>
                                      </w:pPr>
                                      <w:r w:rsidRPr="000D0470">
                                        <w:rPr>
                                          <w:lang w:val="en-GB"/>
                                        </w:rPr>
                                        <w:t>16098</w:t>
                                      </w:r>
                                    </w:p>
                                  </w:tc>
                                  <w:tc>
                                    <w:tcPr>
                                      <w:tcW w:w="0" w:type="auto"/>
                                      <w:vAlign w:val="center"/>
                                      <w:hideMark/>
                                    </w:tcPr>
                                    <w:p w14:paraId="1D0AD483" w14:textId="77777777" w:rsidR="000D0470" w:rsidRPr="000D0470" w:rsidRDefault="000D0470" w:rsidP="000D0470">
                                      <w:pPr>
                                        <w:spacing w:after="200" w:line="288" w:lineRule="auto"/>
                                        <w:rPr>
                                          <w:lang w:val="en-GB"/>
                                        </w:rPr>
                                      </w:pPr>
                                      <w:r w:rsidRPr="000D0470">
                                        <w:rPr>
                                          <w:lang w:val="en-GB"/>
                                        </w:rPr>
                                        <w:t>12</w:t>
                                      </w:r>
                                    </w:p>
                                  </w:tc>
                                </w:tr>
                                <w:tr w:rsidR="000D0470" w:rsidRPr="000D0470" w14:paraId="54FC7403" w14:textId="77777777" w:rsidTr="000D0470">
                                  <w:trPr>
                                    <w:tblCellSpacing w:w="15" w:type="dxa"/>
                                  </w:trPr>
                                  <w:tc>
                                    <w:tcPr>
                                      <w:tcW w:w="0" w:type="auto"/>
                                      <w:vAlign w:val="center"/>
                                      <w:hideMark/>
                                    </w:tcPr>
                                    <w:p w14:paraId="3C61FC7A" w14:textId="77777777" w:rsidR="000D0470" w:rsidRPr="000D0470" w:rsidRDefault="000D0470" w:rsidP="000D0470">
                                      <w:pPr>
                                        <w:spacing w:after="200" w:line="288" w:lineRule="auto"/>
                                        <w:rPr>
                                          <w:lang w:val="en-GB"/>
                                        </w:rPr>
                                      </w:pPr>
                                      <w:r w:rsidRPr="000D0470">
                                        <w:rPr>
                                          <w:lang w:val="en-GB"/>
                                        </w:rPr>
                                        <w:t>12868</w:t>
                                      </w:r>
                                    </w:p>
                                  </w:tc>
                                  <w:tc>
                                    <w:tcPr>
                                      <w:tcW w:w="0" w:type="auto"/>
                                      <w:vAlign w:val="center"/>
                                      <w:hideMark/>
                                    </w:tcPr>
                                    <w:p w14:paraId="161F974F" w14:textId="77777777" w:rsidR="000D0470" w:rsidRPr="000D0470" w:rsidRDefault="000D0470" w:rsidP="000D0470">
                                      <w:pPr>
                                        <w:spacing w:after="200" w:line="288" w:lineRule="auto"/>
                                        <w:rPr>
                                          <w:lang w:val="en-GB"/>
                                        </w:rPr>
                                      </w:pPr>
                                      <w:r w:rsidRPr="000D0470">
                                        <w:rPr>
                                          <w:lang w:val="en-GB"/>
                                        </w:rPr>
                                        <w:t>12</w:t>
                                      </w:r>
                                    </w:p>
                                  </w:tc>
                                </w:tr>
                                <w:tr w:rsidR="000D0470" w:rsidRPr="000D0470" w14:paraId="3B4365B4" w14:textId="77777777" w:rsidTr="000D0470">
                                  <w:trPr>
                                    <w:tblCellSpacing w:w="15" w:type="dxa"/>
                                  </w:trPr>
                                  <w:tc>
                                    <w:tcPr>
                                      <w:tcW w:w="0" w:type="auto"/>
                                      <w:vAlign w:val="center"/>
                                      <w:hideMark/>
                                    </w:tcPr>
                                    <w:p w14:paraId="73FB6769" w14:textId="77777777" w:rsidR="000D0470" w:rsidRPr="000D0470" w:rsidRDefault="000D0470" w:rsidP="000D0470">
                                      <w:pPr>
                                        <w:spacing w:after="200" w:line="288" w:lineRule="auto"/>
                                        <w:rPr>
                                          <w:lang w:val="en-GB"/>
                                        </w:rPr>
                                      </w:pPr>
                                      <w:r w:rsidRPr="000D0470">
                                        <w:rPr>
                                          <w:lang w:val="en-GB"/>
                                        </w:rPr>
                                        <w:t>15922</w:t>
                                      </w:r>
                                    </w:p>
                                  </w:tc>
                                  <w:tc>
                                    <w:tcPr>
                                      <w:tcW w:w="0" w:type="auto"/>
                                      <w:vAlign w:val="center"/>
                                      <w:hideMark/>
                                    </w:tcPr>
                                    <w:p w14:paraId="0EBB1C8F" w14:textId="77777777" w:rsidR="000D0470" w:rsidRPr="000D0470" w:rsidRDefault="000D0470" w:rsidP="000D0470">
                                      <w:pPr>
                                        <w:spacing w:after="200" w:line="288" w:lineRule="auto"/>
                                        <w:rPr>
                                          <w:lang w:val="en-GB"/>
                                        </w:rPr>
                                      </w:pPr>
                                      <w:r w:rsidRPr="000D0470">
                                        <w:rPr>
                                          <w:lang w:val="en-GB"/>
                                        </w:rPr>
                                        <w:t>11</w:t>
                                      </w:r>
                                    </w:p>
                                  </w:tc>
                                </w:tr>
                                <w:tr w:rsidR="000D0470" w:rsidRPr="000D0470" w14:paraId="2C67686D" w14:textId="77777777" w:rsidTr="000D0470">
                                  <w:trPr>
                                    <w:tblCellSpacing w:w="15" w:type="dxa"/>
                                  </w:trPr>
                                  <w:tc>
                                    <w:tcPr>
                                      <w:tcW w:w="0" w:type="auto"/>
                                      <w:vAlign w:val="center"/>
                                      <w:hideMark/>
                                    </w:tcPr>
                                    <w:p w14:paraId="23A1765F" w14:textId="77777777" w:rsidR="000D0470" w:rsidRPr="000D0470" w:rsidRDefault="000D0470" w:rsidP="000D0470">
                                      <w:pPr>
                                        <w:spacing w:after="200" w:line="288" w:lineRule="auto"/>
                                        <w:rPr>
                                          <w:lang w:val="en-GB"/>
                                        </w:rPr>
                                      </w:pPr>
                                      <w:r w:rsidRPr="000D0470">
                                        <w:rPr>
                                          <w:lang w:val="en-GB"/>
                                        </w:rPr>
                                        <w:t>13408</w:t>
                                      </w:r>
                                    </w:p>
                                  </w:tc>
                                  <w:tc>
                                    <w:tcPr>
                                      <w:tcW w:w="0" w:type="auto"/>
                                      <w:vAlign w:val="center"/>
                                      <w:hideMark/>
                                    </w:tcPr>
                                    <w:p w14:paraId="0446D509" w14:textId="77777777" w:rsidR="000D0470" w:rsidRPr="000D0470" w:rsidRDefault="000D0470" w:rsidP="000D0470">
                                      <w:pPr>
                                        <w:spacing w:after="200" w:line="288" w:lineRule="auto"/>
                                        <w:rPr>
                                          <w:lang w:val="en-GB"/>
                                        </w:rPr>
                                      </w:pPr>
                                      <w:r w:rsidRPr="000D0470">
                                        <w:rPr>
                                          <w:lang w:val="en-GB"/>
                                        </w:rPr>
                                        <w:t>11</w:t>
                                      </w:r>
                                    </w:p>
                                  </w:tc>
                                </w:tr>
                                <w:tr w:rsidR="000D0470" w:rsidRPr="000D0470" w14:paraId="003259F0" w14:textId="77777777" w:rsidTr="000D0470">
                                  <w:trPr>
                                    <w:tblCellSpacing w:w="15" w:type="dxa"/>
                                  </w:trPr>
                                  <w:tc>
                                    <w:tcPr>
                                      <w:tcW w:w="0" w:type="auto"/>
                                      <w:vAlign w:val="center"/>
                                      <w:hideMark/>
                                    </w:tcPr>
                                    <w:p w14:paraId="161DF33E" w14:textId="77777777" w:rsidR="000D0470" w:rsidRPr="000D0470" w:rsidRDefault="000D0470" w:rsidP="000D0470">
                                      <w:pPr>
                                        <w:spacing w:after="200" w:line="288" w:lineRule="auto"/>
                                        <w:rPr>
                                          <w:lang w:val="en-GB"/>
                                        </w:rPr>
                                      </w:pPr>
                                      <w:r w:rsidRPr="000D0470">
                                        <w:rPr>
                                          <w:lang w:val="en-GB"/>
                                        </w:rPr>
                                        <w:t>13705</w:t>
                                      </w:r>
                                    </w:p>
                                  </w:tc>
                                  <w:tc>
                                    <w:tcPr>
                                      <w:tcW w:w="0" w:type="auto"/>
                                      <w:vAlign w:val="center"/>
                                      <w:hideMark/>
                                    </w:tcPr>
                                    <w:p w14:paraId="16095C9B" w14:textId="77777777" w:rsidR="000D0470" w:rsidRPr="000D0470" w:rsidRDefault="000D0470" w:rsidP="000D0470">
                                      <w:pPr>
                                        <w:spacing w:after="200" w:line="288" w:lineRule="auto"/>
                                        <w:rPr>
                                          <w:lang w:val="en-GB"/>
                                        </w:rPr>
                                      </w:pPr>
                                      <w:r w:rsidRPr="000D0470">
                                        <w:rPr>
                                          <w:lang w:val="en-GB"/>
                                        </w:rPr>
                                        <w:t>10</w:t>
                                      </w:r>
                                    </w:p>
                                  </w:tc>
                                </w:tr>
                                <w:tr w:rsidR="000D0470" w:rsidRPr="000D0470" w14:paraId="2091B352" w14:textId="77777777" w:rsidTr="000D0470">
                                  <w:trPr>
                                    <w:tblCellSpacing w:w="15" w:type="dxa"/>
                                  </w:trPr>
                                  <w:tc>
                                    <w:tcPr>
                                      <w:tcW w:w="0" w:type="auto"/>
                                      <w:vAlign w:val="center"/>
                                      <w:hideMark/>
                                    </w:tcPr>
                                    <w:p w14:paraId="26B1056F" w14:textId="77777777" w:rsidR="000D0470" w:rsidRPr="000D0470" w:rsidRDefault="000D0470" w:rsidP="000D0470">
                                      <w:pPr>
                                        <w:spacing w:after="200" w:line="288" w:lineRule="auto"/>
                                        <w:rPr>
                                          <w:lang w:val="en-GB"/>
                                        </w:rPr>
                                      </w:pPr>
                                      <w:r w:rsidRPr="000D0470">
                                        <w:rPr>
                                          <w:lang w:val="en-GB"/>
                                        </w:rPr>
                                        <w:t>14001</w:t>
                                      </w:r>
                                    </w:p>
                                  </w:tc>
                                  <w:tc>
                                    <w:tcPr>
                                      <w:tcW w:w="0" w:type="auto"/>
                                      <w:vAlign w:val="center"/>
                                      <w:hideMark/>
                                    </w:tcPr>
                                    <w:p w14:paraId="702A4478" w14:textId="77777777" w:rsidR="000D0470" w:rsidRPr="000D0470" w:rsidRDefault="000D0470" w:rsidP="000D0470">
                                      <w:pPr>
                                        <w:spacing w:after="200" w:line="288" w:lineRule="auto"/>
                                        <w:rPr>
                                          <w:lang w:val="en-GB"/>
                                        </w:rPr>
                                      </w:pPr>
                                      <w:r w:rsidRPr="000D0470">
                                        <w:rPr>
                                          <w:lang w:val="en-GB"/>
                                        </w:rPr>
                                        <w:t>9</w:t>
                                      </w:r>
                                    </w:p>
                                  </w:tc>
                                </w:tr>
                                <w:tr w:rsidR="000D0470" w:rsidRPr="000D0470" w14:paraId="371097E6" w14:textId="77777777" w:rsidTr="000D0470">
                                  <w:trPr>
                                    <w:tblCellSpacing w:w="15" w:type="dxa"/>
                                  </w:trPr>
                                  <w:tc>
                                    <w:tcPr>
                                      <w:tcW w:w="0" w:type="auto"/>
                                      <w:vAlign w:val="center"/>
                                      <w:hideMark/>
                                    </w:tcPr>
                                    <w:p w14:paraId="109910DB" w14:textId="77777777" w:rsidR="000D0470" w:rsidRPr="000D0470" w:rsidRDefault="000D0470" w:rsidP="000D0470">
                                      <w:pPr>
                                        <w:spacing w:after="200" w:line="288" w:lineRule="auto"/>
                                        <w:rPr>
                                          <w:lang w:val="en-GB"/>
                                        </w:rPr>
                                      </w:pPr>
                                      <w:r w:rsidRPr="000D0470">
                                        <w:rPr>
                                          <w:lang w:val="en-GB"/>
                                        </w:rPr>
                                        <w:t>14237</w:t>
                                      </w:r>
                                    </w:p>
                                  </w:tc>
                                  <w:tc>
                                    <w:tcPr>
                                      <w:tcW w:w="0" w:type="auto"/>
                                      <w:vAlign w:val="center"/>
                                      <w:hideMark/>
                                    </w:tcPr>
                                    <w:p w14:paraId="5B2860A6" w14:textId="77777777" w:rsidR="000D0470" w:rsidRPr="000D0470" w:rsidRDefault="000D0470" w:rsidP="000D0470">
                                      <w:pPr>
                                        <w:spacing w:after="200" w:line="288" w:lineRule="auto"/>
                                        <w:rPr>
                                          <w:lang w:val="en-GB"/>
                                        </w:rPr>
                                      </w:pPr>
                                      <w:r w:rsidRPr="000D0470">
                                        <w:rPr>
                                          <w:lang w:val="en-GB"/>
                                        </w:rPr>
                                        <w:t>9</w:t>
                                      </w:r>
                                    </w:p>
                                  </w:tc>
                                </w:tr>
                                <w:tr w:rsidR="000D0470" w:rsidRPr="000D0470" w14:paraId="477AC03D" w14:textId="77777777" w:rsidTr="000D0470">
                                  <w:trPr>
                                    <w:tblCellSpacing w:w="15" w:type="dxa"/>
                                  </w:trPr>
                                  <w:tc>
                                    <w:tcPr>
                                      <w:tcW w:w="0" w:type="auto"/>
                                      <w:vAlign w:val="center"/>
                                      <w:hideMark/>
                                    </w:tcPr>
                                    <w:p w14:paraId="12A012FF" w14:textId="77777777" w:rsidR="000D0470" w:rsidRPr="000D0470" w:rsidRDefault="000D0470" w:rsidP="000D0470">
                                      <w:pPr>
                                        <w:spacing w:after="200" w:line="288" w:lineRule="auto"/>
                                        <w:rPr>
                                          <w:lang w:val="en-GB"/>
                                        </w:rPr>
                                      </w:pPr>
                                      <w:r w:rsidRPr="000D0470">
                                        <w:rPr>
                                          <w:lang w:val="en-GB"/>
                                        </w:rPr>
                                        <w:t>18085</w:t>
                                      </w:r>
                                    </w:p>
                                  </w:tc>
                                  <w:tc>
                                    <w:tcPr>
                                      <w:tcW w:w="0" w:type="auto"/>
                                      <w:vAlign w:val="center"/>
                                      <w:hideMark/>
                                    </w:tcPr>
                                    <w:p w14:paraId="22057C35" w14:textId="77777777" w:rsidR="000D0470" w:rsidRPr="000D0470" w:rsidRDefault="000D0470" w:rsidP="000D0470">
                                      <w:pPr>
                                        <w:spacing w:after="200" w:line="288" w:lineRule="auto"/>
                                        <w:rPr>
                                          <w:lang w:val="en-GB"/>
                                        </w:rPr>
                                      </w:pPr>
                                      <w:r w:rsidRPr="000D0470">
                                        <w:rPr>
                                          <w:lang w:val="en-GB"/>
                                        </w:rPr>
                                        <w:t>9</w:t>
                                      </w:r>
                                    </w:p>
                                  </w:tc>
                                </w:tr>
                                <w:tr w:rsidR="000D0470" w:rsidRPr="000D0470" w14:paraId="2E7AA13A" w14:textId="77777777" w:rsidTr="000D0470">
                                  <w:trPr>
                                    <w:tblCellSpacing w:w="15" w:type="dxa"/>
                                  </w:trPr>
                                  <w:tc>
                                    <w:tcPr>
                                      <w:tcW w:w="0" w:type="auto"/>
                                      <w:vAlign w:val="center"/>
                                      <w:hideMark/>
                                    </w:tcPr>
                                    <w:p w14:paraId="4B2DCCD6" w14:textId="77777777" w:rsidR="000D0470" w:rsidRPr="000D0470" w:rsidRDefault="000D0470" w:rsidP="000D0470">
                                      <w:pPr>
                                        <w:spacing w:after="200" w:line="288" w:lineRule="auto"/>
                                        <w:rPr>
                                          <w:lang w:val="en-GB"/>
                                        </w:rPr>
                                      </w:pPr>
                                      <w:r w:rsidRPr="000D0470">
                                        <w:rPr>
                                          <w:lang w:val="en-GB"/>
                                        </w:rPr>
                                        <w:t>16029</w:t>
                                      </w:r>
                                    </w:p>
                                  </w:tc>
                                  <w:tc>
                                    <w:tcPr>
                                      <w:tcW w:w="0" w:type="auto"/>
                                      <w:vAlign w:val="center"/>
                                      <w:hideMark/>
                                    </w:tcPr>
                                    <w:p w14:paraId="3717FE11" w14:textId="77777777" w:rsidR="000D0470" w:rsidRPr="000D0470" w:rsidRDefault="000D0470" w:rsidP="000D0470">
                                      <w:pPr>
                                        <w:spacing w:after="200" w:line="288" w:lineRule="auto"/>
                                        <w:rPr>
                                          <w:lang w:val="en-GB"/>
                                        </w:rPr>
                                      </w:pPr>
                                      <w:r w:rsidRPr="000D0470">
                                        <w:rPr>
                                          <w:lang w:val="en-GB"/>
                                        </w:rPr>
                                        <w:t>8</w:t>
                                      </w:r>
                                    </w:p>
                                  </w:tc>
                                </w:tr>
                                <w:tr w:rsidR="000D0470" w:rsidRPr="000D0470" w14:paraId="31549A7B" w14:textId="77777777" w:rsidTr="000D0470">
                                  <w:trPr>
                                    <w:tblCellSpacing w:w="15" w:type="dxa"/>
                                  </w:trPr>
                                  <w:tc>
                                    <w:tcPr>
                                      <w:tcW w:w="0" w:type="auto"/>
                                      <w:vAlign w:val="center"/>
                                      <w:hideMark/>
                                    </w:tcPr>
                                    <w:p w14:paraId="3187F9C0" w14:textId="77777777" w:rsidR="000D0470" w:rsidRPr="000D0470" w:rsidRDefault="000D0470" w:rsidP="000D0470">
                                      <w:pPr>
                                        <w:spacing w:after="200" w:line="288" w:lineRule="auto"/>
                                        <w:rPr>
                                          <w:lang w:val="en-GB"/>
                                        </w:rPr>
                                      </w:pPr>
                                      <w:r w:rsidRPr="000D0470">
                                        <w:rPr>
                                          <w:lang w:val="en-GB"/>
                                        </w:rPr>
                                        <w:t>17420</w:t>
                                      </w:r>
                                    </w:p>
                                  </w:tc>
                                  <w:tc>
                                    <w:tcPr>
                                      <w:tcW w:w="0" w:type="auto"/>
                                      <w:vAlign w:val="center"/>
                                      <w:hideMark/>
                                    </w:tcPr>
                                    <w:p w14:paraId="4884FFC2" w14:textId="77777777" w:rsidR="000D0470" w:rsidRPr="000D0470" w:rsidRDefault="000D0470" w:rsidP="000D0470">
                                      <w:pPr>
                                        <w:spacing w:after="200" w:line="288" w:lineRule="auto"/>
                                        <w:rPr>
                                          <w:lang w:val="en-GB"/>
                                        </w:rPr>
                                      </w:pPr>
                                      <w:r w:rsidRPr="000D0470">
                                        <w:rPr>
                                          <w:lang w:val="en-GB"/>
                                        </w:rPr>
                                        <w:t>7</w:t>
                                      </w:r>
                                    </w:p>
                                  </w:tc>
                                </w:tr>
                                <w:tr w:rsidR="000D0470" w:rsidRPr="000D0470" w14:paraId="33F8FE65" w14:textId="77777777" w:rsidTr="000D0470">
                                  <w:trPr>
                                    <w:tblCellSpacing w:w="15" w:type="dxa"/>
                                  </w:trPr>
                                  <w:tc>
                                    <w:tcPr>
                                      <w:tcW w:w="0" w:type="auto"/>
                                      <w:vAlign w:val="center"/>
                                      <w:hideMark/>
                                    </w:tcPr>
                                    <w:p w14:paraId="15B734D5" w14:textId="77777777" w:rsidR="000D0470" w:rsidRPr="000D0470" w:rsidRDefault="000D0470" w:rsidP="000D0470">
                                      <w:pPr>
                                        <w:spacing w:after="200" w:line="288" w:lineRule="auto"/>
                                        <w:rPr>
                                          <w:lang w:val="en-GB"/>
                                        </w:rPr>
                                      </w:pPr>
                                      <w:r w:rsidRPr="000D0470">
                                        <w:rPr>
                                          <w:lang w:val="en-GB"/>
                                        </w:rPr>
                                        <w:t>16955</w:t>
                                      </w:r>
                                    </w:p>
                                  </w:tc>
                                  <w:tc>
                                    <w:tcPr>
                                      <w:tcW w:w="0" w:type="auto"/>
                                      <w:vAlign w:val="center"/>
                                      <w:hideMark/>
                                    </w:tcPr>
                                    <w:p w14:paraId="3072822E" w14:textId="77777777" w:rsidR="000D0470" w:rsidRPr="000D0470" w:rsidRDefault="000D0470" w:rsidP="000D0470">
                                      <w:pPr>
                                        <w:spacing w:after="200" w:line="288" w:lineRule="auto"/>
                                        <w:rPr>
                                          <w:lang w:val="en-GB"/>
                                        </w:rPr>
                                      </w:pPr>
                                      <w:r w:rsidRPr="000D0470">
                                        <w:rPr>
                                          <w:lang w:val="en-GB"/>
                                        </w:rPr>
                                        <w:t>6</w:t>
                                      </w:r>
                                    </w:p>
                                  </w:tc>
                                </w:tr>
                                <w:tr w:rsidR="000D0470" w:rsidRPr="000D0470" w14:paraId="55AFAE3E" w14:textId="77777777" w:rsidTr="000D0470">
                                  <w:trPr>
                                    <w:tblCellSpacing w:w="15" w:type="dxa"/>
                                  </w:trPr>
                                  <w:tc>
                                    <w:tcPr>
                                      <w:tcW w:w="0" w:type="auto"/>
                                      <w:vAlign w:val="center"/>
                                      <w:hideMark/>
                                    </w:tcPr>
                                    <w:p w14:paraId="724440CE" w14:textId="77777777" w:rsidR="000D0470" w:rsidRPr="000D0470" w:rsidRDefault="000D0470" w:rsidP="000D0470">
                                      <w:pPr>
                                        <w:spacing w:after="200" w:line="288" w:lineRule="auto"/>
                                        <w:rPr>
                                          <w:lang w:val="en-GB"/>
                                        </w:rPr>
                                      </w:pPr>
                                      <w:r w:rsidRPr="000D0470">
                                        <w:rPr>
                                          <w:lang w:val="en-GB"/>
                                        </w:rPr>
                                        <w:t>13694</w:t>
                                      </w:r>
                                    </w:p>
                                  </w:tc>
                                  <w:tc>
                                    <w:tcPr>
                                      <w:tcW w:w="0" w:type="auto"/>
                                      <w:vAlign w:val="center"/>
                                      <w:hideMark/>
                                    </w:tcPr>
                                    <w:p w14:paraId="3F77100E" w14:textId="77777777" w:rsidR="000D0470" w:rsidRPr="000D0470" w:rsidRDefault="000D0470" w:rsidP="000D0470">
                                      <w:pPr>
                                        <w:spacing w:after="200" w:line="288" w:lineRule="auto"/>
                                        <w:rPr>
                                          <w:lang w:val="en-GB"/>
                                        </w:rPr>
                                      </w:pPr>
                                      <w:r w:rsidRPr="000D0470">
                                        <w:rPr>
                                          <w:lang w:val="en-GB"/>
                                        </w:rPr>
                                        <w:t>6</w:t>
                                      </w:r>
                                    </w:p>
                                  </w:tc>
                                </w:tr>
                                <w:tr w:rsidR="000D0470" w:rsidRPr="000D0470" w14:paraId="09F5BA45" w14:textId="77777777" w:rsidTr="000D0470">
                                  <w:trPr>
                                    <w:tblCellSpacing w:w="15" w:type="dxa"/>
                                  </w:trPr>
                                  <w:tc>
                                    <w:tcPr>
                                      <w:tcW w:w="0" w:type="auto"/>
                                      <w:vAlign w:val="center"/>
                                      <w:hideMark/>
                                    </w:tcPr>
                                    <w:p w14:paraId="4FBC7376" w14:textId="77777777" w:rsidR="000D0470" w:rsidRPr="000D0470" w:rsidRDefault="000D0470" w:rsidP="000D0470">
                                      <w:pPr>
                                        <w:spacing w:after="200" w:line="288" w:lineRule="auto"/>
                                        <w:rPr>
                                          <w:lang w:val="en-GB"/>
                                        </w:rPr>
                                      </w:pPr>
                                      <w:r w:rsidRPr="000D0470">
                                        <w:rPr>
                                          <w:lang w:val="en-GB"/>
                                        </w:rPr>
                                        <w:t>13255</w:t>
                                      </w:r>
                                    </w:p>
                                  </w:tc>
                                  <w:tc>
                                    <w:tcPr>
                                      <w:tcW w:w="0" w:type="auto"/>
                                      <w:vAlign w:val="center"/>
                                      <w:hideMark/>
                                    </w:tcPr>
                                    <w:p w14:paraId="0BA66823" w14:textId="77777777" w:rsidR="000D0470" w:rsidRPr="000D0470" w:rsidRDefault="000D0470" w:rsidP="000D0470">
                                      <w:pPr>
                                        <w:spacing w:after="200" w:line="288" w:lineRule="auto"/>
                                        <w:rPr>
                                          <w:lang w:val="en-GB"/>
                                        </w:rPr>
                                      </w:pPr>
                                      <w:r w:rsidRPr="000D0470">
                                        <w:rPr>
                                          <w:lang w:val="en-GB"/>
                                        </w:rPr>
                                        <w:t>6</w:t>
                                      </w:r>
                                    </w:p>
                                  </w:tc>
                                </w:tr>
                                <w:tr w:rsidR="000D0470" w:rsidRPr="000D0470" w14:paraId="471F76C3" w14:textId="77777777" w:rsidTr="000D0470">
                                  <w:trPr>
                                    <w:tblCellSpacing w:w="15" w:type="dxa"/>
                                  </w:trPr>
                                  <w:tc>
                                    <w:tcPr>
                                      <w:tcW w:w="0" w:type="auto"/>
                                      <w:vAlign w:val="center"/>
                                      <w:hideMark/>
                                    </w:tcPr>
                                    <w:p w14:paraId="32F79B58" w14:textId="77777777" w:rsidR="000D0470" w:rsidRPr="000D0470" w:rsidRDefault="000D0470" w:rsidP="000D0470">
                                      <w:pPr>
                                        <w:spacing w:after="200" w:line="288" w:lineRule="auto"/>
                                        <w:rPr>
                                          <w:lang w:val="en-GB"/>
                                        </w:rPr>
                                      </w:pPr>
                                      <w:r w:rsidRPr="000D0470">
                                        <w:rPr>
                                          <w:lang w:val="en-GB"/>
                                        </w:rPr>
                                        <w:t>16552</w:t>
                                      </w:r>
                                    </w:p>
                                  </w:tc>
                                  <w:tc>
                                    <w:tcPr>
                                      <w:tcW w:w="0" w:type="auto"/>
                                      <w:vAlign w:val="center"/>
                                      <w:hideMark/>
                                    </w:tcPr>
                                    <w:p w14:paraId="600F543C" w14:textId="77777777" w:rsidR="000D0470" w:rsidRPr="000D0470" w:rsidRDefault="000D0470" w:rsidP="000D0470">
                                      <w:pPr>
                                        <w:spacing w:after="200" w:line="288" w:lineRule="auto"/>
                                        <w:rPr>
                                          <w:lang w:val="en-GB"/>
                                        </w:rPr>
                                      </w:pPr>
                                      <w:r w:rsidRPr="000D0470">
                                        <w:rPr>
                                          <w:lang w:val="en-GB"/>
                                        </w:rPr>
                                        <w:t>5</w:t>
                                      </w:r>
                                    </w:p>
                                  </w:tc>
                                </w:tr>
                                <w:tr w:rsidR="000D0470" w:rsidRPr="000D0470" w14:paraId="0EA3C730" w14:textId="77777777" w:rsidTr="000D0470">
                                  <w:trPr>
                                    <w:tblCellSpacing w:w="15" w:type="dxa"/>
                                  </w:trPr>
                                  <w:tc>
                                    <w:tcPr>
                                      <w:tcW w:w="0" w:type="auto"/>
                                      <w:vAlign w:val="center"/>
                                      <w:hideMark/>
                                    </w:tcPr>
                                    <w:p w14:paraId="1D1BDF13" w14:textId="77777777" w:rsidR="000D0470" w:rsidRPr="000D0470" w:rsidRDefault="000D0470" w:rsidP="000D0470">
                                      <w:pPr>
                                        <w:spacing w:after="200" w:line="288" w:lineRule="auto"/>
                                        <w:rPr>
                                          <w:lang w:val="en-GB"/>
                                        </w:rPr>
                                      </w:pPr>
                                      <w:r w:rsidRPr="000D0470">
                                        <w:rPr>
                                          <w:lang w:val="en-GB"/>
                                        </w:rPr>
                                        <w:t>15350</w:t>
                                      </w:r>
                                    </w:p>
                                  </w:tc>
                                  <w:tc>
                                    <w:tcPr>
                                      <w:tcW w:w="0" w:type="auto"/>
                                      <w:vAlign w:val="center"/>
                                      <w:hideMark/>
                                    </w:tcPr>
                                    <w:p w14:paraId="51499346" w14:textId="77777777" w:rsidR="000D0470" w:rsidRPr="000D0470" w:rsidRDefault="000D0470" w:rsidP="000D0470">
                                      <w:pPr>
                                        <w:spacing w:after="200" w:line="288" w:lineRule="auto"/>
                                        <w:rPr>
                                          <w:lang w:val="en-GB"/>
                                        </w:rPr>
                                      </w:pPr>
                                      <w:r w:rsidRPr="000D0470">
                                        <w:rPr>
                                          <w:lang w:val="en-GB"/>
                                        </w:rPr>
                                        <w:t>5</w:t>
                                      </w:r>
                                    </w:p>
                                  </w:tc>
                                </w:tr>
                                <w:tr w:rsidR="000D0470" w:rsidRPr="000D0470" w14:paraId="235E2314" w14:textId="77777777" w:rsidTr="000D0470">
                                  <w:trPr>
                                    <w:tblCellSpacing w:w="15" w:type="dxa"/>
                                  </w:trPr>
                                  <w:tc>
                                    <w:tcPr>
                                      <w:tcW w:w="0" w:type="auto"/>
                                      <w:vAlign w:val="center"/>
                                      <w:hideMark/>
                                    </w:tcPr>
                                    <w:p w14:paraId="3C1D3F59" w14:textId="77777777" w:rsidR="000D0470" w:rsidRPr="000D0470" w:rsidRDefault="000D0470" w:rsidP="000D0470">
                                      <w:pPr>
                                        <w:spacing w:after="200" w:line="288" w:lineRule="auto"/>
                                        <w:rPr>
                                          <w:lang w:val="en-GB"/>
                                        </w:rPr>
                                      </w:pPr>
                                      <w:r w:rsidRPr="000D0470">
                                        <w:rPr>
                                          <w:lang w:val="en-GB"/>
                                        </w:rPr>
                                        <w:t>17951</w:t>
                                      </w:r>
                                    </w:p>
                                  </w:tc>
                                  <w:tc>
                                    <w:tcPr>
                                      <w:tcW w:w="0" w:type="auto"/>
                                      <w:vAlign w:val="center"/>
                                      <w:hideMark/>
                                    </w:tcPr>
                                    <w:p w14:paraId="49141B0A" w14:textId="77777777" w:rsidR="000D0470" w:rsidRPr="000D0470" w:rsidRDefault="000D0470" w:rsidP="000D0470">
                                      <w:pPr>
                                        <w:spacing w:after="200" w:line="288" w:lineRule="auto"/>
                                        <w:rPr>
                                          <w:lang w:val="en-GB"/>
                                        </w:rPr>
                                      </w:pPr>
                                      <w:r w:rsidRPr="000D0470">
                                        <w:rPr>
                                          <w:lang w:val="en-GB"/>
                                        </w:rPr>
                                        <w:t>5</w:t>
                                      </w:r>
                                    </w:p>
                                  </w:tc>
                                </w:tr>
                                <w:tr w:rsidR="000D0470" w:rsidRPr="000D0470" w14:paraId="30E6FF71" w14:textId="77777777" w:rsidTr="000D0470">
                                  <w:trPr>
                                    <w:tblCellSpacing w:w="15" w:type="dxa"/>
                                  </w:trPr>
                                  <w:tc>
                                    <w:tcPr>
                                      <w:tcW w:w="0" w:type="auto"/>
                                      <w:vAlign w:val="center"/>
                                      <w:hideMark/>
                                    </w:tcPr>
                                    <w:p w14:paraId="6D7484F0" w14:textId="77777777" w:rsidR="000D0470" w:rsidRPr="000D0470" w:rsidRDefault="000D0470" w:rsidP="000D0470">
                                      <w:pPr>
                                        <w:spacing w:after="200" w:line="288" w:lineRule="auto"/>
                                        <w:rPr>
                                          <w:lang w:val="en-GB"/>
                                        </w:rPr>
                                      </w:pPr>
                                      <w:r w:rsidRPr="000D0470">
                                        <w:rPr>
                                          <w:lang w:val="en-GB"/>
                                        </w:rPr>
                                        <w:t>17572</w:t>
                                      </w:r>
                                    </w:p>
                                  </w:tc>
                                  <w:tc>
                                    <w:tcPr>
                                      <w:tcW w:w="0" w:type="auto"/>
                                      <w:vAlign w:val="center"/>
                                      <w:hideMark/>
                                    </w:tcPr>
                                    <w:p w14:paraId="2A1CE0C0" w14:textId="77777777" w:rsidR="000D0470" w:rsidRPr="000D0470" w:rsidRDefault="000D0470" w:rsidP="000D0470">
                                      <w:pPr>
                                        <w:spacing w:after="200" w:line="288" w:lineRule="auto"/>
                                        <w:rPr>
                                          <w:lang w:val="en-GB"/>
                                        </w:rPr>
                                      </w:pPr>
                                      <w:r w:rsidRPr="000D0470">
                                        <w:rPr>
                                          <w:lang w:val="en-GB"/>
                                        </w:rPr>
                                        <w:t>4</w:t>
                                      </w:r>
                                    </w:p>
                                  </w:tc>
                                </w:tr>
                                <w:tr w:rsidR="000D0470" w:rsidRPr="000D0470" w14:paraId="793A9124" w14:textId="77777777" w:rsidTr="000D0470">
                                  <w:trPr>
                                    <w:tblCellSpacing w:w="15" w:type="dxa"/>
                                  </w:trPr>
                                  <w:tc>
                                    <w:tcPr>
                                      <w:tcW w:w="0" w:type="auto"/>
                                      <w:vAlign w:val="center"/>
                                      <w:hideMark/>
                                    </w:tcPr>
                                    <w:p w14:paraId="28E255CA" w14:textId="77777777" w:rsidR="000D0470" w:rsidRPr="000D0470" w:rsidRDefault="000D0470" w:rsidP="000D0470">
                                      <w:pPr>
                                        <w:spacing w:after="200" w:line="288" w:lineRule="auto"/>
                                        <w:rPr>
                                          <w:lang w:val="en-GB"/>
                                        </w:rPr>
                                      </w:pPr>
                                      <w:r w:rsidRPr="000D0470">
                                        <w:rPr>
                                          <w:lang w:val="en-GB"/>
                                        </w:rPr>
                                        <w:t>18144</w:t>
                                      </w:r>
                                    </w:p>
                                  </w:tc>
                                  <w:tc>
                                    <w:tcPr>
                                      <w:tcW w:w="0" w:type="auto"/>
                                      <w:vAlign w:val="center"/>
                                      <w:hideMark/>
                                    </w:tcPr>
                                    <w:p w14:paraId="0E01E1A8" w14:textId="77777777" w:rsidR="000D0470" w:rsidRPr="000D0470" w:rsidRDefault="000D0470" w:rsidP="000D0470">
                                      <w:pPr>
                                        <w:spacing w:after="200" w:line="288" w:lineRule="auto"/>
                                        <w:rPr>
                                          <w:lang w:val="en-GB"/>
                                        </w:rPr>
                                      </w:pPr>
                                      <w:r w:rsidRPr="000D0470">
                                        <w:rPr>
                                          <w:lang w:val="en-GB"/>
                                        </w:rPr>
                                        <w:t>3</w:t>
                                      </w:r>
                                    </w:p>
                                  </w:tc>
                                </w:tr>
                                <w:tr w:rsidR="000D0470" w:rsidRPr="000D0470" w14:paraId="49590D8E" w14:textId="77777777" w:rsidTr="000D0470">
                                  <w:trPr>
                                    <w:tblCellSpacing w:w="15" w:type="dxa"/>
                                  </w:trPr>
                                  <w:tc>
                                    <w:tcPr>
                                      <w:tcW w:w="0" w:type="auto"/>
                                      <w:vAlign w:val="center"/>
                                      <w:hideMark/>
                                    </w:tcPr>
                                    <w:p w14:paraId="56DF0B3C" w14:textId="77777777" w:rsidR="000D0470" w:rsidRPr="000D0470" w:rsidRDefault="000D0470" w:rsidP="000D0470">
                                      <w:pPr>
                                        <w:spacing w:after="200" w:line="288" w:lineRule="auto"/>
                                        <w:rPr>
                                          <w:lang w:val="en-GB"/>
                                        </w:rPr>
                                      </w:pPr>
                                      <w:r w:rsidRPr="000D0470">
                                        <w:rPr>
                                          <w:lang w:val="en-GB"/>
                                        </w:rPr>
                                        <w:t>15513</w:t>
                                      </w:r>
                                    </w:p>
                                  </w:tc>
                                  <w:tc>
                                    <w:tcPr>
                                      <w:tcW w:w="0" w:type="auto"/>
                                      <w:vAlign w:val="center"/>
                                      <w:hideMark/>
                                    </w:tcPr>
                                    <w:p w14:paraId="45BEF20F" w14:textId="77777777" w:rsidR="000D0470" w:rsidRPr="000D0470" w:rsidRDefault="000D0470" w:rsidP="000D0470">
                                      <w:pPr>
                                        <w:spacing w:after="200" w:line="288" w:lineRule="auto"/>
                                        <w:rPr>
                                          <w:lang w:val="en-GB"/>
                                        </w:rPr>
                                      </w:pPr>
                                      <w:r w:rsidRPr="000D0470">
                                        <w:rPr>
                                          <w:lang w:val="en-GB"/>
                                        </w:rPr>
                                        <w:t>3</w:t>
                                      </w:r>
                                    </w:p>
                                  </w:tc>
                                </w:tr>
                                <w:tr w:rsidR="000D0470" w:rsidRPr="000D0470" w14:paraId="415107F9" w14:textId="77777777" w:rsidTr="000D0470">
                                  <w:trPr>
                                    <w:tblCellSpacing w:w="15" w:type="dxa"/>
                                  </w:trPr>
                                  <w:tc>
                                    <w:tcPr>
                                      <w:tcW w:w="0" w:type="auto"/>
                                      <w:vAlign w:val="center"/>
                                      <w:hideMark/>
                                    </w:tcPr>
                                    <w:p w14:paraId="7869CDD5" w14:textId="77777777" w:rsidR="000D0470" w:rsidRPr="000D0470" w:rsidRDefault="000D0470" w:rsidP="000D0470">
                                      <w:pPr>
                                        <w:spacing w:after="200" w:line="288" w:lineRule="auto"/>
                                        <w:rPr>
                                          <w:lang w:val="en-GB"/>
                                        </w:rPr>
                                      </w:pPr>
                                      <w:r w:rsidRPr="000D0470">
                                        <w:rPr>
                                          <w:lang w:val="en-GB"/>
                                        </w:rPr>
                                        <w:t>12791</w:t>
                                      </w:r>
                                    </w:p>
                                  </w:tc>
                                  <w:tc>
                                    <w:tcPr>
                                      <w:tcW w:w="0" w:type="auto"/>
                                      <w:vAlign w:val="center"/>
                                      <w:hideMark/>
                                    </w:tcPr>
                                    <w:p w14:paraId="0E0A6F00" w14:textId="77777777" w:rsidR="000D0470" w:rsidRPr="000D0470" w:rsidRDefault="000D0470" w:rsidP="000D0470">
                                      <w:pPr>
                                        <w:spacing w:after="200" w:line="288" w:lineRule="auto"/>
                                        <w:rPr>
                                          <w:lang w:val="en-GB"/>
                                        </w:rPr>
                                      </w:pPr>
                                      <w:r w:rsidRPr="000D0470">
                                        <w:rPr>
                                          <w:lang w:val="en-GB"/>
                                        </w:rPr>
                                        <w:t>2</w:t>
                                      </w:r>
                                    </w:p>
                                  </w:tc>
                                </w:tr>
                                <w:tr w:rsidR="000D0470" w:rsidRPr="000D0470" w14:paraId="3A55F00A" w14:textId="77777777" w:rsidTr="000D0470">
                                  <w:trPr>
                                    <w:tblCellSpacing w:w="15" w:type="dxa"/>
                                  </w:trPr>
                                  <w:tc>
                                    <w:tcPr>
                                      <w:tcW w:w="0" w:type="auto"/>
                                      <w:vAlign w:val="center"/>
                                      <w:hideMark/>
                                    </w:tcPr>
                                    <w:p w14:paraId="5CABC567" w14:textId="77777777" w:rsidR="000D0470" w:rsidRPr="000D0470" w:rsidRDefault="000D0470" w:rsidP="000D0470">
                                      <w:pPr>
                                        <w:spacing w:after="200" w:line="288" w:lineRule="auto"/>
                                        <w:rPr>
                                          <w:lang w:val="en-GB"/>
                                        </w:rPr>
                                      </w:pPr>
                                      <w:r w:rsidRPr="000D0470">
                                        <w:rPr>
                                          <w:lang w:val="en-GB"/>
                                        </w:rPr>
                                        <w:t>17924</w:t>
                                      </w:r>
                                    </w:p>
                                  </w:tc>
                                  <w:tc>
                                    <w:tcPr>
                                      <w:tcW w:w="0" w:type="auto"/>
                                      <w:vAlign w:val="center"/>
                                      <w:hideMark/>
                                    </w:tcPr>
                                    <w:p w14:paraId="44C0FA7A" w14:textId="77777777" w:rsidR="000D0470" w:rsidRPr="000D0470" w:rsidRDefault="000D0470" w:rsidP="000D0470">
                                      <w:pPr>
                                        <w:spacing w:after="200" w:line="288" w:lineRule="auto"/>
                                        <w:rPr>
                                          <w:lang w:val="en-GB"/>
                                        </w:rPr>
                                      </w:pPr>
                                      <w:r w:rsidRPr="000D0470">
                                        <w:rPr>
                                          <w:lang w:val="en-GB"/>
                                        </w:rPr>
                                        <w:t>2</w:t>
                                      </w:r>
                                    </w:p>
                                  </w:tc>
                                </w:tr>
                                <w:tr w:rsidR="000D0470" w:rsidRPr="000D0470" w14:paraId="1500CD40" w14:textId="77777777" w:rsidTr="000D0470">
                                  <w:trPr>
                                    <w:tblCellSpacing w:w="15" w:type="dxa"/>
                                  </w:trPr>
                                  <w:tc>
                                    <w:tcPr>
                                      <w:tcW w:w="0" w:type="auto"/>
                                      <w:vAlign w:val="center"/>
                                      <w:hideMark/>
                                    </w:tcPr>
                                    <w:p w14:paraId="0DE681AF" w14:textId="77777777" w:rsidR="000D0470" w:rsidRPr="000D0470" w:rsidRDefault="000D0470" w:rsidP="000D0470">
                                      <w:pPr>
                                        <w:spacing w:after="200" w:line="288" w:lineRule="auto"/>
                                        <w:rPr>
                                          <w:lang w:val="en-GB"/>
                                        </w:rPr>
                                      </w:pPr>
                                      <w:r w:rsidRPr="000D0470">
                                        <w:rPr>
                                          <w:lang w:val="en-GB"/>
                                        </w:rPr>
                                        <w:t>15291</w:t>
                                      </w:r>
                                    </w:p>
                                  </w:tc>
                                  <w:tc>
                                    <w:tcPr>
                                      <w:tcW w:w="0" w:type="auto"/>
                                      <w:vAlign w:val="center"/>
                                      <w:hideMark/>
                                    </w:tcPr>
                                    <w:p w14:paraId="5F09C614" w14:textId="77777777" w:rsidR="000D0470" w:rsidRPr="000D0470" w:rsidRDefault="000D0470" w:rsidP="000D0470">
                                      <w:pPr>
                                        <w:spacing w:after="200" w:line="288" w:lineRule="auto"/>
                                        <w:rPr>
                                          <w:lang w:val="en-GB"/>
                                        </w:rPr>
                                      </w:pPr>
                                      <w:r w:rsidRPr="000D0470">
                                        <w:rPr>
                                          <w:lang w:val="en-GB"/>
                                        </w:rPr>
                                        <w:t>2</w:t>
                                      </w:r>
                                    </w:p>
                                  </w:tc>
                                </w:tr>
                                <w:tr w:rsidR="000D0470" w:rsidRPr="000D0470" w14:paraId="4870E7C1" w14:textId="77777777" w:rsidTr="000D0470">
                                  <w:trPr>
                                    <w:tblCellSpacing w:w="15" w:type="dxa"/>
                                  </w:trPr>
                                  <w:tc>
                                    <w:tcPr>
                                      <w:tcW w:w="0" w:type="auto"/>
                                      <w:vAlign w:val="center"/>
                                      <w:hideMark/>
                                    </w:tcPr>
                                    <w:p w14:paraId="5ACEDDE0" w14:textId="77777777" w:rsidR="000D0470" w:rsidRPr="000D0470" w:rsidRDefault="000D0470" w:rsidP="000D0470">
                                      <w:pPr>
                                        <w:spacing w:after="200" w:line="288" w:lineRule="auto"/>
                                        <w:rPr>
                                          <w:lang w:val="en-GB"/>
                                        </w:rPr>
                                      </w:pPr>
                                      <w:r w:rsidRPr="000D0470">
                                        <w:rPr>
                                          <w:lang w:val="en-GB"/>
                                        </w:rPr>
                                        <w:t>17181</w:t>
                                      </w:r>
                                    </w:p>
                                  </w:tc>
                                  <w:tc>
                                    <w:tcPr>
                                      <w:tcW w:w="0" w:type="auto"/>
                                      <w:vAlign w:val="center"/>
                                      <w:hideMark/>
                                    </w:tcPr>
                                    <w:p w14:paraId="4D22BB1B" w14:textId="77777777" w:rsidR="000D0470" w:rsidRPr="000D0470" w:rsidRDefault="000D0470" w:rsidP="000D0470">
                                      <w:pPr>
                                        <w:spacing w:after="200" w:line="288" w:lineRule="auto"/>
                                        <w:rPr>
                                          <w:lang w:val="en-GB"/>
                                        </w:rPr>
                                      </w:pPr>
                                      <w:r w:rsidRPr="000D0470">
                                        <w:rPr>
                                          <w:lang w:val="en-GB"/>
                                        </w:rPr>
                                        <w:t>2</w:t>
                                      </w:r>
                                    </w:p>
                                  </w:tc>
                                </w:tr>
                                <w:tr w:rsidR="000D0470" w:rsidRPr="000D0470" w14:paraId="3C58F68C" w14:textId="77777777" w:rsidTr="000D0470">
                                  <w:trPr>
                                    <w:tblCellSpacing w:w="15" w:type="dxa"/>
                                  </w:trPr>
                                  <w:tc>
                                    <w:tcPr>
                                      <w:tcW w:w="0" w:type="auto"/>
                                      <w:vAlign w:val="center"/>
                                      <w:hideMark/>
                                    </w:tcPr>
                                    <w:p w14:paraId="2E77B500" w14:textId="77777777" w:rsidR="000D0470" w:rsidRPr="000D0470" w:rsidRDefault="000D0470" w:rsidP="000D0470">
                                      <w:pPr>
                                        <w:spacing w:after="200" w:line="288" w:lineRule="auto"/>
                                        <w:rPr>
                                          <w:lang w:val="en-GB"/>
                                        </w:rPr>
                                      </w:pPr>
                                      <w:r w:rsidRPr="000D0470">
                                        <w:rPr>
                                          <w:lang w:val="en-GB"/>
                                        </w:rPr>
                                        <w:t>15100</w:t>
                                      </w:r>
                                    </w:p>
                                  </w:tc>
                                  <w:tc>
                                    <w:tcPr>
                                      <w:tcW w:w="0" w:type="auto"/>
                                      <w:vAlign w:val="center"/>
                                      <w:hideMark/>
                                    </w:tcPr>
                                    <w:p w14:paraId="41678B54" w14:textId="77777777" w:rsidR="000D0470" w:rsidRPr="000D0470" w:rsidRDefault="000D0470" w:rsidP="000D0470">
                                      <w:pPr>
                                        <w:spacing w:after="200" w:line="288" w:lineRule="auto"/>
                                        <w:rPr>
                                          <w:lang w:val="en-GB"/>
                                        </w:rPr>
                                      </w:pPr>
                                      <w:r w:rsidRPr="000D0470">
                                        <w:rPr>
                                          <w:lang w:val="en-GB"/>
                                        </w:rPr>
                                        <w:t>1</w:t>
                                      </w:r>
                                    </w:p>
                                  </w:tc>
                                </w:tr>
                                <w:tr w:rsidR="000D0470" w:rsidRPr="000D0470" w14:paraId="478813D8" w14:textId="77777777" w:rsidTr="000D0470">
                                  <w:trPr>
                                    <w:tblCellSpacing w:w="15" w:type="dxa"/>
                                  </w:trPr>
                                  <w:tc>
                                    <w:tcPr>
                                      <w:tcW w:w="0" w:type="auto"/>
                                      <w:vAlign w:val="center"/>
                                      <w:hideMark/>
                                    </w:tcPr>
                                    <w:p w14:paraId="3BF73B51" w14:textId="77777777" w:rsidR="000D0470" w:rsidRPr="000D0470" w:rsidRDefault="000D0470" w:rsidP="000D0470">
                                      <w:pPr>
                                        <w:spacing w:after="200" w:line="288" w:lineRule="auto"/>
                                        <w:rPr>
                                          <w:lang w:val="en-GB"/>
                                        </w:rPr>
                                      </w:pPr>
                                      <w:r w:rsidRPr="000D0470">
                                        <w:rPr>
                                          <w:lang w:val="en-GB"/>
                                        </w:rPr>
                                        <w:t>14045</w:t>
                                      </w:r>
                                    </w:p>
                                  </w:tc>
                                  <w:tc>
                                    <w:tcPr>
                                      <w:tcW w:w="0" w:type="auto"/>
                                      <w:vAlign w:val="center"/>
                                      <w:hideMark/>
                                    </w:tcPr>
                                    <w:p w14:paraId="16AB5FD4" w14:textId="77777777" w:rsidR="000D0470" w:rsidRPr="000D0470" w:rsidRDefault="000D0470" w:rsidP="000D0470">
                                      <w:pPr>
                                        <w:spacing w:after="200" w:line="288" w:lineRule="auto"/>
                                        <w:rPr>
                                          <w:lang w:val="en-GB"/>
                                        </w:rPr>
                                      </w:pPr>
                                      <w:r w:rsidRPr="000D0470">
                                        <w:rPr>
                                          <w:lang w:val="en-GB"/>
                                        </w:rPr>
                                        <w:t>1</w:t>
                                      </w:r>
                                    </w:p>
                                  </w:tc>
                                </w:tr>
                                <w:tr w:rsidR="000D0470" w:rsidRPr="000D0470" w14:paraId="590B66F5" w14:textId="77777777" w:rsidTr="000D0470">
                                  <w:trPr>
                                    <w:tblCellSpacing w:w="15" w:type="dxa"/>
                                  </w:trPr>
                                  <w:tc>
                                    <w:tcPr>
                                      <w:tcW w:w="0" w:type="auto"/>
                                      <w:vAlign w:val="center"/>
                                      <w:hideMark/>
                                    </w:tcPr>
                                    <w:p w14:paraId="4A6E186A" w14:textId="77777777" w:rsidR="000D0470" w:rsidRPr="000D0470" w:rsidRDefault="000D0470" w:rsidP="000D0470">
                                      <w:pPr>
                                        <w:spacing w:after="200" w:line="288" w:lineRule="auto"/>
                                        <w:rPr>
                                          <w:lang w:val="en-GB"/>
                                        </w:rPr>
                                      </w:pPr>
                                      <w:r w:rsidRPr="000D0470">
                                        <w:rPr>
                                          <w:lang w:val="en-GB"/>
                                        </w:rPr>
                                        <w:t>13748</w:t>
                                      </w:r>
                                    </w:p>
                                  </w:tc>
                                  <w:tc>
                                    <w:tcPr>
                                      <w:tcW w:w="0" w:type="auto"/>
                                      <w:vAlign w:val="center"/>
                                      <w:hideMark/>
                                    </w:tcPr>
                                    <w:p w14:paraId="7CAB7744" w14:textId="77777777" w:rsidR="000D0470" w:rsidRPr="000D0470" w:rsidRDefault="000D0470" w:rsidP="000D0470">
                                      <w:pPr>
                                        <w:spacing w:after="200" w:line="288" w:lineRule="auto"/>
                                        <w:rPr>
                                          <w:lang w:val="en-GB"/>
                                        </w:rPr>
                                      </w:pPr>
                                      <w:r w:rsidRPr="000D0470">
                                        <w:rPr>
                                          <w:lang w:val="en-GB"/>
                                        </w:rPr>
                                        <w:t>1</w:t>
                                      </w:r>
                                    </w:p>
                                  </w:tc>
                                </w:tr>
                                <w:tr w:rsidR="000D0470" w:rsidRPr="000D0470" w14:paraId="648553A3" w14:textId="77777777" w:rsidTr="000D0470">
                                  <w:trPr>
                                    <w:tblCellSpacing w:w="15" w:type="dxa"/>
                                  </w:trPr>
                                  <w:tc>
                                    <w:tcPr>
                                      <w:tcW w:w="0" w:type="auto"/>
                                      <w:vAlign w:val="center"/>
                                      <w:hideMark/>
                                    </w:tcPr>
                                    <w:p w14:paraId="2579BD91" w14:textId="77777777" w:rsidR="000D0470" w:rsidRPr="000D0470" w:rsidRDefault="000D0470" w:rsidP="000D0470">
                                      <w:pPr>
                                        <w:spacing w:after="200" w:line="288" w:lineRule="auto"/>
                                        <w:rPr>
                                          <w:lang w:val="en-GB"/>
                                        </w:rPr>
                                      </w:pPr>
                                      <w:r w:rsidRPr="000D0470">
                                        <w:rPr>
                                          <w:lang w:val="en-GB"/>
                                        </w:rPr>
                                        <w:t>13747</w:t>
                                      </w:r>
                                    </w:p>
                                  </w:tc>
                                  <w:tc>
                                    <w:tcPr>
                                      <w:tcW w:w="0" w:type="auto"/>
                                      <w:vAlign w:val="center"/>
                                      <w:hideMark/>
                                    </w:tcPr>
                                    <w:p w14:paraId="4A6A211E" w14:textId="77777777" w:rsidR="000D0470" w:rsidRPr="000D0470" w:rsidRDefault="000D0470" w:rsidP="000D0470">
                                      <w:pPr>
                                        <w:spacing w:after="200" w:line="288" w:lineRule="auto"/>
                                        <w:rPr>
                                          <w:lang w:val="en-GB"/>
                                        </w:rPr>
                                      </w:pPr>
                                      <w:r w:rsidRPr="000D0470">
                                        <w:rPr>
                                          <w:lang w:val="en-GB"/>
                                        </w:rPr>
                                        <w:t>1</w:t>
                                      </w:r>
                                    </w:p>
                                  </w:tc>
                                </w:tr>
                                <w:tr w:rsidR="000D0470" w:rsidRPr="000D0470" w14:paraId="2231CA9E" w14:textId="77777777" w:rsidTr="000D0470">
                                  <w:trPr>
                                    <w:tblCellSpacing w:w="15" w:type="dxa"/>
                                  </w:trPr>
                                  <w:tc>
                                    <w:tcPr>
                                      <w:tcW w:w="0" w:type="auto"/>
                                      <w:vAlign w:val="center"/>
                                      <w:hideMark/>
                                    </w:tcPr>
                                    <w:p w14:paraId="69E688F3" w14:textId="77777777" w:rsidR="000D0470" w:rsidRPr="000D0470" w:rsidRDefault="000D0470" w:rsidP="000D0470">
                                      <w:pPr>
                                        <w:spacing w:after="200" w:line="288" w:lineRule="auto"/>
                                        <w:rPr>
                                          <w:lang w:val="en-GB"/>
                                        </w:rPr>
                                      </w:pPr>
                                      <w:r w:rsidRPr="000D0470">
                                        <w:rPr>
                                          <w:lang w:val="en-GB"/>
                                        </w:rPr>
                                        <w:t>17809</w:t>
                                      </w:r>
                                    </w:p>
                                  </w:tc>
                                  <w:tc>
                                    <w:tcPr>
                                      <w:tcW w:w="0" w:type="auto"/>
                                      <w:vAlign w:val="center"/>
                                      <w:hideMark/>
                                    </w:tcPr>
                                    <w:p w14:paraId="4C20D254" w14:textId="77777777" w:rsidR="000D0470" w:rsidRPr="000D0470" w:rsidRDefault="000D0470" w:rsidP="000D0470">
                                      <w:pPr>
                                        <w:spacing w:after="200" w:line="288" w:lineRule="auto"/>
                                        <w:rPr>
                                          <w:lang w:val="en-GB"/>
                                        </w:rPr>
                                      </w:pPr>
                                      <w:r w:rsidRPr="000D0470">
                                        <w:rPr>
                                          <w:lang w:val="en-GB"/>
                                        </w:rPr>
                                        <w:t>1</w:t>
                                      </w:r>
                                    </w:p>
                                  </w:tc>
                                </w:tr>
                                <w:tr w:rsidR="000D0470" w:rsidRPr="000D0470" w14:paraId="036DF388" w14:textId="77777777" w:rsidTr="000D0470">
                                  <w:trPr>
                                    <w:tblCellSpacing w:w="15" w:type="dxa"/>
                                  </w:trPr>
                                  <w:tc>
                                    <w:tcPr>
                                      <w:tcW w:w="0" w:type="auto"/>
                                      <w:vAlign w:val="center"/>
                                      <w:hideMark/>
                                    </w:tcPr>
                                    <w:p w14:paraId="6B36CAAA" w14:textId="77777777" w:rsidR="000D0470" w:rsidRPr="000D0470" w:rsidRDefault="000D0470" w:rsidP="000D0470">
                                      <w:pPr>
                                        <w:spacing w:after="200" w:line="288" w:lineRule="auto"/>
                                        <w:rPr>
                                          <w:lang w:val="en-GB"/>
                                        </w:rPr>
                                      </w:pPr>
                                      <w:r w:rsidRPr="000D0470">
                                        <w:rPr>
                                          <w:lang w:val="en-GB"/>
                                        </w:rPr>
                                        <w:t>12748</w:t>
                                      </w:r>
                                    </w:p>
                                  </w:tc>
                                  <w:tc>
                                    <w:tcPr>
                                      <w:tcW w:w="0" w:type="auto"/>
                                      <w:vAlign w:val="center"/>
                                      <w:hideMark/>
                                    </w:tcPr>
                                    <w:p w14:paraId="3009CF99" w14:textId="77777777" w:rsidR="000D0470" w:rsidRPr="000D0470" w:rsidRDefault="000D0470" w:rsidP="000D0470">
                                      <w:pPr>
                                        <w:spacing w:after="200" w:line="288" w:lineRule="auto"/>
                                        <w:rPr>
                                          <w:lang w:val="en-GB"/>
                                        </w:rPr>
                                      </w:pPr>
                                      <w:r w:rsidRPr="000D0470">
                                        <w:rPr>
                                          <w:lang w:val="en-GB"/>
                                        </w:rPr>
                                        <w:t>1</w:t>
                                      </w:r>
                                    </w:p>
                                  </w:tc>
                                </w:tr>
                              </w:tbl>
                              <w:p w14:paraId="2C245ECE" w14:textId="77777777" w:rsidR="000D0470" w:rsidRPr="000D0470" w:rsidRDefault="00000000" w:rsidP="000D0470">
                                <w:pPr>
                                  <w:spacing w:after="200" w:line="288" w:lineRule="auto"/>
                                  <w:rPr>
                                    <w:lang w:val="en-GB"/>
                                  </w:rPr>
                                </w:pPr>
                                <w:r>
                                  <w:rPr>
                                    <w:lang w:val="en-GB"/>
                                  </w:rPr>
                                  <w:pict w14:anchorId="670EDCF3">
                                    <v:rect id="_x0000_i1028" style="width:0;height:1.5pt" o:hralign="center" o:hrstd="t" o:hr="t" fillcolor="#a0a0a0" stroked="f"/>
                                  </w:pict>
                                </w:r>
                              </w:p>
                              <w:p w14:paraId="0A55D9BC" w14:textId="77777777" w:rsidR="000D0470" w:rsidRPr="000D0470" w:rsidRDefault="000D0470" w:rsidP="000D0470">
                                <w:pPr>
                                  <w:spacing w:after="200" w:line="288" w:lineRule="auto"/>
                                  <w:rPr>
                                    <w:b/>
                                    <w:bCs/>
                                    <w:lang w:val="en-GB"/>
                                  </w:rPr>
                                </w:pPr>
                                <w:r w:rsidRPr="000D0470">
                                  <w:rPr>
                                    <w:b/>
                                    <w:bCs/>
                                    <w:lang w:val="en-GB"/>
                                  </w:rPr>
                                  <w:t>Summary:</w:t>
                                </w:r>
                              </w:p>
                              <w:p w14:paraId="1A8EAD0F" w14:textId="77777777" w:rsidR="000D0470" w:rsidRPr="000D0470" w:rsidRDefault="000D0470" w:rsidP="000D0470">
                                <w:pPr>
                                  <w:numPr>
                                    <w:ilvl w:val="0"/>
                                    <w:numId w:val="26"/>
                                  </w:numPr>
                                  <w:spacing w:after="200" w:line="288" w:lineRule="auto"/>
                                  <w:rPr>
                                    <w:lang w:val="en-GB"/>
                                  </w:rPr>
                                </w:pPr>
                                <w:r w:rsidRPr="000D0470">
                                  <w:rPr>
                                    <w:b/>
                                    <w:bCs/>
                                    <w:lang w:val="en-GB"/>
                                  </w:rPr>
                                  <w:t>High (50 se zyada unique purchases)</w:t>
                                </w:r>
                                <w:r w:rsidRPr="000D0470">
                                  <w:rPr>
                                    <w:lang w:val="en-GB"/>
                                  </w:rPr>
                                  <w:t>: 6 Customers</w:t>
                                </w:r>
                              </w:p>
                              <w:p w14:paraId="6E91CEEB" w14:textId="77777777" w:rsidR="000D0470" w:rsidRPr="000D0470" w:rsidRDefault="000D0470" w:rsidP="000D0470">
                                <w:pPr>
                                  <w:numPr>
                                    <w:ilvl w:val="0"/>
                                    <w:numId w:val="26"/>
                                  </w:numPr>
                                  <w:spacing w:after="200" w:line="288" w:lineRule="auto"/>
                                  <w:rPr>
                                    <w:lang w:val="en-GB"/>
                                  </w:rPr>
                                </w:pPr>
                                <w:r w:rsidRPr="000D0470">
                                  <w:rPr>
                                    <w:b/>
                                    <w:bCs/>
                                    <w:lang w:val="en-GB"/>
                                  </w:rPr>
                                  <w:t>Medium (21 se 50 unique purchases)</w:t>
                                </w:r>
                                <w:r w:rsidRPr="000D0470">
                                  <w:rPr>
                                    <w:lang w:val="en-GB"/>
                                  </w:rPr>
                                  <w:t>: 13 Customers</w:t>
                                </w:r>
                              </w:p>
                              <w:p w14:paraId="6ABC0F98" w14:textId="77777777" w:rsidR="000D0470" w:rsidRPr="000D0470" w:rsidRDefault="000D0470" w:rsidP="000D0470">
                                <w:pPr>
                                  <w:numPr>
                                    <w:ilvl w:val="0"/>
                                    <w:numId w:val="26"/>
                                  </w:numPr>
                                  <w:spacing w:after="200" w:line="288" w:lineRule="auto"/>
                                  <w:rPr>
                                    <w:lang w:val="en-GB"/>
                                  </w:rPr>
                                </w:pPr>
                                <w:r w:rsidRPr="000D0470">
                                  <w:rPr>
                                    <w:b/>
                                    <w:bCs/>
                                    <w:lang w:val="en-GB"/>
                                  </w:rPr>
                                  <w:t>Low (1 se 20 unique purchases)</w:t>
                                </w:r>
                                <w:r w:rsidRPr="000D0470">
                                  <w:rPr>
                                    <w:lang w:val="en-GB"/>
                                  </w:rPr>
                                  <w:t>: 47 Customers</w:t>
                                </w:r>
                              </w:p>
                              <w:p w14:paraId="15D907A8" w14:textId="6A08743D" w:rsidR="00625C01" w:rsidRDefault="00625C01" w:rsidP="000D0470"/>
                            </w:txbxContent>
                          </v:textbox>
                          <w10:wrap type="square"/>
                        </v:shape>
                      </w:pict>
                    </mc:Fallback>
                  </mc:AlternateContent>
                </w:r>
              </w:p>
              <w:p w14:paraId="7486AF01" w14:textId="6FD0873E" w:rsidR="00F827F1" w:rsidRDefault="00F827F1" w:rsidP="003324C9">
                <w:pPr>
                  <w:rPr>
                    <w:bCs/>
                    <w:color w:val="024F75" w:themeColor="accent1"/>
                    <w:lang w:val="en-GB"/>
                  </w:rPr>
                </w:pPr>
              </w:p>
              <w:p w14:paraId="60E45CF8" w14:textId="3845E8BD" w:rsidR="00F827F1" w:rsidRDefault="00F827F1" w:rsidP="003324C9">
                <w:pPr>
                  <w:rPr>
                    <w:bCs/>
                    <w:color w:val="024F75" w:themeColor="accent1"/>
                    <w:lang w:val="en-GB"/>
                  </w:rPr>
                </w:pPr>
              </w:p>
              <w:p w14:paraId="3B6FCE2E" w14:textId="48C892AC" w:rsidR="00F827F1" w:rsidRDefault="00F827F1" w:rsidP="003324C9">
                <w:pPr>
                  <w:rPr>
                    <w:bCs/>
                    <w:color w:val="024F75" w:themeColor="accent1"/>
                    <w:lang w:val="en-GB"/>
                  </w:rPr>
                </w:pPr>
              </w:p>
              <w:p w14:paraId="494960E9" w14:textId="77777777" w:rsidR="00F827F1" w:rsidRDefault="00F827F1" w:rsidP="003324C9">
                <w:pPr>
                  <w:rPr>
                    <w:bCs/>
                    <w:color w:val="024F75" w:themeColor="accent1"/>
                    <w:lang w:val="en-GB"/>
                  </w:rPr>
                </w:pPr>
              </w:p>
              <w:p w14:paraId="677B8CD2" w14:textId="77777777" w:rsidR="00F827F1" w:rsidRDefault="00F827F1" w:rsidP="003324C9">
                <w:pPr>
                  <w:rPr>
                    <w:bCs/>
                    <w:color w:val="024F75" w:themeColor="accent1"/>
                    <w:lang w:val="en-GB"/>
                  </w:rPr>
                </w:pPr>
              </w:p>
              <w:p w14:paraId="7E9C75A2" w14:textId="77777777" w:rsidR="00F827F1" w:rsidRDefault="00F827F1" w:rsidP="003324C9">
                <w:pPr>
                  <w:rPr>
                    <w:bCs/>
                    <w:color w:val="024F75" w:themeColor="accent1"/>
                    <w:lang w:val="en-GB"/>
                  </w:rPr>
                </w:pPr>
              </w:p>
              <w:p w14:paraId="3365B4FA" w14:textId="77777777" w:rsidR="00F827F1" w:rsidRDefault="00F827F1" w:rsidP="003324C9">
                <w:pPr>
                  <w:rPr>
                    <w:bCs/>
                    <w:color w:val="024F75" w:themeColor="accent1"/>
                    <w:lang w:val="en-GB"/>
                  </w:rPr>
                </w:pPr>
              </w:p>
              <w:p w14:paraId="2E56C83C" w14:textId="77777777" w:rsidR="00F827F1" w:rsidRDefault="00F827F1" w:rsidP="003324C9">
                <w:pPr>
                  <w:rPr>
                    <w:bCs/>
                    <w:color w:val="024F75" w:themeColor="accent1"/>
                    <w:lang w:val="en-GB"/>
                  </w:rPr>
                </w:pPr>
              </w:p>
              <w:p w14:paraId="5B144A08" w14:textId="77777777" w:rsidR="00F827F1" w:rsidRDefault="00F827F1" w:rsidP="003324C9">
                <w:pPr>
                  <w:rPr>
                    <w:bCs/>
                    <w:color w:val="024F75" w:themeColor="accent1"/>
                    <w:lang w:val="en-GB"/>
                  </w:rPr>
                </w:pPr>
              </w:p>
              <w:p w14:paraId="3CF45503" w14:textId="77777777" w:rsidR="00F827F1" w:rsidRDefault="00F827F1" w:rsidP="003324C9">
                <w:pPr>
                  <w:rPr>
                    <w:bCs/>
                    <w:color w:val="024F75" w:themeColor="accent1"/>
                    <w:lang w:val="en-GB"/>
                  </w:rPr>
                </w:pPr>
              </w:p>
              <w:p w14:paraId="0E895BCE" w14:textId="77777777" w:rsidR="00F827F1" w:rsidRDefault="00F827F1" w:rsidP="003324C9">
                <w:pPr>
                  <w:rPr>
                    <w:bCs/>
                    <w:color w:val="024F75" w:themeColor="accent1"/>
                    <w:lang w:val="en-GB"/>
                  </w:rPr>
                </w:pPr>
              </w:p>
              <w:p w14:paraId="293E64A0" w14:textId="77777777" w:rsidR="00F827F1" w:rsidRDefault="00F827F1" w:rsidP="003324C9">
                <w:pPr>
                  <w:rPr>
                    <w:bCs/>
                    <w:color w:val="024F75" w:themeColor="accent1"/>
                    <w:lang w:val="en-GB"/>
                  </w:rPr>
                </w:pPr>
              </w:p>
              <w:p w14:paraId="776B1D50" w14:textId="77777777" w:rsidR="00F827F1" w:rsidRDefault="00F827F1" w:rsidP="003324C9">
                <w:pPr>
                  <w:rPr>
                    <w:bCs/>
                    <w:color w:val="024F75" w:themeColor="accent1"/>
                    <w:lang w:val="en-GB"/>
                  </w:rPr>
                </w:pPr>
              </w:p>
              <w:p w14:paraId="20D76C13" w14:textId="77777777" w:rsidR="00F827F1" w:rsidRDefault="00F827F1" w:rsidP="003324C9">
                <w:pPr>
                  <w:rPr>
                    <w:bCs/>
                    <w:color w:val="024F75" w:themeColor="accent1"/>
                    <w:lang w:val="en-GB"/>
                  </w:rPr>
                </w:pPr>
              </w:p>
              <w:p w14:paraId="27BF1386" w14:textId="77777777" w:rsidR="00F827F1" w:rsidRDefault="00F827F1" w:rsidP="003324C9">
                <w:pPr>
                  <w:rPr>
                    <w:bCs/>
                    <w:color w:val="024F75" w:themeColor="accent1"/>
                    <w:lang w:val="en-GB"/>
                  </w:rPr>
                </w:pPr>
              </w:p>
              <w:p w14:paraId="47E635A0" w14:textId="77777777" w:rsidR="00F827F1" w:rsidRDefault="00F827F1" w:rsidP="003324C9">
                <w:pPr>
                  <w:rPr>
                    <w:bCs/>
                    <w:color w:val="024F75" w:themeColor="accent1"/>
                    <w:lang w:val="en-GB"/>
                  </w:rPr>
                </w:pPr>
              </w:p>
              <w:p w14:paraId="6118CCAC" w14:textId="77777777" w:rsidR="00F827F1" w:rsidRDefault="00F827F1" w:rsidP="003324C9">
                <w:pPr>
                  <w:rPr>
                    <w:bCs/>
                    <w:color w:val="024F75" w:themeColor="accent1"/>
                    <w:lang w:val="en-GB"/>
                  </w:rPr>
                </w:pPr>
              </w:p>
              <w:p w14:paraId="7A005533" w14:textId="77777777" w:rsidR="00FA0E85" w:rsidRDefault="00FA0E85" w:rsidP="003324C9">
                <w:pPr>
                  <w:rPr>
                    <w:bCs/>
                    <w:color w:val="024F75" w:themeColor="accent1"/>
                    <w:lang w:val="en-GB"/>
                  </w:rPr>
                </w:pPr>
              </w:p>
              <w:p w14:paraId="797C078C" w14:textId="77777777" w:rsidR="00E26888" w:rsidRPr="004B3B60" w:rsidRDefault="00E26888" w:rsidP="003324C9">
                <w:pPr>
                  <w:rPr>
                    <w:bCs/>
                    <w:color w:val="024F75" w:themeColor="accent1"/>
                    <w:lang w:val="en-GB"/>
                  </w:rPr>
                </w:pPr>
              </w:p>
              <w:p w14:paraId="463D0783" w14:textId="77777777" w:rsidR="007A689D" w:rsidRDefault="007A689D" w:rsidP="007A689D">
                <w:pPr>
                  <w:ind w:left="360"/>
                  <w:rPr>
                    <w:bCs/>
                    <w:color w:val="024F75" w:themeColor="accent1"/>
                    <w:u w:val="thick"/>
                    <w:lang w:val="en-GB"/>
                  </w:rPr>
                </w:pPr>
              </w:p>
              <w:p w14:paraId="328F9AAC" w14:textId="77777777" w:rsidR="007A689D" w:rsidRDefault="007A689D" w:rsidP="007A689D">
                <w:pPr>
                  <w:ind w:left="360"/>
                  <w:rPr>
                    <w:bCs/>
                    <w:color w:val="024F75" w:themeColor="accent1"/>
                    <w:u w:val="thick"/>
                    <w:lang w:val="en-GB"/>
                  </w:rPr>
                </w:pPr>
              </w:p>
              <w:p w14:paraId="79299A5E" w14:textId="77777777" w:rsidR="00095733" w:rsidRDefault="00000000" w:rsidP="00095733">
                <w:pPr>
                  <w:rPr>
                    <w:color w:val="024F75" w:themeColor="accent1"/>
                  </w:rPr>
                </w:pPr>
              </w:p>
            </w:sdtContent>
          </w:sdt>
          <w:p w14:paraId="363A369E" w14:textId="77777777" w:rsidR="00874A29" w:rsidRDefault="00874A29" w:rsidP="00095733">
            <w:pPr>
              <w:rPr>
                <w:rFonts w:ascii="Arial" w:hAnsi="Arial" w:cs="Arial"/>
                <w:color w:val="FF6600"/>
                <w:sz w:val="44"/>
                <w:szCs w:val="44"/>
              </w:rPr>
            </w:pPr>
          </w:p>
          <w:p w14:paraId="37D56AEA" w14:textId="77777777" w:rsidR="00874A29" w:rsidRDefault="00874A29" w:rsidP="00095733">
            <w:pPr>
              <w:rPr>
                <w:rFonts w:ascii="Arial" w:hAnsi="Arial" w:cs="Arial"/>
                <w:color w:val="FF6600"/>
                <w:sz w:val="44"/>
                <w:szCs w:val="44"/>
              </w:rPr>
            </w:pPr>
          </w:p>
          <w:p w14:paraId="13EA1518" w14:textId="77777777" w:rsidR="00874A29" w:rsidRDefault="00874A29" w:rsidP="00095733">
            <w:pPr>
              <w:rPr>
                <w:rFonts w:ascii="Arial" w:hAnsi="Arial" w:cs="Arial"/>
                <w:color w:val="FF6600"/>
                <w:sz w:val="44"/>
                <w:szCs w:val="44"/>
              </w:rPr>
            </w:pPr>
          </w:p>
          <w:p w14:paraId="7B5C9FC8" w14:textId="77777777" w:rsidR="00874A29" w:rsidRDefault="00874A29" w:rsidP="00095733">
            <w:pPr>
              <w:rPr>
                <w:rFonts w:ascii="Arial" w:hAnsi="Arial" w:cs="Arial"/>
                <w:color w:val="FF6600"/>
                <w:sz w:val="44"/>
                <w:szCs w:val="44"/>
              </w:rPr>
            </w:pPr>
          </w:p>
          <w:p w14:paraId="35A7DBD9" w14:textId="77777777" w:rsidR="00874A29" w:rsidRDefault="00874A29" w:rsidP="00095733">
            <w:pPr>
              <w:rPr>
                <w:rFonts w:ascii="Arial" w:hAnsi="Arial" w:cs="Arial"/>
                <w:color w:val="FF6600"/>
                <w:sz w:val="44"/>
                <w:szCs w:val="44"/>
              </w:rPr>
            </w:pPr>
          </w:p>
          <w:p w14:paraId="38376C0B" w14:textId="2B6AA77B" w:rsidR="00683029" w:rsidRDefault="00B3093D" w:rsidP="00095733">
            <w:pPr>
              <w:rPr>
                <w:color w:val="FF6600"/>
                <w:sz w:val="44"/>
                <w:szCs w:val="44"/>
              </w:rPr>
            </w:pPr>
            <w:r w:rsidRPr="004B3B60">
              <w:rPr>
                <w:rFonts w:ascii="Arial" w:hAnsi="Arial" w:cs="Arial"/>
                <w:color w:val="FF6600"/>
                <w:sz w:val="44"/>
                <w:szCs w:val="44"/>
              </w:rPr>
              <w:lastRenderedPageBreak/>
              <w:t>C</w:t>
            </w:r>
            <w:r w:rsidRPr="004B3B60">
              <w:rPr>
                <w:color w:val="FF6600"/>
                <w:sz w:val="44"/>
                <w:szCs w:val="44"/>
              </w:rPr>
              <w:t>ustomers have only made a single purchase</w:t>
            </w:r>
          </w:p>
          <w:p w14:paraId="519B94B5" w14:textId="0FA9A18D" w:rsidR="000B2768" w:rsidRPr="0085471A" w:rsidRDefault="00866475" w:rsidP="0085471A">
            <w:pPr>
              <w:pStyle w:val="NoSpacing"/>
              <w:numPr>
                <w:ilvl w:val="0"/>
                <w:numId w:val="24"/>
              </w:numPr>
              <w:rPr>
                <w:sz w:val="21"/>
                <w:szCs w:val="21"/>
              </w:rPr>
            </w:pPr>
            <w:r>
              <w:t>To find the</w:t>
            </w:r>
            <w:r w:rsidR="0085471A">
              <w:t xml:space="preserve"> single purchase</w:t>
            </w:r>
            <w:r w:rsidR="00E85764">
              <w:t xml:space="preserve"> custom</w:t>
            </w:r>
            <w:r w:rsidR="00A617E6">
              <w:t>er, run the query:</w:t>
            </w:r>
          </w:p>
          <w:p w14:paraId="7B3F4151" w14:textId="1F6AB9D4" w:rsidR="00332F26" w:rsidRPr="00095733" w:rsidRDefault="00332F26" w:rsidP="00095733">
            <w:pPr>
              <w:rPr>
                <w:color w:val="024F75" w:themeColor="accent1"/>
                <w:sz w:val="21"/>
                <w:szCs w:val="21"/>
              </w:rPr>
            </w:pPr>
          </w:p>
          <w:p w14:paraId="0A482A43" w14:textId="34675FD5" w:rsidR="004301D9" w:rsidRDefault="00A617E6" w:rsidP="004301D9">
            <w:pPr>
              <w:pStyle w:val="ListParagraph"/>
              <w:rPr>
                <w:color w:val="024F75" w:themeColor="accent1"/>
              </w:rPr>
            </w:pPr>
            <w:r>
              <w:rPr>
                <w:noProof/>
                <w:color w:val="024F75" w:themeColor="accent1"/>
              </w:rPr>
              <w:drawing>
                <wp:anchor distT="0" distB="0" distL="114300" distR="114300" simplePos="0" relativeHeight="251681792" behindDoc="0" locked="0" layoutInCell="1" allowOverlap="1" wp14:anchorId="59B03C0D" wp14:editId="436F38A4">
                  <wp:simplePos x="0" y="0"/>
                  <wp:positionH relativeFrom="page">
                    <wp:posOffset>0</wp:posOffset>
                  </wp:positionH>
                  <wp:positionV relativeFrom="page">
                    <wp:posOffset>1311910</wp:posOffset>
                  </wp:positionV>
                  <wp:extent cx="6309360" cy="4167505"/>
                  <wp:effectExtent l="0" t="0" r="0" b="4445"/>
                  <wp:wrapSquare wrapText="bothSides"/>
                  <wp:docPr id="2380241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24106"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09360" cy="4167505"/>
                          </a:xfrm>
                          <a:prstGeom prst="rect">
                            <a:avLst/>
                          </a:prstGeom>
                        </pic:spPr>
                      </pic:pic>
                    </a:graphicData>
                  </a:graphic>
                </wp:anchor>
              </w:drawing>
            </w:r>
          </w:p>
          <w:p w14:paraId="2F01F04E" w14:textId="18AF65F2" w:rsidR="00B3093D" w:rsidRPr="004B3B60" w:rsidRDefault="00B3093D" w:rsidP="003324C9">
            <w:pPr>
              <w:rPr>
                <w:color w:val="024F75" w:themeColor="accent1"/>
              </w:rPr>
            </w:pPr>
          </w:p>
          <w:p w14:paraId="3FCD5EEE" w14:textId="0903D642" w:rsidR="00B3093D" w:rsidRPr="004B3B60" w:rsidRDefault="00B3093D" w:rsidP="003324C9">
            <w:pPr>
              <w:rPr>
                <w:color w:val="024F75" w:themeColor="accent1"/>
              </w:rPr>
            </w:pPr>
          </w:p>
          <w:p w14:paraId="36FF5650" w14:textId="7732BEC6" w:rsidR="000B2768" w:rsidRDefault="000B2768" w:rsidP="003324C9">
            <w:pPr>
              <w:rPr>
                <w:color w:val="024F75" w:themeColor="accent1"/>
                <w:sz w:val="40"/>
                <w:szCs w:val="40"/>
              </w:rPr>
            </w:pPr>
          </w:p>
          <w:p w14:paraId="7C4E0678" w14:textId="3096822A" w:rsidR="000B2768" w:rsidRDefault="000B2768" w:rsidP="003324C9">
            <w:pPr>
              <w:rPr>
                <w:color w:val="024F75" w:themeColor="accent1"/>
                <w:sz w:val="40"/>
                <w:szCs w:val="40"/>
              </w:rPr>
            </w:pPr>
          </w:p>
          <w:p w14:paraId="3A7C5E95" w14:textId="2817CEDB" w:rsidR="000B2768" w:rsidRDefault="000B2768" w:rsidP="003324C9">
            <w:pPr>
              <w:rPr>
                <w:color w:val="024F75" w:themeColor="accent1"/>
                <w:sz w:val="40"/>
                <w:szCs w:val="40"/>
              </w:rPr>
            </w:pPr>
          </w:p>
          <w:p w14:paraId="0FF2346A" w14:textId="77777777" w:rsidR="000B2768" w:rsidRDefault="000B2768" w:rsidP="003324C9">
            <w:pPr>
              <w:rPr>
                <w:color w:val="024F75" w:themeColor="accent1"/>
                <w:sz w:val="40"/>
                <w:szCs w:val="40"/>
              </w:rPr>
            </w:pPr>
          </w:p>
          <w:p w14:paraId="54A065F3" w14:textId="77777777" w:rsidR="000B2768" w:rsidRDefault="000B2768" w:rsidP="003324C9">
            <w:pPr>
              <w:rPr>
                <w:color w:val="024F75" w:themeColor="accent1"/>
                <w:sz w:val="40"/>
                <w:szCs w:val="40"/>
              </w:rPr>
            </w:pPr>
          </w:p>
          <w:p w14:paraId="061BD438" w14:textId="77777777" w:rsidR="000B2768" w:rsidRDefault="000B2768" w:rsidP="003324C9">
            <w:pPr>
              <w:rPr>
                <w:color w:val="024F75" w:themeColor="accent1"/>
                <w:sz w:val="40"/>
                <w:szCs w:val="40"/>
              </w:rPr>
            </w:pPr>
          </w:p>
          <w:p w14:paraId="14559338" w14:textId="77777777" w:rsidR="000B2768" w:rsidRDefault="000B2768" w:rsidP="003324C9">
            <w:pPr>
              <w:rPr>
                <w:color w:val="024F75" w:themeColor="accent1"/>
                <w:sz w:val="40"/>
                <w:szCs w:val="40"/>
              </w:rPr>
            </w:pPr>
          </w:p>
          <w:p w14:paraId="63CC1D69" w14:textId="77777777" w:rsidR="000B2768" w:rsidRDefault="000B2768" w:rsidP="003324C9">
            <w:pPr>
              <w:rPr>
                <w:color w:val="024F75" w:themeColor="accent1"/>
                <w:sz w:val="40"/>
                <w:szCs w:val="40"/>
              </w:rPr>
            </w:pPr>
          </w:p>
          <w:p w14:paraId="45A9E3FE" w14:textId="77777777" w:rsidR="00A617E6" w:rsidRDefault="00A617E6" w:rsidP="00A617E6">
            <w:pPr>
              <w:pStyle w:val="ListParagraph"/>
              <w:rPr>
                <w:color w:val="FF6600"/>
                <w:sz w:val="40"/>
                <w:szCs w:val="40"/>
              </w:rPr>
            </w:pPr>
          </w:p>
          <w:p w14:paraId="0A0C6744" w14:textId="77777777" w:rsidR="00A617E6" w:rsidRDefault="00A617E6" w:rsidP="00A617E6">
            <w:pPr>
              <w:pStyle w:val="ListParagraph"/>
              <w:rPr>
                <w:color w:val="FF6600"/>
                <w:sz w:val="40"/>
                <w:szCs w:val="40"/>
              </w:rPr>
            </w:pPr>
          </w:p>
          <w:p w14:paraId="634A309D" w14:textId="219C739F" w:rsidR="000B2768" w:rsidRDefault="00A617E6" w:rsidP="00A617E6">
            <w:pPr>
              <w:pStyle w:val="ListParagraph"/>
              <w:numPr>
                <w:ilvl w:val="0"/>
                <w:numId w:val="24"/>
              </w:numPr>
              <w:rPr>
                <w:color w:val="FF6600"/>
                <w:sz w:val="40"/>
                <w:szCs w:val="40"/>
              </w:rPr>
            </w:pPr>
            <w:r w:rsidRPr="00A617E6">
              <w:rPr>
                <w:color w:val="FF6600"/>
                <w:sz w:val="40"/>
                <w:szCs w:val="40"/>
              </w:rPr>
              <w:t>Result</w:t>
            </w:r>
            <w:r>
              <w:rPr>
                <w:color w:val="FF6600"/>
                <w:sz w:val="40"/>
                <w:szCs w:val="40"/>
              </w:rPr>
              <w:t>:</w:t>
            </w:r>
          </w:p>
          <w:p w14:paraId="2460CBEF" w14:textId="7F85F8D8" w:rsidR="00A617E6" w:rsidRPr="00A617E6" w:rsidRDefault="00A617E6" w:rsidP="00A617E6">
            <w:pPr>
              <w:pStyle w:val="NoSpacing"/>
              <w:ind w:left="360"/>
            </w:pPr>
            <w:r>
              <w:t xml:space="preserve">As we can </w:t>
            </w:r>
            <w:proofErr w:type="gramStart"/>
            <w:r>
              <w:t>see</w:t>
            </w:r>
            <w:proofErr w:type="gramEnd"/>
            <w:r>
              <w:t xml:space="preserve"> the table that there is no single purchase customer.</w:t>
            </w:r>
          </w:p>
          <w:p w14:paraId="39036D1E" w14:textId="77777777" w:rsidR="00A617E6" w:rsidRPr="00A617E6" w:rsidRDefault="00A617E6" w:rsidP="00A617E6">
            <w:pPr>
              <w:pStyle w:val="NoSpacing"/>
            </w:pPr>
          </w:p>
          <w:p w14:paraId="5B6CDFC5" w14:textId="77777777" w:rsidR="000B2768" w:rsidRDefault="000B2768" w:rsidP="003324C9">
            <w:pPr>
              <w:rPr>
                <w:color w:val="024F75" w:themeColor="accent1"/>
                <w:sz w:val="40"/>
                <w:szCs w:val="40"/>
              </w:rPr>
            </w:pPr>
          </w:p>
          <w:p w14:paraId="258BF9A3" w14:textId="77777777" w:rsidR="00874A29" w:rsidRDefault="00874A29" w:rsidP="003324C9">
            <w:pPr>
              <w:rPr>
                <w:rFonts w:ascii="Arial" w:eastAsia="Times New Roman" w:hAnsi="Arial" w:cs="Arial"/>
                <w:color w:val="FF6600"/>
                <w:sz w:val="40"/>
                <w:szCs w:val="40"/>
              </w:rPr>
            </w:pPr>
          </w:p>
          <w:p w14:paraId="16A3307F" w14:textId="77777777" w:rsidR="00874A29" w:rsidRDefault="00874A29" w:rsidP="003324C9">
            <w:pPr>
              <w:rPr>
                <w:rFonts w:ascii="Arial" w:eastAsia="Times New Roman" w:hAnsi="Arial" w:cs="Arial"/>
                <w:color w:val="FF6600"/>
                <w:sz w:val="40"/>
                <w:szCs w:val="40"/>
              </w:rPr>
            </w:pPr>
          </w:p>
          <w:p w14:paraId="3E177F86" w14:textId="77777777" w:rsidR="00874A29" w:rsidRDefault="00874A29" w:rsidP="003324C9">
            <w:pPr>
              <w:rPr>
                <w:rFonts w:ascii="Arial" w:eastAsia="Times New Roman" w:hAnsi="Arial" w:cs="Arial"/>
                <w:color w:val="FF6600"/>
                <w:sz w:val="40"/>
                <w:szCs w:val="40"/>
              </w:rPr>
            </w:pPr>
          </w:p>
          <w:p w14:paraId="330E5396" w14:textId="77777777" w:rsidR="00874A29" w:rsidRDefault="00874A29" w:rsidP="003324C9">
            <w:pPr>
              <w:rPr>
                <w:rFonts w:ascii="Arial" w:eastAsia="Times New Roman" w:hAnsi="Arial" w:cs="Arial"/>
                <w:color w:val="FF6600"/>
                <w:sz w:val="40"/>
                <w:szCs w:val="40"/>
              </w:rPr>
            </w:pPr>
          </w:p>
          <w:p w14:paraId="06AD6C64" w14:textId="26840DB3" w:rsidR="00B3093D" w:rsidRPr="005A03ED" w:rsidRDefault="00B3093D" w:rsidP="003324C9">
            <w:pPr>
              <w:rPr>
                <w:color w:val="FF6600"/>
                <w:sz w:val="40"/>
                <w:szCs w:val="40"/>
              </w:rPr>
            </w:pPr>
            <w:r w:rsidRPr="005A03ED">
              <w:rPr>
                <w:rFonts w:ascii="Arial" w:eastAsia="Times New Roman" w:hAnsi="Arial" w:cs="Arial"/>
                <w:color w:val="FF6600"/>
                <w:sz w:val="40"/>
                <w:szCs w:val="40"/>
              </w:rPr>
              <w:lastRenderedPageBreak/>
              <w:t>P</w:t>
            </w:r>
            <w:r w:rsidRPr="005A03ED">
              <w:rPr>
                <w:color w:val="FF6600"/>
                <w:sz w:val="40"/>
                <w:szCs w:val="40"/>
              </w:rPr>
              <w:t xml:space="preserve">roducts are </w:t>
            </w:r>
            <w:proofErr w:type="gramStart"/>
            <w:r w:rsidRPr="005A03ED">
              <w:rPr>
                <w:color w:val="FF6600"/>
                <w:sz w:val="40"/>
                <w:szCs w:val="40"/>
              </w:rPr>
              <w:t>most commonly purchased</w:t>
            </w:r>
            <w:proofErr w:type="gramEnd"/>
            <w:r w:rsidRPr="005A03ED">
              <w:rPr>
                <w:color w:val="FF6600"/>
                <w:sz w:val="40"/>
                <w:szCs w:val="40"/>
              </w:rPr>
              <w:t xml:space="preserve"> together by customers</w:t>
            </w:r>
          </w:p>
          <w:p w14:paraId="3F3A3745" w14:textId="77777777" w:rsidR="00F579F1" w:rsidRDefault="00F579F1" w:rsidP="003324C9">
            <w:pPr>
              <w:pStyle w:val="Content"/>
            </w:pPr>
          </w:p>
          <w:p w14:paraId="4138C593" w14:textId="37671B1F" w:rsidR="00683029" w:rsidRPr="0044115A" w:rsidRDefault="0044115A" w:rsidP="003324C9">
            <w:pPr>
              <w:pStyle w:val="Content"/>
            </w:pPr>
            <w:r>
              <w:t>To find out the</w:t>
            </w:r>
            <w:r w:rsidR="00FA52B5">
              <w:t xml:space="preserve"> most commo</w:t>
            </w:r>
            <w:r w:rsidR="008017D9">
              <w:t>n</w:t>
            </w:r>
            <w:r w:rsidR="00FA52B5">
              <w:t>ly purchased</w:t>
            </w:r>
            <w:r>
              <w:t xml:space="preserve"> products </w:t>
            </w:r>
            <w:proofErr w:type="gramStart"/>
            <w:r w:rsidR="008017D9">
              <w:t xml:space="preserve">together </w:t>
            </w:r>
            <w:r w:rsidR="00443062">
              <w:t>,</w:t>
            </w:r>
            <w:proofErr w:type="gramEnd"/>
            <w:r w:rsidR="00443062">
              <w:t xml:space="preserve"> in SQL </w:t>
            </w:r>
            <w:r w:rsidR="001C6617">
              <w:t>we have to just a query by using JOIN and GROUP BY</w:t>
            </w:r>
            <w:r w:rsidR="00F579F1">
              <w:t xml:space="preserve"> in the table;</w:t>
            </w:r>
          </w:p>
          <w:p w14:paraId="3ECE17FC" w14:textId="7C5B62FA" w:rsidR="00DB2004" w:rsidRPr="004B3B60" w:rsidRDefault="00A83E50" w:rsidP="00A83E50">
            <w:pPr>
              <w:ind w:left="720"/>
              <w:rPr>
                <w:color w:val="024F75" w:themeColor="accent1"/>
                <w:lang w:val="en-GB"/>
              </w:rPr>
            </w:pPr>
            <w:r>
              <w:rPr>
                <w:noProof/>
                <w:color w:val="024F75" w:themeColor="accent1"/>
              </w:rPr>
              <w:drawing>
                <wp:anchor distT="0" distB="0" distL="114300" distR="114300" simplePos="0" relativeHeight="251682816" behindDoc="0" locked="0" layoutInCell="1" allowOverlap="1" wp14:anchorId="70AF3D1F" wp14:editId="05CC8313">
                  <wp:simplePos x="0" y="0"/>
                  <wp:positionH relativeFrom="page">
                    <wp:posOffset>0</wp:posOffset>
                  </wp:positionH>
                  <wp:positionV relativeFrom="page">
                    <wp:posOffset>1967865</wp:posOffset>
                  </wp:positionV>
                  <wp:extent cx="6309360" cy="3388360"/>
                  <wp:effectExtent l="0" t="0" r="0" b="2540"/>
                  <wp:wrapSquare wrapText="bothSides"/>
                  <wp:docPr id="11671187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18797" name="Picture 1167118797"/>
                          <pic:cNvPicPr/>
                        </pic:nvPicPr>
                        <pic:blipFill>
                          <a:blip r:embed="rId16">
                            <a:extLst>
                              <a:ext uri="{28A0092B-C50C-407E-A947-70E740481C1C}">
                                <a14:useLocalDpi xmlns:a14="http://schemas.microsoft.com/office/drawing/2010/main" val="0"/>
                              </a:ext>
                            </a:extLst>
                          </a:blip>
                          <a:stretch>
                            <a:fillRect/>
                          </a:stretch>
                        </pic:blipFill>
                        <pic:spPr>
                          <a:xfrm>
                            <a:off x="0" y="0"/>
                            <a:ext cx="6309360" cy="3388360"/>
                          </a:xfrm>
                          <a:prstGeom prst="rect">
                            <a:avLst/>
                          </a:prstGeom>
                        </pic:spPr>
                      </pic:pic>
                    </a:graphicData>
                  </a:graphic>
                </wp:anchor>
              </w:drawing>
            </w:r>
          </w:p>
          <w:p w14:paraId="019E2FF0" w14:textId="77777777" w:rsidR="00C9745B" w:rsidRPr="004B3B60" w:rsidRDefault="00C9745B" w:rsidP="003324C9">
            <w:pPr>
              <w:pStyle w:val="Content"/>
              <w:rPr>
                <w:color w:val="024F75" w:themeColor="accent1"/>
              </w:rPr>
            </w:pPr>
          </w:p>
          <w:p w14:paraId="23A1320A" w14:textId="77777777" w:rsidR="0096132B" w:rsidRPr="004B3B60" w:rsidRDefault="0096132B" w:rsidP="003324C9">
            <w:pPr>
              <w:pStyle w:val="Content"/>
              <w:rPr>
                <w:color w:val="024F75" w:themeColor="accent1"/>
                <w:sz w:val="36"/>
                <w:szCs w:val="36"/>
              </w:rPr>
            </w:pPr>
          </w:p>
          <w:p w14:paraId="1B2C10BD" w14:textId="77777777" w:rsidR="00A83E50" w:rsidRDefault="00A83E50" w:rsidP="003324C9">
            <w:pPr>
              <w:pStyle w:val="Content"/>
              <w:rPr>
                <w:color w:val="024F75" w:themeColor="accent1"/>
                <w:sz w:val="32"/>
                <w:szCs w:val="32"/>
              </w:rPr>
            </w:pPr>
          </w:p>
          <w:p w14:paraId="5F371803" w14:textId="77777777" w:rsidR="00A83E50" w:rsidRDefault="00A83E50" w:rsidP="003324C9">
            <w:pPr>
              <w:pStyle w:val="Content"/>
              <w:rPr>
                <w:color w:val="024F75" w:themeColor="accent1"/>
                <w:sz w:val="32"/>
                <w:szCs w:val="32"/>
              </w:rPr>
            </w:pPr>
          </w:p>
          <w:p w14:paraId="4199F55D" w14:textId="77777777" w:rsidR="00A83E50" w:rsidRDefault="00A83E50" w:rsidP="003324C9">
            <w:pPr>
              <w:pStyle w:val="Content"/>
              <w:rPr>
                <w:color w:val="024F75" w:themeColor="accent1"/>
                <w:sz w:val="32"/>
                <w:szCs w:val="32"/>
              </w:rPr>
            </w:pPr>
          </w:p>
          <w:p w14:paraId="630B1E38" w14:textId="77777777" w:rsidR="00A83E50" w:rsidRDefault="00A83E50" w:rsidP="003324C9">
            <w:pPr>
              <w:pStyle w:val="Content"/>
              <w:rPr>
                <w:color w:val="024F75" w:themeColor="accent1"/>
                <w:sz w:val="32"/>
                <w:szCs w:val="32"/>
              </w:rPr>
            </w:pPr>
          </w:p>
          <w:p w14:paraId="778066F9" w14:textId="77777777" w:rsidR="00A83E50" w:rsidRDefault="00A83E50" w:rsidP="003324C9">
            <w:pPr>
              <w:pStyle w:val="Content"/>
              <w:rPr>
                <w:color w:val="024F75" w:themeColor="accent1"/>
                <w:sz w:val="32"/>
                <w:szCs w:val="32"/>
              </w:rPr>
            </w:pPr>
          </w:p>
          <w:p w14:paraId="2957DA03" w14:textId="77777777" w:rsidR="00A83E50" w:rsidRDefault="00A83E50" w:rsidP="003324C9">
            <w:pPr>
              <w:pStyle w:val="Content"/>
              <w:rPr>
                <w:color w:val="024F75" w:themeColor="accent1"/>
                <w:sz w:val="32"/>
                <w:szCs w:val="32"/>
              </w:rPr>
            </w:pPr>
          </w:p>
          <w:p w14:paraId="601F634C" w14:textId="77777777" w:rsidR="00A83E50" w:rsidRDefault="00A83E50" w:rsidP="003324C9">
            <w:pPr>
              <w:pStyle w:val="Content"/>
              <w:rPr>
                <w:color w:val="024F75" w:themeColor="accent1"/>
                <w:sz w:val="32"/>
                <w:szCs w:val="32"/>
              </w:rPr>
            </w:pPr>
          </w:p>
          <w:p w14:paraId="0D73D46D" w14:textId="77777777" w:rsidR="00A83E50" w:rsidRDefault="00A83E50" w:rsidP="003324C9">
            <w:pPr>
              <w:pStyle w:val="Content"/>
              <w:rPr>
                <w:color w:val="024F75" w:themeColor="accent1"/>
                <w:sz w:val="32"/>
                <w:szCs w:val="32"/>
              </w:rPr>
            </w:pPr>
          </w:p>
          <w:p w14:paraId="060AE530" w14:textId="77777777" w:rsidR="00A83E50" w:rsidRDefault="00A83E50" w:rsidP="003324C9">
            <w:pPr>
              <w:pStyle w:val="Content"/>
              <w:rPr>
                <w:color w:val="024F75" w:themeColor="accent1"/>
                <w:sz w:val="32"/>
                <w:szCs w:val="32"/>
              </w:rPr>
            </w:pPr>
          </w:p>
          <w:p w14:paraId="31A6D3F6" w14:textId="77777777" w:rsidR="00152F44" w:rsidRDefault="00152F44" w:rsidP="0048255F">
            <w:pPr>
              <w:pStyle w:val="Content"/>
              <w:ind w:left="720"/>
              <w:rPr>
                <w:color w:val="FF6600"/>
                <w:sz w:val="32"/>
                <w:szCs w:val="32"/>
              </w:rPr>
            </w:pPr>
          </w:p>
          <w:p w14:paraId="468D7AF2" w14:textId="77777777" w:rsidR="0048255F" w:rsidRDefault="0048255F" w:rsidP="0048255F">
            <w:pPr>
              <w:pStyle w:val="Content"/>
              <w:ind w:left="720"/>
              <w:rPr>
                <w:color w:val="FF6600"/>
                <w:sz w:val="32"/>
                <w:szCs w:val="32"/>
              </w:rPr>
            </w:pPr>
          </w:p>
          <w:p w14:paraId="6C67D315" w14:textId="77777777" w:rsidR="00152F44" w:rsidRDefault="00152F44" w:rsidP="0048255F">
            <w:pPr>
              <w:pStyle w:val="Content"/>
              <w:ind w:left="720"/>
              <w:rPr>
                <w:color w:val="FF6600"/>
                <w:sz w:val="32"/>
                <w:szCs w:val="32"/>
              </w:rPr>
            </w:pPr>
          </w:p>
          <w:p w14:paraId="06DF589D" w14:textId="77777777" w:rsidR="00152F44" w:rsidRDefault="00152F44" w:rsidP="0048255F">
            <w:pPr>
              <w:pStyle w:val="Content"/>
              <w:ind w:left="720"/>
              <w:rPr>
                <w:color w:val="FF6600"/>
                <w:sz w:val="32"/>
                <w:szCs w:val="32"/>
              </w:rPr>
            </w:pPr>
          </w:p>
          <w:p w14:paraId="65E00980" w14:textId="6619CD21" w:rsidR="00B253EA" w:rsidRDefault="006F7BD5" w:rsidP="00B253EA">
            <w:pPr>
              <w:pStyle w:val="Content"/>
              <w:numPr>
                <w:ilvl w:val="0"/>
                <w:numId w:val="24"/>
              </w:numPr>
              <w:rPr>
                <w:color w:val="FF6600"/>
                <w:sz w:val="32"/>
                <w:szCs w:val="32"/>
              </w:rPr>
            </w:pPr>
            <w:r w:rsidRPr="006F7BD5">
              <w:rPr>
                <w:color w:val="FF6600"/>
                <w:sz w:val="32"/>
                <w:szCs w:val="32"/>
              </w:rPr>
              <w:t>Result</w:t>
            </w:r>
          </w:p>
          <w:p w14:paraId="5514B930" w14:textId="2B5F3F58" w:rsidR="00B253EA" w:rsidRDefault="00B253EA" w:rsidP="00B253EA">
            <w:pPr>
              <w:pStyle w:val="Content"/>
              <w:ind w:left="720"/>
            </w:pPr>
            <w:r>
              <w:t xml:space="preserve"> we can see the results that we get from the SQL</w:t>
            </w:r>
            <w:r w:rsidR="009C772A">
              <w:t xml:space="preserve"> query,</w:t>
            </w:r>
          </w:p>
          <w:p w14:paraId="2F936645" w14:textId="7662E7C3" w:rsidR="009C772A" w:rsidRPr="00B253EA" w:rsidRDefault="009C772A" w:rsidP="00B253EA">
            <w:pPr>
              <w:pStyle w:val="Content"/>
              <w:ind w:left="720"/>
              <w:rPr>
                <w:color w:val="FF6600"/>
                <w:sz w:val="32"/>
                <w:szCs w:val="32"/>
              </w:rPr>
            </w:pPr>
            <w:r>
              <w:t>now, export this dat</w:t>
            </w:r>
            <w:r w:rsidR="001C4132">
              <w:t xml:space="preserve">a to </w:t>
            </w:r>
            <w:r w:rsidR="003843A9">
              <w:t>E</w:t>
            </w:r>
            <w:r w:rsidR="001C4132">
              <w:t>xe</w:t>
            </w:r>
            <w:r w:rsidR="003843A9">
              <w:t>l</w:t>
            </w:r>
            <w:r w:rsidR="001C4132">
              <w:t xml:space="preserve">l </w:t>
            </w:r>
            <w:r w:rsidR="003843A9">
              <w:t>for further</w:t>
            </w:r>
            <w:r w:rsidR="001C4132">
              <w:t xml:space="preserve"> </w:t>
            </w:r>
            <w:r w:rsidR="003843A9">
              <w:t xml:space="preserve">analysis. </w:t>
            </w:r>
            <w:r w:rsidR="00843244">
              <w:t xml:space="preserve">We see the products which are </w:t>
            </w:r>
            <w:proofErr w:type="gramStart"/>
            <w:r w:rsidR="00843244">
              <w:t>most commonly purchased</w:t>
            </w:r>
            <w:proofErr w:type="gramEnd"/>
            <w:r w:rsidR="00843244">
              <w:t xml:space="preserve"> together</w:t>
            </w:r>
            <w:r w:rsidR="00CC4B17">
              <w:t xml:space="preserve"> </w:t>
            </w:r>
            <w:proofErr w:type="gramStart"/>
            <w:r w:rsidR="00CC4B17">
              <w:t>in</w:t>
            </w:r>
            <w:proofErr w:type="gramEnd"/>
            <w:r w:rsidR="00CC4B17">
              <w:t xml:space="preserve"> the Exell table</w:t>
            </w:r>
            <w:r w:rsidR="002A3BC3">
              <w:t xml:space="preserve">. </w:t>
            </w:r>
            <w:proofErr w:type="gramStart"/>
            <w:r w:rsidR="002A3BC3">
              <w:t>Highest</w:t>
            </w:r>
            <w:proofErr w:type="gramEnd"/>
            <w:r w:rsidR="002A3BC3">
              <w:t xml:space="preserve"> </w:t>
            </w:r>
            <w:r w:rsidR="00D72792">
              <w:t>purchased count starts from 15 times</w:t>
            </w:r>
            <w:r w:rsidR="00ED1312">
              <w:t xml:space="preserve"> as we can see clearly in the table</w:t>
            </w:r>
            <w:r w:rsidR="004A1331">
              <w:t>.</w:t>
            </w:r>
            <w:r w:rsidR="00ED1312">
              <w:t xml:space="preserve"> </w:t>
            </w:r>
            <w:r w:rsidR="004A1331">
              <w:t>I</w:t>
            </w:r>
            <w:r w:rsidR="00ED1312">
              <w:t xml:space="preserve">t means that </w:t>
            </w:r>
            <w:r w:rsidR="00F830C7">
              <w:t>those products are highly purchased together</w:t>
            </w:r>
            <w:r w:rsidR="00976E11">
              <w:t xml:space="preserve"> so, we have </w:t>
            </w:r>
            <w:proofErr w:type="gramStart"/>
            <w:r w:rsidR="00976E11">
              <w:t>make</w:t>
            </w:r>
            <w:proofErr w:type="gramEnd"/>
            <w:r w:rsidR="00976E11">
              <w:t xml:space="preserve"> decisions </w:t>
            </w:r>
            <w:r w:rsidR="004A1331">
              <w:t xml:space="preserve">according to these results </w:t>
            </w:r>
            <w:r w:rsidR="00977526">
              <w:t>to increase sales</w:t>
            </w:r>
            <w:r w:rsidR="004A1331">
              <w:t>.</w:t>
            </w:r>
          </w:p>
          <w:p w14:paraId="4E434E7A" w14:textId="7FA924BD" w:rsidR="00A83E50" w:rsidRDefault="00692CBC" w:rsidP="003324C9">
            <w:pPr>
              <w:pStyle w:val="Content"/>
              <w:rPr>
                <w:color w:val="024F75" w:themeColor="accent1"/>
                <w:sz w:val="32"/>
                <w:szCs w:val="32"/>
              </w:rPr>
            </w:pPr>
            <w:r>
              <w:rPr>
                <w:noProof/>
                <w:color w:val="024F75" w:themeColor="accent1"/>
              </w:rPr>
              <w:lastRenderedPageBreak/>
              <w:drawing>
                <wp:anchor distT="0" distB="0" distL="114300" distR="114300" simplePos="0" relativeHeight="251685888" behindDoc="0" locked="0" layoutInCell="1" allowOverlap="1" wp14:anchorId="54CBB40E" wp14:editId="45F5BEE5">
                  <wp:simplePos x="0" y="0"/>
                  <wp:positionH relativeFrom="column">
                    <wp:posOffset>0</wp:posOffset>
                  </wp:positionH>
                  <wp:positionV relativeFrom="page">
                    <wp:posOffset>267335</wp:posOffset>
                  </wp:positionV>
                  <wp:extent cx="4517390" cy="7962265"/>
                  <wp:effectExtent l="0" t="0" r="0" b="635"/>
                  <wp:wrapSquare wrapText="bothSides"/>
                  <wp:docPr id="7355695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7390" cy="7962265"/>
                          </a:xfrm>
                          <a:prstGeom prst="rect">
                            <a:avLst/>
                          </a:prstGeom>
                          <a:noFill/>
                        </pic:spPr>
                      </pic:pic>
                    </a:graphicData>
                  </a:graphic>
                  <wp14:sizeRelH relativeFrom="page">
                    <wp14:pctWidth>0</wp14:pctWidth>
                  </wp14:sizeRelH>
                  <wp14:sizeRelV relativeFrom="page">
                    <wp14:pctHeight>0</wp14:pctHeight>
                  </wp14:sizeRelV>
                </wp:anchor>
              </w:drawing>
            </w:r>
          </w:p>
          <w:p w14:paraId="48DC80DB" w14:textId="77777777" w:rsidR="00874A29" w:rsidRDefault="003F2C4A" w:rsidP="003324C9">
            <w:pPr>
              <w:pStyle w:val="Content"/>
              <w:rPr>
                <w:color w:val="024F75" w:themeColor="accent1"/>
                <w:sz w:val="44"/>
                <w:szCs w:val="44"/>
              </w:rPr>
            </w:pPr>
            <w:r>
              <w:rPr>
                <w:color w:val="024F75" w:themeColor="accent1"/>
                <w:sz w:val="44"/>
                <w:szCs w:val="44"/>
              </w:rPr>
              <w:t xml:space="preserve"> </w:t>
            </w:r>
          </w:p>
          <w:p w14:paraId="438484E8" w14:textId="77777777" w:rsidR="00874A29" w:rsidRDefault="00874A29" w:rsidP="003324C9">
            <w:pPr>
              <w:pStyle w:val="Content"/>
              <w:rPr>
                <w:color w:val="024F75" w:themeColor="accent1"/>
                <w:sz w:val="44"/>
                <w:szCs w:val="44"/>
              </w:rPr>
            </w:pPr>
          </w:p>
          <w:p w14:paraId="5F8E353C" w14:textId="77777777" w:rsidR="00874A29" w:rsidRDefault="00874A29" w:rsidP="003324C9">
            <w:pPr>
              <w:pStyle w:val="Content"/>
              <w:rPr>
                <w:color w:val="024F75" w:themeColor="accent1"/>
                <w:sz w:val="44"/>
                <w:szCs w:val="44"/>
              </w:rPr>
            </w:pPr>
          </w:p>
          <w:p w14:paraId="43AF1E5F" w14:textId="77777777" w:rsidR="00874A29" w:rsidRDefault="00874A29" w:rsidP="003324C9">
            <w:pPr>
              <w:pStyle w:val="Content"/>
              <w:rPr>
                <w:color w:val="024F75" w:themeColor="accent1"/>
                <w:sz w:val="44"/>
                <w:szCs w:val="44"/>
              </w:rPr>
            </w:pPr>
          </w:p>
          <w:p w14:paraId="491ED743" w14:textId="77777777" w:rsidR="00874A29" w:rsidRDefault="00874A29" w:rsidP="003324C9">
            <w:pPr>
              <w:pStyle w:val="Content"/>
              <w:rPr>
                <w:color w:val="024F75" w:themeColor="accent1"/>
                <w:sz w:val="44"/>
                <w:szCs w:val="44"/>
              </w:rPr>
            </w:pPr>
          </w:p>
          <w:p w14:paraId="7189FE39" w14:textId="77777777" w:rsidR="00874A29" w:rsidRDefault="00874A29" w:rsidP="003324C9">
            <w:pPr>
              <w:pStyle w:val="Content"/>
              <w:rPr>
                <w:color w:val="024F75" w:themeColor="accent1"/>
                <w:sz w:val="44"/>
                <w:szCs w:val="44"/>
              </w:rPr>
            </w:pPr>
          </w:p>
          <w:p w14:paraId="2915F228" w14:textId="77777777" w:rsidR="00874A29" w:rsidRDefault="00874A29" w:rsidP="003324C9">
            <w:pPr>
              <w:pStyle w:val="Content"/>
              <w:rPr>
                <w:color w:val="024F75" w:themeColor="accent1"/>
                <w:sz w:val="44"/>
                <w:szCs w:val="44"/>
              </w:rPr>
            </w:pPr>
          </w:p>
          <w:p w14:paraId="3E3F46D6" w14:textId="77777777" w:rsidR="00874A29" w:rsidRDefault="00874A29" w:rsidP="003324C9">
            <w:pPr>
              <w:pStyle w:val="Content"/>
              <w:rPr>
                <w:color w:val="024F75" w:themeColor="accent1"/>
                <w:sz w:val="44"/>
                <w:szCs w:val="44"/>
              </w:rPr>
            </w:pPr>
          </w:p>
          <w:p w14:paraId="7284FF66" w14:textId="77777777" w:rsidR="00874A29" w:rsidRDefault="00874A29" w:rsidP="003324C9">
            <w:pPr>
              <w:pStyle w:val="Content"/>
              <w:rPr>
                <w:color w:val="024F75" w:themeColor="accent1"/>
                <w:sz w:val="44"/>
                <w:szCs w:val="44"/>
              </w:rPr>
            </w:pPr>
          </w:p>
          <w:p w14:paraId="7F5EBA46" w14:textId="77777777" w:rsidR="00874A29" w:rsidRDefault="00874A29" w:rsidP="003324C9">
            <w:pPr>
              <w:pStyle w:val="Content"/>
              <w:rPr>
                <w:color w:val="024F75" w:themeColor="accent1"/>
                <w:sz w:val="44"/>
                <w:szCs w:val="44"/>
              </w:rPr>
            </w:pPr>
          </w:p>
          <w:p w14:paraId="25CB0D27" w14:textId="77777777" w:rsidR="00874A29" w:rsidRDefault="00874A29" w:rsidP="003324C9">
            <w:pPr>
              <w:pStyle w:val="Content"/>
              <w:rPr>
                <w:color w:val="024F75" w:themeColor="accent1"/>
                <w:sz w:val="44"/>
                <w:szCs w:val="44"/>
              </w:rPr>
            </w:pPr>
          </w:p>
          <w:p w14:paraId="7C30A117" w14:textId="77777777" w:rsidR="00874A29" w:rsidRDefault="00874A29" w:rsidP="003324C9">
            <w:pPr>
              <w:pStyle w:val="Content"/>
              <w:rPr>
                <w:color w:val="024F75" w:themeColor="accent1"/>
                <w:sz w:val="44"/>
                <w:szCs w:val="44"/>
              </w:rPr>
            </w:pPr>
          </w:p>
          <w:p w14:paraId="67022A7D" w14:textId="77777777" w:rsidR="00874A29" w:rsidRDefault="00874A29" w:rsidP="003324C9">
            <w:pPr>
              <w:pStyle w:val="Content"/>
              <w:rPr>
                <w:color w:val="024F75" w:themeColor="accent1"/>
                <w:sz w:val="44"/>
                <w:szCs w:val="44"/>
              </w:rPr>
            </w:pPr>
          </w:p>
          <w:p w14:paraId="7AC645D8" w14:textId="77777777" w:rsidR="00874A29" w:rsidRDefault="00874A29" w:rsidP="003324C9">
            <w:pPr>
              <w:pStyle w:val="Content"/>
              <w:rPr>
                <w:color w:val="024F75" w:themeColor="accent1"/>
                <w:sz w:val="44"/>
                <w:szCs w:val="44"/>
              </w:rPr>
            </w:pPr>
          </w:p>
          <w:p w14:paraId="74E5D140" w14:textId="77777777" w:rsidR="00874A29" w:rsidRDefault="00874A29" w:rsidP="003324C9">
            <w:pPr>
              <w:pStyle w:val="Content"/>
              <w:rPr>
                <w:color w:val="024F75" w:themeColor="accent1"/>
                <w:sz w:val="44"/>
                <w:szCs w:val="44"/>
              </w:rPr>
            </w:pPr>
          </w:p>
          <w:p w14:paraId="2E0E183D" w14:textId="77777777" w:rsidR="00874A29" w:rsidRDefault="00874A29" w:rsidP="003324C9">
            <w:pPr>
              <w:pStyle w:val="Content"/>
              <w:rPr>
                <w:color w:val="024F75" w:themeColor="accent1"/>
                <w:sz w:val="44"/>
                <w:szCs w:val="44"/>
              </w:rPr>
            </w:pPr>
          </w:p>
          <w:p w14:paraId="2C67A81E" w14:textId="77777777" w:rsidR="00874A29" w:rsidRDefault="00874A29" w:rsidP="003324C9">
            <w:pPr>
              <w:pStyle w:val="Content"/>
              <w:rPr>
                <w:color w:val="024F75" w:themeColor="accent1"/>
                <w:sz w:val="44"/>
                <w:szCs w:val="44"/>
              </w:rPr>
            </w:pPr>
          </w:p>
          <w:p w14:paraId="10DD5B0F" w14:textId="6DC4A7D6" w:rsidR="00C9745B" w:rsidRPr="00821C42" w:rsidRDefault="000D0FC7" w:rsidP="003324C9">
            <w:pPr>
              <w:pStyle w:val="Content"/>
              <w:rPr>
                <w:b w:val="0"/>
                <w:color w:val="024F75" w:themeColor="accent1"/>
                <w:sz w:val="44"/>
                <w:szCs w:val="44"/>
              </w:rPr>
            </w:pPr>
            <w:r w:rsidRPr="00821C42">
              <w:rPr>
                <w:color w:val="024F75" w:themeColor="accent1"/>
                <w:sz w:val="44"/>
                <w:szCs w:val="44"/>
              </w:rPr>
              <w:lastRenderedPageBreak/>
              <w:t>Analysis and Findings</w:t>
            </w:r>
          </w:p>
          <w:p w14:paraId="3599FD60" w14:textId="77777777" w:rsidR="000D0FC7" w:rsidRPr="004B3B60" w:rsidRDefault="000D0FC7" w:rsidP="003324C9">
            <w:pPr>
              <w:pStyle w:val="Content"/>
              <w:rPr>
                <w:b w:val="0"/>
                <w:color w:val="024F75" w:themeColor="accent1"/>
                <w:sz w:val="44"/>
                <w:szCs w:val="44"/>
                <w:u w:val="thick"/>
              </w:rPr>
            </w:pPr>
          </w:p>
          <w:p w14:paraId="05691275" w14:textId="77777777" w:rsidR="000D0FC7" w:rsidRPr="0025723C" w:rsidRDefault="000D0FC7" w:rsidP="003F2C4A">
            <w:pPr>
              <w:pStyle w:val="Content"/>
              <w:rPr>
                <w:i/>
                <w:iCs/>
                <w:color w:val="FF6600"/>
                <w:sz w:val="40"/>
                <w:szCs w:val="40"/>
              </w:rPr>
            </w:pPr>
            <w:r w:rsidRPr="0025723C">
              <w:rPr>
                <w:bCs/>
                <w:i/>
                <w:iCs/>
                <w:color w:val="FF6600"/>
                <w:sz w:val="40"/>
                <w:szCs w:val="40"/>
              </w:rPr>
              <w:t>Customer Segmentation by Purchase Frequency</w:t>
            </w:r>
          </w:p>
          <w:p w14:paraId="578E5AF6" w14:textId="25EA3936" w:rsidR="00EB67A5" w:rsidRDefault="00813FC5" w:rsidP="00D824CE">
            <w:pPr>
              <w:pStyle w:val="NoSpacing"/>
              <w:rPr>
                <w:lang w:val="en-GB"/>
              </w:rPr>
            </w:pPr>
            <w:r>
              <w:rPr>
                <w:lang w:val="en-GB"/>
              </w:rPr>
              <w:t xml:space="preserve">First run the </w:t>
            </w:r>
            <w:proofErr w:type="gramStart"/>
            <w:r>
              <w:rPr>
                <w:lang w:val="en-GB"/>
              </w:rPr>
              <w:t>query  and</w:t>
            </w:r>
            <w:proofErr w:type="gramEnd"/>
            <w:r>
              <w:rPr>
                <w:lang w:val="en-GB"/>
              </w:rPr>
              <w:t xml:space="preserve"> </w:t>
            </w:r>
            <w:r w:rsidR="008D77EB">
              <w:rPr>
                <w:lang w:val="en-GB"/>
              </w:rPr>
              <w:t>check the purchase frequency</w:t>
            </w:r>
            <w:r w:rsidR="002C0012">
              <w:rPr>
                <w:lang w:val="en-GB"/>
              </w:rPr>
              <w:t xml:space="preserve"> and divided into three groups high</w:t>
            </w:r>
            <w:r w:rsidR="00977B21">
              <w:rPr>
                <w:lang w:val="en-GB"/>
              </w:rPr>
              <w:t xml:space="preserve">,mediun,low frequency by using CASE </w:t>
            </w:r>
            <w:r w:rsidR="00D33A4F">
              <w:rPr>
                <w:lang w:val="en-GB"/>
              </w:rPr>
              <w:t>in sql query.</w:t>
            </w:r>
            <w:r w:rsidR="005178C0">
              <w:rPr>
                <w:lang w:val="en-GB"/>
              </w:rPr>
              <w:t xml:space="preserve"> </w:t>
            </w:r>
            <w:r w:rsidR="000B540E">
              <w:rPr>
                <w:lang w:val="en-GB"/>
              </w:rPr>
              <w:t xml:space="preserve">We </w:t>
            </w:r>
            <w:proofErr w:type="gramStart"/>
            <w:r w:rsidR="000B540E">
              <w:rPr>
                <w:lang w:val="en-GB"/>
              </w:rPr>
              <w:t>fixed  range</w:t>
            </w:r>
            <w:r w:rsidR="00E75E4F">
              <w:rPr>
                <w:lang w:val="en-GB"/>
              </w:rPr>
              <w:t>s</w:t>
            </w:r>
            <w:proofErr w:type="gramEnd"/>
            <w:r w:rsidR="00E75E4F">
              <w:rPr>
                <w:lang w:val="en-GB"/>
              </w:rPr>
              <w:t xml:space="preserve"> to find out better insights for </w:t>
            </w:r>
            <w:r w:rsidR="000B540E">
              <w:rPr>
                <w:lang w:val="en-GB"/>
              </w:rPr>
              <w:t>high</w:t>
            </w:r>
            <w:r w:rsidR="00117F63">
              <w:rPr>
                <w:lang w:val="en-GB"/>
              </w:rPr>
              <w:t xml:space="preserve"> as &gt;50, medium as</w:t>
            </w:r>
            <w:r w:rsidR="00D824CE">
              <w:rPr>
                <w:lang w:val="en-GB"/>
              </w:rPr>
              <w:t xml:space="preserve"> 20</w:t>
            </w:r>
            <w:r w:rsidR="00185BEE">
              <w:rPr>
                <w:lang w:val="en-GB"/>
              </w:rPr>
              <w:t xml:space="preserve"> - </w:t>
            </w:r>
            <w:r w:rsidR="00D824CE">
              <w:rPr>
                <w:lang w:val="en-GB"/>
              </w:rPr>
              <w:t xml:space="preserve">50, </w:t>
            </w:r>
            <w:r w:rsidR="00E75E4F">
              <w:rPr>
                <w:lang w:val="en-GB"/>
              </w:rPr>
              <w:t xml:space="preserve"> </w:t>
            </w:r>
            <w:r w:rsidR="00D824CE">
              <w:rPr>
                <w:lang w:val="en-GB"/>
              </w:rPr>
              <w:t>low as</w:t>
            </w:r>
            <w:r w:rsidR="00185BEE">
              <w:rPr>
                <w:lang w:val="en-GB"/>
              </w:rPr>
              <w:t xml:space="preserve"> &lt;</w:t>
            </w:r>
            <w:r w:rsidR="00E75E4F">
              <w:rPr>
                <w:lang w:val="en-GB"/>
              </w:rPr>
              <w:t>20 .</w:t>
            </w:r>
          </w:p>
          <w:p w14:paraId="50D187CB" w14:textId="087409E4" w:rsidR="00D33A4F" w:rsidRDefault="00D33A4F" w:rsidP="00813FC5">
            <w:pPr>
              <w:pStyle w:val="Content"/>
              <w:rPr>
                <w:sz w:val="32"/>
                <w:szCs w:val="32"/>
                <w:lang w:val="en-GB"/>
              </w:rPr>
            </w:pPr>
          </w:p>
          <w:p w14:paraId="4815D053" w14:textId="66AC215B" w:rsidR="00D33A4F" w:rsidRDefault="00842D42" w:rsidP="00813FC5">
            <w:pPr>
              <w:pStyle w:val="Content"/>
              <w:rPr>
                <w:sz w:val="32"/>
                <w:szCs w:val="32"/>
                <w:lang w:val="en-GB"/>
              </w:rPr>
            </w:pPr>
            <w:r>
              <w:rPr>
                <w:noProof/>
                <w:sz w:val="32"/>
                <w:szCs w:val="32"/>
                <w:lang w:val="en-GB"/>
              </w:rPr>
              <w:drawing>
                <wp:anchor distT="0" distB="0" distL="114300" distR="114300" simplePos="0" relativeHeight="251686912" behindDoc="0" locked="0" layoutInCell="1" allowOverlap="1" wp14:anchorId="173A7BFA" wp14:editId="4F4685CF">
                  <wp:simplePos x="0" y="0"/>
                  <wp:positionH relativeFrom="page">
                    <wp:posOffset>0</wp:posOffset>
                  </wp:positionH>
                  <wp:positionV relativeFrom="page">
                    <wp:posOffset>2602865</wp:posOffset>
                  </wp:positionV>
                  <wp:extent cx="6309360" cy="4226560"/>
                  <wp:effectExtent l="0" t="0" r="0" b="2540"/>
                  <wp:wrapSquare wrapText="bothSides"/>
                  <wp:docPr id="12613995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99529" name="Picture 1261399529"/>
                          <pic:cNvPicPr/>
                        </pic:nvPicPr>
                        <pic:blipFill>
                          <a:blip r:embed="rId18">
                            <a:extLst>
                              <a:ext uri="{28A0092B-C50C-407E-A947-70E740481C1C}">
                                <a14:useLocalDpi xmlns:a14="http://schemas.microsoft.com/office/drawing/2010/main" val="0"/>
                              </a:ext>
                            </a:extLst>
                          </a:blip>
                          <a:stretch>
                            <a:fillRect/>
                          </a:stretch>
                        </pic:blipFill>
                        <pic:spPr>
                          <a:xfrm>
                            <a:off x="0" y="0"/>
                            <a:ext cx="6309360" cy="4226560"/>
                          </a:xfrm>
                          <a:prstGeom prst="rect">
                            <a:avLst/>
                          </a:prstGeom>
                        </pic:spPr>
                      </pic:pic>
                    </a:graphicData>
                  </a:graphic>
                </wp:anchor>
              </w:drawing>
            </w:r>
          </w:p>
          <w:p w14:paraId="15733345" w14:textId="77777777" w:rsidR="00D33A4F" w:rsidRDefault="00D33A4F" w:rsidP="00813FC5">
            <w:pPr>
              <w:pStyle w:val="Content"/>
              <w:rPr>
                <w:sz w:val="32"/>
                <w:szCs w:val="32"/>
                <w:lang w:val="en-GB"/>
              </w:rPr>
            </w:pPr>
          </w:p>
          <w:p w14:paraId="520A5128" w14:textId="77777777" w:rsidR="00D33A4F" w:rsidRDefault="00D33A4F" w:rsidP="00813FC5">
            <w:pPr>
              <w:pStyle w:val="Content"/>
              <w:rPr>
                <w:sz w:val="32"/>
                <w:szCs w:val="32"/>
                <w:lang w:val="en-GB"/>
              </w:rPr>
            </w:pPr>
          </w:p>
          <w:p w14:paraId="3268F084" w14:textId="77777777" w:rsidR="00D33A4F" w:rsidRDefault="00D33A4F" w:rsidP="00813FC5">
            <w:pPr>
              <w:pStyle w:val="Content"/>
              <w:rPr>
                <w:sz w:val="32"/>
                <w:szCs w:val="32"/>
                <w:lang w:val="en-GB"/>
              </w:rPr>
            </w:pPr>
          </w:p>
          <w:p w14:paraId="67F3D348" w14:textId="77777777" w:rsidR="00D33A4F" w:rsidRDefault="00D33A4F" w:rsidP="00813FC5">
            <w:pPr>
              <w:pStyle w:val="Content"/>
              <w:rPr>
                <w:sz w:val="32"/>
                <w:szCs w:val="32"/>
                <w:lang w:val="en-GB"/>
              </w:rPr>
            </w:pPr>
          </w:p>
          <w:p w14:paraId="0896AC3C" w14:textId="77777777" w:rsidR="00D33A4F" w:rsidRDefault="00D33A4F" w:rsidP="00813FC5">
            <w:pPr>
              <w:pStyle w:val="Content"/>
              <w:rPr>
                <w:sz w:val="32"/>
                <w:szCs w:val="32"/>
                <w:lang w:val="en-GB"/>
              </w:rPr>
            </w:pPr>
          </w:p>
          <w:p w14:paraId="7BFA4BE8" w14:textId="77777777" w:rsidR="00D33A4F" w:rsidRDefault="00D33A4F" w:rsidP="00813FC5">
            <w:pPr>
              <w:pStyle w:val="Content"/>
              <w:rPr>
                <w:sz w:val="32"/>
                <w:szCs w:val="32"/>
                <w:lang w:val="en-GB"/>
              </w:rPr>
            </w:pPr>
          </w:p>
          <w:p w14:paraId="25FD1A3F" w14:textId="77777777" w:rsidR="00D33A4F" w:rsidRDefault="00D33A4F" w:rsidP="00813FC5">
            <w:pPr>
              <w:pStyle w:val="Content"/>
              <w:rPr>
                <w:sz w:val="32"/>
                <w:szCs w:val="32"/>
                <w:lang w:val="en-GB"/>
              </w:rPr>
            </w:pPr>
          </w:p>
          <w:p w14:paraId="5606AA4E" w14:textId="77777777" w:rsidR="00D33A4F" w:rsidRDefault="00D33A4F" w:rsidP="00813FC5">
            <w:pPr>
              <w:pStyle w:val="Content"/>
              <w:rPr>
                <w:sz w:val="32"/>
                <w:szCs w:val="32"/>
                <w:lang w:val="en-GB"/>
              </w:rPr>
            </w:pPr>
          </w:p>
          <w:p w14:paraId="634B769F" w14:textId="77777777" w:rsidR="00D33A4F" w:rsidRDefault="00D33A4F" w:rsidP="00813FC5">
            <w:pPr>
              <w:pStyle w:val="Content"/>
              <w:rPr>
                <w:sz w:val="32"/>
                <w:szCs w:val="32"/>
                <w:lang w:val="en-GB"/>
              </w:rPr>
            </w:pPr>
          </w:p>
          <w:p w14:paraId="24172FDB" w14:textId="77777777" w:rsidR="00D33A4F" w:rsidRDefault="00D33A4F" w:rsidP="00813FC5">
            <w:pPr>
              <w:pStyle w:val="Content"/>
              <w:rPr>
                <w:sz w:val="32"/>
                <w:szCs w:val="32"/>
                <w:lang w:val="en-GB"/>
              </w:rPr>
            </w:pPr>
          </w:p>
          <w:p w14:paraId="23467FA9" w14:textId="77777777" w:rsidR="00842D42" w:rsidRDefault="00842D42" w:rsidP="00842D42">
            <w:pPr>
              <w:pStyle w:val="Content"/>
              <w:ind w:left="720"/>
              <w:rPr>
                <w:color w:val="FF6600"/>
                <w:sz w:val="32"/>
                <w:szCs w:val="32"/>
                <w:lang w:val="en-GB"/>
              </w:rPr>
            </w:pPr>
          </w:p>
          <w:p w14:paraId="5E041630" w14:textId="77777777" w:rsidR="00842D42" w:rsidRPr="00842D42" w:rsidRDefault="00842D42" w:rsidP="00842D42">
            <w:pPr>
              <w:pStyle w:val="Content"/>
              <w:ind w:left="720"/>
              <w:rPr>
                <w:color w:val="FF6600"/>
                <w:sz w:val="32"/>
                <w:szCs w:val="32"/>
                <w:lang w:val="en-GB"/>
              </w:rPr>
            </w:pPr>
          </w:p>
          <w:p w14:paraId="66378DC2" w14:textId="4623947B" w:rsidR="005178C0" w:rsidRPr="005178C0" w:rsidRDefault="005178C0" w:rsidP="005178C0">
            <w:pPr>
              <w:pStyle w:val="Content"/>
              <w:numPr>
                <w:ilvl w:val="0"/>
                <w:numId w:val="24"/>
              </w:numPr>
              <w:rPr>
                <w:color w:val="FF6600"/>
                <w:sz w:val="32"/>
                <w:szCs w:val="32"/>
                <w:lang w:val="en-GB"/>
              </w:rPr>
            </w:pPr>
            <w:r w:rsidRPr="005178C0">
              <w:rPr>
                <w:color w:val="FF6600"/>
                <w:sz w:val="32"/>
                <w:szCs w:val="32"/>
                <w:lang w:val="en-GB"/>
              </w:rPr>
              <w:t>Result</w:t>
            </w:r>
          </w:p>
          <w:p w14:paraId="512BA437" w14:textId="77777777" w:rsidR="00E75E4F" w:rsidRDefault="00E75E4F" w:rsidP="00E75E4F">
            <w:pPr>
              <w:pStyle w:val="NoSpacing"/>
              <w:rPr>
                <w:lang w:val="en-GB"/>
              </w:rPr>
            </w:pPr>
          </w:p>
          <w:p w14:paraId="059015E5" w14:textId="6C609B1D" w:rsidR="000D0FC7" w:rsidRPr="004B3B60" w:rsidRDefault="000D0FC7" w:rsidP="00E75E4F">
            <w:pPr>
              <w:pStyle w:val="NoSpacing"/>
              <w:rPr>
                <w:lang w:val="en-GB"/>
              </w:rPr>
            </w:pPr>
            <w:r w:rsidRPr="006777C0">
              <w:rPr>
                <w:highlight w:val="yellow"/>
                <w:lang w:val="en-GB"/>
              </w:rPr>
              <w:t>High Frequency</w:t>
            </w:r>
            <w:r w:rsidRPr="004B3B60">
              <w:rPr>
                <w:lang w:val="en-GB"/>
              </w:rPr>
              <w:t xml:space="preserve"> (More than 50 purchases):</w:t>
            </w:r>
            <w:r w:rsidRPr="004B3B60">
              <w:rPr>
                <w:lang w:val="en-GB"/>
              </w:rPr>
              <w:br/>
              <w:t>8 customers fall into this category, indicating they are highly engaged and frequent buyers.</w:t>
            </w:r>
          </w:p>
          <w:p w14:paraId="03A49CAE" w14:textId="77777777" w:rsidR="000D0FC7" w:rsidRPr="004B3B60" w:rsidRDefault="000D0FC7" w:rsidP="00E75E4F">
            <w:pPr>
              <w:pStyle w:val="NoSpacing"/>
              <w:rPr>
                <w:lang w:val="en-GB"/>
              </w:rPr>
            </w:pPr>
            <w:r w:rsidRPr="006777C0">
              <w:rPr>
                <w:highlight w:val="yellow"/>
                <w:lang w:val="en-GB"/>
              </w:rPr>
              <w:t>Medium Frequency</w:t>
            </w:r>
            <w:r w:rsidRPr="004B3B60">
              <w:rPr>
                <w:lang w:val="en-GB"/>
              </w:rPr>
              <w:t xml:space="preserve"> (Between 20 and 50 purchases):</w:t>
            </w:r>
            <w:r w:rsidRPr="004B3B60">
              <w:rPr>
                <w:lang w:val="en-GB"/>
              </w:rPr>
              <w:br/>
              <w:t>9 customers are in this group, showing consistent but moderate purchase behavior.</w:t>
            </w:r>
          </w:p>
          <w:p w14:paraId="5D1B7250" w14:textId="77777777" w:rsidR="000D0FC7" w:rsidRDefault="000D0FC7" w:rsidP="00E75E4F">
            <w:pPr>
              <w:pStyle w:val="NoSpacing"/>
              <w:rPr>
                <w:lang w:val="en-GB"/>
              </w:rPr>
            </w:pPr>
            <w:r w:rsidRPr="006777C0">
              <w:rPr>
                <w:highlight w:val="yellow"/>
                <w:lang w:val="en-GB"/>
              </w:rPr>
              <w:t>Low Frequency</w:t>
            </w:r>
            <w:r w:rsidRPr="004B3B60">
              <w:rPr>
                <w:lang w:val="en-GB"/>
              </w:rPr>
              <w:t xml:space="preserve"> (Less than 20 purchases):</w:t>
            </w:r>
            <w:r w:rsidRPr="004B3B60">
              <w:rPr>
                <w:lang w:val="en-GB"/>
              </w:rPr>
              <w:br/>
              <w:t>47 customers are categorized here, representing those who have made infrequent purchases.</w:t>
            </w:r>
          </w:p>
          <w:p w14:paraId="023DCD99" w14:textId="77777777" w:rsidR="00E75E4F" w:rsidRDefault="00E75E4F" w:rsidP="00E75E4F">
            <w:pPr>
              <w:pStyle w:val="Content"/>
              <w:rPr>
                <w:bCs/>
                <w:color w:val="024F75" w:themeColor="accent1"/>
                <w:sz w:val="32"/>
                <w:szCs w:val="32"/>
                <w:lang w:val="en-GB"/>
              </w:rPr>
            </w:pPr>
          </w:p>
          <w:p w14:paraId="00FD3C43" w14:textId="6345A7A8" w:rsidR="000D0FC7" w:rsidRPr="00E75E4F" w:rsidRDefault="000D0FC7" w:rsidP="00E75E4F">
            <w:pPr>
              <w:pStyle w:val="Content"/>
              <w:rPr>
                <w:b w:val="0"/>
                <w:bCs/>
                <w:color w:val="FF6600"/>
                <w:sz w:val="32"/>
                <w:szCs w:val="32"/>
                <w:lang w:val="en-GB"/>
              </w:rPr>
            </w:pPr>
            <w:r w:rsidRPr="00E75E4F">
              <w:rPr>
                <w:bCs/>
                <w:color w:val="FF6600"/>
                <w:sz w:val="32"/>
                <w:szCs w:val="32"/>
                <w:lang w:val="en-GB"/>
              </w:rPr>
              <w:t>Conclusion</w:t>
            </w:r>
          </w:p>
          <w:p w14:paraId="332E06ED" w14:textId="77777777" w:rsidR="00B24AA7" w:rsidRDefault="000D0FC7" w:rsidP="00B24AA7">
            <w:pPr>
              <w:pStyle w:val="NoSpacing"/>
              <w:rPr>
                <w:lang w:val="en-GB"/>
              </w:rPr>
            </w:pPr>
            <w:r w:rsidRPr="004B3B60">
              <w:rPr>
                <w:lang w:val="en-GB"/>
              </w:rPr>
              <w:t xml:space="preserve">This segmentation highlights that </w:t>
            </w:r>
            <w:proofErr w:type="gramStart"/>
            <w:r w:rsidRPr="004B3B60">
              <w:rPr>
                <w:lang w:val="en-GB"/>
              </w:rPr>
              <w:t>the majority of</w:t>
            </w:r>
            <w:proofErr w:type="gramEnd"/>
            <w:r w:rsidRPr="004B3B60">
              <w:rPr>
                <w:lang w:val="en-GB"/>
              </w:rPr>
              <w:t xml:space="preserve"> customers </w:t>
            </w:r>
            <w:r w:rsidRPr="00A1123E">
              <w:rPr>
                <w:highlight w:val="yellow"/>
                <w:lang w:val="en-GB"/>
              </w:rPr>
              <w:t>(47 out of 64)</w:t>
            </w:r>
            <w:r w:rsidRPr="004B3B60">
              <w:rPr>
                <w:lang w:val="en-GB"/>
              </w:rPr>
              <w:t xml:space="preserve"> are </w:t>
            </w:r>
            <w:r w:rsidRPr="00A1123E">
              <w:rPr>
                <w:highlight w:val="yellow"/>
                <w:lang w:val="en-GB"/>
              </w:rPr>
              <w:t>low-frequency buyers</w:t>
            </w:r>
            <w:r w:rsidRPr="004B3B60">
              <w:rPr>
                <w:lang w:val="en-GB"/>
              </w:rPr>
              <w:t xml:space="preserve">, which presents an opportunity to develop strategies aimed at increasing their engagement and purchase frequency. High-frequency customers can be targeted with loyalty programs to maintain their consistent </w:t>
            </w:r>
            <w:proofErr w:type="gramStart"/>
            <w:r w:rsidRPr="004B3B60">
              <w:rPr>
                <w:lang w:val="en-GB"/>
              </w:rPr>
              <w:t xml:space="preserve">purchasing </w:t>
            </w:r>
            <w:r w:rsidR="00B24AA7">
              <w:rPr>
                <w:lang w:val="en-GB"/>
              </w:rPr>
              <w:t>.</w:t>
            </w:r>
            <w:proofErr w:type="gramEnd"/>
          </w:p>
          <w:p w14:paraId="4DA581E9" w14:textId="77777777" w:rsidR="00B24AA7" w:rsidRDefault="00B24AA7" w:rsidP="00B24AA7">
            <w:pPr>
              <w:pStyle w:val="NoSpacing"/>
              <w:rPr>
                <w:lang w:val="en-GB"/>
              </w:rPr>
            </w:pPr>
          </w:p>
          <w:p w14:paraId="7905E09D" w14:textId="77777777" w:rsidR="00B24AA7" w:rsidRDefault="00B24AA7" w:rsidP="00B24AA7">
            <w:pPr>
              <w:pStyle w:val="NoSpacing"/>
              <w:rPr>
                <w:lang w:val="en-GB"/>
              </w:rPr>
            </w:pPr>
          </w:p>
          <w:p w14:paraId="5BFDC7F6" w14:textId="77777777" w:rsidR="00B24AA7" w:rsidRDefault="00B24AA7" w:rsidP="00B24AA7">
            <w:pPr>
              <w:pStyle w:val="NoSpacing"/>
              <w:rPr>
                <w:lang w:val="en-GB"/>
              </w:rPr>
            </w:pPr>
          </w:p>
          <w:p w14:paraId="70011451" w14:textId="77777777" w:rsidR="00B24AA7" w:rsidRDefault="00B24AA7" w:rsidP="00B24AA7">
            <w:pPr>
              <w:pStyle w:val="NoSpacing"/>
              <w:rPr>
                <w:lang w:val="en-GB"/>
              </w:rPr>
            </w:pPr>
          </w:p>
          <w:p w14:paraId="52D10E61" w14:textId="77777777" w:rsidR="00B24AA7" w:rsidRDefault="00B24AA7" w:rsidP="00B24AA7">
            <w:pPr>
              <w:pStyle w:val="NoSpacing"/>
              <w:rPr>
                <w:lang w:val="en-GB"/>
              </w:rPr>
            </w:pPr>
          </w:p>
          <w:p w14:paraId="149089F2" w14:textId="77777777" w:rsidR="00B24AA7" w:rsidRPr="00DE6F02" w:rsidRDefault="00B24AA7" w:rsidP="00B24AA7">
            <w:pPr>
              <w:pStyle w:val="NoSpacing"/>
              <w:rPr>
                <w:color w:val="FF6600"/>
                <w:sz w:val="44"/>
                <w:szCs w:val="44"/>
              </w:rPr>
            </w:pPr>
            <w:r w:rsidRPr="00DE6F02">
              <w:rPr>
                <w:color w:val="FF6600"/>
                <w:sz w:val="44"/>
                <w:szCs w:val="44"/>
              </w:rPr>
              <w:t>Average Order Value by Country</w:t>
            </w:r>
          </w:p>
          <w:p w14:paraId="016B8E03" w14:textId="77777777" w:rsidR="00B24AA7" w:rsidRDefault="00B24AA7" w:rsidP="00B24AA7">
            <w:pPr>
              <w:pStyle w:val="NoSpacing"/>
              <w:rPr>
                <w:lang w:val="en-GB"/>
              </w:rPr>
            </w:pPr>
          </w:p>
          <w:p w14:paraId="5990DB74" w14:textId="77777777" w:rsidR="00B24AA7" w:rsidRDefault="00B24AA7" w:rsidP="00B24AA7">
            <w:pPr>
              <w:pStyle w:val="NoSpacing"/>
              <w:rPr>
                <w:lang w:val="en-GB"/>
              </w:rPr>
            </w:pPr>
          </w:p>
          <w:p w14:paraId="1A95E9C1" w14:textId="5954BC59" w:rsidR="00B24AA7" w:rsidRDefault="007855A9" w:rsidP="00B24AA7">
            <w:pPr>
              <w:pStyle w:val="NoSpacing"/>
              <w:rPr>
                <w:lang w:val="en-GB"/>
              </w:rPr>
            </w:pPr>
            <w:r>
              <w:rPr>
                <w:lang w:val="en-GB"/>
              </w:rPr>
              <w:t xml:space="preserve">To find the order value by country use AVG </w:t>
            </w:r>
            <w:r w:rsidR="006138A3">
              <w:rPr>
                <w:lang w:val="en-GB"/>
              </w:rPr>
              <w:t>and GROUP BY</w:t>
            </w:r>
          </w:p>
          <w:p w14:paraId="0D190990" w14:textId="77777777" w:rsidR="00B24AA7" w:rsidRDefault="00B24AA7" w:rsidP="00B24AA7">
            <w:pPr>
              <w:pStyle w:val="NoSpacing"/>
              <w:rPr>
                <w:lang w:val="en-GB"/>
              </w:rPr>
            </w:pPr>
          </w:p>
          <w:p w14:paraId="059B789F" w14:textId="29AAFEEC" w:rsidR="006138A3" w:rsidRDefault="006138A3" w:rsidP="00B24AA7">
            <w:pPr>
              <w:pStyle w:val="NoSpacing"/>
              <w:rPr>
                <w:lang w:val="en-GB"/>
              </w:rPr>
            </w:pPr>
          </w:p>
          <w:p w14:paraId="1B0B2D74" w14:textId="4FBA2372" w:rsidR="006138A3" w:rsidRDefault="006138A3" w:rsidP="00B24AA7">
            <w:pPr>
              <w:pStyle w:val="NoSpacing"/>
              <w:rPr>
                <w:lang w:val="en-GB"/>
              </w:rPr>
            </w:pPr>
          </w:p>
          <w:p w14:paraId="7E4311A2" w14:textId="31F1A9D1" w:rsidR="006138A3" w:rsidRDefault="006138A3" w:rsidP="00B24AA7">
            <w:pPr>
              <w:pStyle w:val="NoSpacing"/>
              <w:rPr>
                <w:lang w:val="en-GB"/>
              </w:rPr>
            </w:pPr>
          </w:p>
          <w:p w14:paraId="52C9AC51" w14:textId="33F34849" w:rsidR="006138A3" w:rsidRDefault="006138A3" w:rsidP="00B24AA7">
            <w:pPr>
              <w:pStyle w:val="NoSpacing"/>
              <w:rPr>
                <w:lang w:val="en-GB"/>
              </w:rPr>
            </w:pPr>
          </w:p>
          <w:p w14:paraId="64DE4B67" w14:textId="673D85A6" w:rsidR="006138A3" w:rsidRDefault="006138A3" w:rsidP="00B24AA7">
            <w:pPr>
              <w:pStyle w:val="NoSpacing"/>
              <w:rPr>
                <w:lang w:val="en-GB"/>
              </w:rPr>
            </w:pPr>
          </w:p>
          <w:p w14:paraId="6EC73EDE" w14:textId="5D6A2798" w:rsidR="006138A3" w:rsidRDefault="006138A3" w:rsidP="00B24AA7">
            <w:pPr>
              <w:pStyle w:val="NoSpacing"/>
              <w:rPr>
                <w:lang w:val="en-GB"/>
              </w:rPr>
            </w:pPr>
          </w:p>
          <w:p w14:paraId="2AF70539" w14:textId="1CFDCA75" w:rsidR="006138A3" w:rsidRDefault="006138A3" w:rsidP="00B24AA7">
            <w:pPr>
              <w:pStyle w:val="NoSpacing"/>
              <w:rPr>
                <w:lang w:val="en-GB"/>
              </w:rPr>
            </w:pPr>
          </w:p>
          <w:p w14:paraId="74350F99" w14:textId="77777777" w:rsidR="006138A3" w:rsidRDefault="006138A3" w:rsidP="00B24AA7">
            <w:pPr>
              <w:pStyle w:val="NoSpacing"/>
              <w:rPr>
                <w:lang w:val="en-GB"/>
              </w:rPr>
            </w:pPr>
          </w:p>
          <w:p w14:paraId="6572A42A" w14:textId="6925A3B6" w:rsidR="006138A3" w:rsidRDefault="006138A3" w:rsidP="00B24AA7">
            <w:pPr>
              <w:pStyle w:val="NoSpacing"/>
              <w:rPr>
                <w:lang w:val="en-GB"/>
              </w:rPr>
            </w:pPr>
          </w:p>
          <w:p w14:paraId="703A9300" w14:textId="47DCD882" w:rsidR="006138A3" w:rsidRDefault="006138A3" w:rsidP="00B24AA7">
            <w:pPr>
              <w:pStyle w:val="NoSpacing"/>
              <w:rPr>
                <w:lang w:val="en-GB"/>
              </w:rPr>
            </w:pPr>
          </w:p>
          <w:p w14:paraId="62F3AE6F" w14:textId="1ACA85A6" w:rsidR="006138A3" w:rsidRDefault="006138A3" w:rsidP="00B24AA7">
            <w:pPr>
              <w:pStyle w:val="NoSpacing"/>
              <w:rPr>
                <w:lang w:val="en-GB"/>
              </w:rPr>
            </w:pPr>
          </w:p>
          <w:p w14:paraId="42424CAD" w14:textId="614F584F" w:rsidR="006138A3" w:rsidRDefault="006138A3" w:rsidP="00B24AA7">
            <w:pPr>
              <w:pStyle w:val="NoSpacing"/>
              <w:rPr>
                <w:lang w:val="en-GB"/>
              </w:rPr>
            </w:pPr>
          </w:p>
          <w:p w14:paraId="66D61F94" w14:textId="77777777" w:rsidR="006138A3" w:rsidRDefault="006138A3" w:rsidP="00B24AA7">
            <w:pPr>
              <w:pStyle w:val="NoSpacing"/>
              <w:rPr>
                <w:lang w:val="en-GB"/>
              </w:rPr>
            </w:pPr>
          </w:p>
          <w:p w14:paraId="23A5CBE6" w14:textId="4ECC9BF8" w:rsidR="006138A3" w:rsidRDefault="006138A3" w:rsidP="00B24AA7">
            <w:pPr>
              <w:pStyle w:val="NoSpacing"/>
              <w:rPr>
                <w:lang w:val="en-GB"/>
              </w:rPr>
            </w:pPr>
          </w:p>
          <w:p w14:paraId="552AE03D" w14:textId="32EEA1D5" w:rsidR="006138A3" w:rsidRDefault="006777C0" w:rsidP="00B24AA7">
            <w:pPr>
              <w:pStyle w:val="NoSpacing"/>
              <w:rPr>
                <w:lang w:val="en-GB"/>
              </w:rPr>
            </w:pPr>
            <w:r>
              <w:rPr>
                <w:noProof/>
                <w:lang w:val="en-GB"/>
              </w:rPr>
              <w:drawing>
                <wp:anchor distT="0" distB="0" distL="114300" distR="114300" simplePos="0" relativeHeight="251687936" behindDoc="0" locked="0" layoutInCell="1" allowOverlap="1" wp14:anchorId="6E811B78" wp14:editId="086CEDD3">
                  <wp:simplePos x="0" y="0"/>
                  <wp:positionH relativeFrom="page">
                    <wp:posOffset>0</wp:posOffset>
                  </wp:positionH>
                  <wp:positionV relativeFrom="page">
                    <wp:posOffset>4667250</wp:posOffset>
                  </wp:positionV>
                  <wp:extent cx="6310630" cy="3562350"/>
                  <wp:effectExtent l="0" t="0" r="0" b="0"/>
                  <wp:wrapSquare wrapText="bothSides"/>
                  <wp:docPr id="10391981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98110" name="Picture 1039198110"/>
                          <pic:cNvPicPr/>
                        </pic:nvPicPr>
                        <pic:blipFill>
                          <a:blip r:embed="rId19">
                            <a:extLst>
                              <a:ext uri="{28A0092B-C50C-407E-A947-70E740481C1C}">
                                <a14:useLocalDpi xmlns:a14="http://schemas.microsoft.com/office/drawing/2010/main" val="0"/>
                              </a:ext>
                            </a:extLst>
                          </a:blip>
                          <a:stretch>
                            <a:fillRect/>
                          </a:stretch>
                        </pic:blipFill>
                        <pic:spPr>
                          <a:xfrm>
                            <a:off x="0" y="0"/>
                            <a:ext cx="6310630" cy="3562350"/>
                          </a:xfrm>
                          <a:prstGeom prst="rect">
                            <a:avLst/>
                          </a:prstGeom>
                        </pic:spPr>
                      </pic:pic>
                    </a:graphicData>
                  </a:graphic>
                  <wp14:sizeRelV relativeFrom="margin">
                    <wp14:pctHeight>0</wp14:pctHeight>
                  </wp14:sizeRelV>
                </wp:anchor>
              </w:drawing>
            </w:r>
          </w:p>
          <w:p w14:paraId="5FF267B1" w14:textId="41505F6F" w:rsidR="006138A3" w:rsidRDefault="006138A3" w:rsidP="00B24AA7">
            <w:pPr>
              <w:pStyle w:val="NoSpacing"/>
              <w:rPr>
                <w:lang w:val="en-GB"/>
              </w:rPr>
            </w:pPr>
          </w:p>
          <w:p w14:paraId="75C44CD3" w14:textId="423F127E" w:rsidR="006138A3" w:rsidRDefault="006138A3" w:rsidP="00B24AA7">
            <w:pPr>
              <w:pStyle w:val="NoSpacing"/>
              <w:rPr>
                <w:lang w:val="en-GB"/>
              </w:rPr>
            </w:pPr>
          </w:p>
          <w:p w14:paraId="2EA5D13E" w14:textId="0E0DB0B8" w:rsidR="006138A3" w:rsidRDefault="006138A3" w:rsidP="00B24AA7">
            <w:pPr>
              <w:pStyle w:val="NoSpacing"/>
              <w:rPr>
                <w:lang w:val="en-GB"/>
              </w:rPr>
            </w:pPr>
          </w:p>
          <w:p w14:paraId="326137F9" w14:textId="17214961" w:rsidR="006138A3" w:rsidRDefault="006138A3" w:rsidP="00B24AA7">
            <w:pPr>
              <w:pStyle w:val="NoSpacing"/>
              <w:rPr>
                <w:lang w:val="en-GB"/>
              </w:rPr>
            </w:pPr>
          </w:p>
          <w:p w14:paraId="4871A954" w14:textId="530B3FAA" w:rsidR="006138A3" w:rsidRDefault="006138A3" w:rsidP="00B24AA7">
            <w:pPr>
              <w:pStyle w:val="NoSpacing"/>
              <w:rPr>
                <w:lang w:val="en-GB"/>
              </w:rPr>
            </w:pPr>
          </w:p>
          <w:p w14:paraId="29E0F952" w14:textId="6F15E079" w:rsidR="00470FFA" w:rsidRPr="00470FFA" w:rsidRDefault="00470FFA" w:rsidP="006777C0">
            <w:pPr>
              <w:pStyle w:val="NoSpacing"/>
              <w:numPr>
                <w:ilvl w:val="0"/>
                <w:numId w:val="24"/>
              </w:numPr>
              <w:rPr>
                <w:color w:val="FF6600"/>
                <w:sz w:val="36"/>
                <w:szCs w:val="36"/>
                <w:lang w:val="en-GB"/>
              </w:rPr>
            </w:pPr>
            <w:r w:rsidRPr="00470FFA">
              <w:rPr>
                <w:color w:val="FF6600"/>
                <w:sz w:val="36"/>
                <w:szCs w:val="36"/>
                <w:lang w:val="en-GB"/>
              </w:rPr>
              <w:lastRenderedPageBreak/>
              <w:t>Result</w:t>
            </w:r>
          </w:p>
          <w:p w14:paraId="6D9DF96B" w14:textId="7EFDC63D" w:rsidR="00470FFA" w:rsidRDefault="00470FFA" w:rsidP="00470FFA">
            <w:pPr>
              <w:pStyle w:val="NoSpacing"/>
              <w:rPr>
                <w:lang w:val="en-GB"/>
              </w:rPr>
            </w:pPr>
          </w:p>
          <w:p w14:paraId="1361F060" w14:textId="6A9040BF" w:rsidR="00470FFA" w:rsidRDefault="00470FFA" w:rsidP="00470FFA">
            <w:pPr>
              <w:pStyle w:val="NoSpacing"/>
              <w:rPr>
                <w:lang w:val="en-GB"/>
              </w:rPr>
            </w:pPr>
            <w:r w:rsidRPr="004B3B60">
              <w:rPr>
                <w:lang w:val="en-GB"/>
              </w:rPr>
              <w:t>The table</w:t>
            </w:r>
            <w:r w:rsidR="00304467">
              <w:rPr>
                <w:lang w:val="en-GB"/>
              </w:rPr>
              <w:t xml:space="preserve"> result </w:t>
            </w:r>
            <w:r w:rsidRPr="004B3B60">
              <w:rPr>
                <w:lang w:val="en-GB"/>
              </w:rPr>
              <w:t xml:space="preserve">presents the average order value (AOV) for various countries. The Netherlands has the highest average order value, while Germany has the lowest. </w:t>
            </w:r>
          </w:p>
          <w:p w14:paraId="44CF066C" w14:textId="4DF02E15" w:rsidR="00304467" w:rsidRPr="004B3B60" w:rsidRDefault="00304467" w:rsidP="00470FFA">
            <w:pPr>
              <w:pStyle w:val="NoSpacing"/>
              <w:rPr>
                <w:lang w:val="en-GB"/>
              </w:rPr>
            </w:pPr>
          </w:p>
          <w:p w14:paraId="0EE7B839" w14:textId="5F113CFE" w:rsidR="005D72C1" w:rsidRDefault="005D72C1" w:rsidP="005D72C1">
            <w:pPr>
              <w:pStyle w:val="NoSpacing"/>
              <w:rPr>
                <w:lang w:val="en-GB"/>
              </w:rPr>
            </w:pPr>
            <w:r w:rsidRPr="006777C0">
              <w:rPr>
                <w:highlight w:val="yellow"/>
                <w:lang w:val="en-GB"/>
              </w:rPr>
              <w:t>Key Insights:</w:t>
            </w:r>
          </w:p>
          <w:p w14:paraId="527F7929" w14:textId="7B51FA1E" w:rsidR="005D72C1" w:rsidRPr="004B3B60" w:rsidRDefault="005D72C1" w:rsidP="005D72C1">
            <w:pPr>
              <w:pStyle w:val="NoSpacing"/>
              <w:rPr>
                <w:lang w:val="en-GB"/>
              </w:rPr>
            </w:pPr>
          </w:p>
          <w:p w14:paraId="6A931F2C" w14:textId="0343D865" w:rsidR="005D72C1" w:rsidRPr="005D72C1" w:rsidRDefault="005D72C1" w:rsidP="005D72C1">
            <w:pPr>
              <w:pStyle w:val="NoSpacing"/>
              <w:rPr>
                <w:lang w:val="en-GB"/>
              </w:rPr>
            </w:pPr>
            <w:r w:rsidRPr="006777C0">
              <w:rPr>
                <w:highlight w:val="yellow"/>
                <w:lang w:val="en-GB"/>
              </w:rPr>
              <w:t>Netherlands</w:t>
            </w:r>
            <w:r w:rsidRPr="005D72C1">
              <w:rPr>
                <w:lang w:val="en-GB"/>
              </w:rPr>
              <w:t xml:space="preserve">: With an AOV of </w:t>
            </w:r>
            <w:r w:rsidRPr="006777C0">
              <w:rPr>
                <w:highlight w:val="yellow"/>
                <w:lang w:val="en-GB"/>
              </w:rPr>
              <w:t>96.3</w:t>
            </w:r>
            <w:r w:rsidRPr="005D72C1">
              <w:rPr>
                <w:lang w:val="en-GB"/>
              </w:rPr>
              <w:t>, it stands out with the highest average order value. This may indicate either high product prices or customers purchasing more items per order.</w:t>
            </w:r>
          </w:p>
          <w:p w14:paraId="291FCB3B" w14:textId="3A26C3E5" w:rsidR="005D72C1" w:rsidRPr="005D72C1" w:rsidRDefault="005D72C1" w:rsidP="005D72C1">
            <w:pPr>
              <w:pStyle w:val="NoSpacing"/>
              <w:rPr>
                <w:lang w:val="en-GB"/>
              </w:rPr>
            </w:pPr>
            <w:r w:rsidRPr="006777C0">
              <w:rPr>
                <w:highlight w:val="yellow"/>
                <w:lang w:val="en-GB"/>
              </w:rPr>
              <w:t>Germany</w:t>
            </w:r>
            <w:r w:rsidRPr="005D72C1">
              <w:rPr>
                <w:lang w:val="en-GB"/>
              </w:rPr>
              <w:t xml:space="preserve">: Has the lowest AOV at </w:t>
            </w:r>
            <w:r w:rsidRPr="006777C0">
              <w:rPr>
                <w:highlight w:val="yellow"/>
                <w:lang w:val="en-GB"/>
              </w:rPr>
              <w:t>17.43</w:t>
            </w:r>
            <w:r w:rsidRPr="005D72C1">
              <w:rPr>
                <w:lang w:val="en-GB"/>
              </w:rPr>
              <w:t>, indicating that customers in this region may be making smaller purchases or buying fewer items per order.</w:t>
            </w:r>
          </w:p>
          <w:p w14:paraId="43C44DA8" w14:textId="77777777" w:rsidR="005D72C1" w:rsidRPr="005D72C1" w:rsidRDefault="005D72C1" w:rsidP="005D72C1">
            <w:pPr>
              <w:pStyle w:val="NoSpacing"/>
              <w:rPr>
                <w:lang w:val="en-GB"/>
              </w:rPr>
            </w:pPr>
            <w:r w:rsidRPr="006777C0">
              <w:rPr>
                <w:highlight w:val="yellow"/>
                <w:lang w:val="en-GB"/>
              </w:rPr>
              <w:t>France:</w:t>
            </w:r>
            <w:r w:rsidRPr="005D72C1">
              <w:rPr>
                <w:lang w:val="en-GB"/>
              </w:rPr>
              <w:t xml:space="preserve"> Shows a relatively higher AOV </w:t>
            </w:r>
            <w:r w:rsidRPr="006777C0">
              <w:rPr>
                <w:highlight w:val="yellow"/>
                <w:lang w:val="en-GB"/>
              </w:rPr>
              <w:t>(42.79</w:t>
            </w:r>
            <w:r w:rsidRPr="005D72C1">
              <w:rPr>
                <w:lang w:val="en-GB"/>
              </w:rPr>
              <w:t>) compared to other countries like the UK and Australia.</w:t>
            </w:r>
          </w:p>
          <w:p w14:paraId="5CE3FAD9" w14:textId="77777777" w:rsidR="005D72C1" w:rsidRPr="005D72C1" w:rsidRDefault="005D72C1" w:rsidP="005D72C1">
            <w:pPr>
              <w:pStyle w:val="NoSpacing"/>
              <w:rPr>
                <w:lang w:val="en-GB"/>
              </w:rPr>
            </w:pPr>
            <w:r w:rsidRPr="006777C0">
              <w:rPr>
                <w:highlight w:val="yellow"/>
                <w:lang w:val="en-GB"/>
              </w:rPr>
              <w:t>Norway</w:t>
            </w:r>
            <w:r w:rsidRPr="005D72C1">
              <w:rPr>
                <w:lang w:val="en-GB"/>
              </w:rPr>
              <w:t xml:space="preserve"> and EIRE: Both countries have similar AOVs, around </w:t>
            </w:r>
            <w:r w:rsidRPr="006777C0">
              <w:rPr>
                <w:highlight w:val="yellow"/>
                <w:lang w:val="en-GB"/>
              </w:rPr>
              <w:t>26.29</w:t>
            </w:r>
            <w:r w:rsidRPr="005D72C1">
              <w:rPr>
                <w:lang w:val="en-GB"/>
              </w:rPr>
              <w:t xml:space="preserve"> to </w:t>
            </w:r>
            <w:r w:rsidRPr="006777C0">
              <w:rPr>
                <w:highlight w:val="yellow"/>
                <w:lang w:val="en-GB"/>
              </w:rPr>
              <w:t>26.45</w:t>
            </w:r>
            <w:r w:rsidRPr="005D72C1">
              <w:rPr>
                <w:lang w:val="en-GB"/>
              </w:rPr>
              <w:t>, indicating similar purchasing behaviors.</w:t>
            </w:r>
          </w:p>
          <w:p w14:paraId="311B485A" w14:textId="1968D9E2" w:rsidR="005D72C1" w:rsidRPr="004B3B60" w:rsidRDefault="005D72C1" w:rsidP="005D72C1">
            <w:pPr>
              <w:pStyle w:val="NoSpacing"/>
              <w:rPr>
                <w:color w:val="024F75" w:themeColor="accent1"/>
                <w:lang w:val="en-GB"/>
              </w:rPr>
            </w:pPr>
            <w:r w:rsidRPr="006777C0">
              <w:rPr>
                <w:highlight w:val="yellow"/>
                <w:lang w:val="en-GB"/>
              </w:rPr>
              <w:t>UK and Australia</w:t>
            </w:r>
            <w:r w:rsidRPr="005D72C1">
              <w:rPr>
                <w:lang w:val="en-GB"/>
              </w:rPr>
              <w:t>: These countries have moderate AOVs but are significantly lower than France or the Netherlands</w:t>
            </w:r>
            <w:r w:rsidRPr="004B3B60">
              <w:rPr>
                <w:color w:val="024F75" w:themeColor="accent1"/>
                <w:lang w:val="en-GB"/>
              </w:rPr>
              <w:t>.</w:t>
            </w:r>
          </w:p>
          <w:p w14:paraId="6CC28B50" w14:textId="77777777" w:rsidR="00B24AA7" w:rsidRDefault="00B24AA7" w:rsidP="00B24AA7">
            <w:pPr>
              <w:pStyle w:val="NoSpacing"/>
              <w:rPr>
                <w:lang w:val="en-GB"/>
              </w:rPr>
            </w:pPr>
          </w:p>
          <w:p w14:paraId="6549B340" w14:textId="77777777" w:rsidR="006777C0" w:rsidRDefault="006777C0" w:rsidP="00B24AA7">
            <w:pPr>
              <w:pStyle w:val="NoSpacing"/>
              <w:rPr>
                <w:lang w:val="en-GB"/>
              </w:rPr>
            </w:pPr>
          </w:p>
          <w:p w14:paraId="44E211F1" w14:textId="77777777" w:rsidR="006777C0" w:rsidRDefault="006777C0" w:rsidP="00B24AA7">
            <w:pPr>
              <w:pStyle w:val="NoSpacing"/>
              <w:rPr>
                <w:lang w:val="en-GB"/>
              </w:rPr>
            </w:pPr>
          </w:p>
          <w:p w14:paraId="695CFBDD" w14:textId="77777777" w:rsidR="006777C0" w:rsidRDefault="006777C0" w:rsidP="00B24AA7">
            <w:pPr>
              <w:pStyle w:val="NoSpacing"/>
              <w:rPr>
                <w:lang w:val="en-GB"/>
              </w:rPr>
            </w:pPr>
          </w:p>
          <w:p w14:paraId="749C68FF" w14:textId="77777777" w:rsidR="006777C0" w:rsidRDefault="006777C0" w:rsidP="00B24AA7">
            <w:pPr>
              <w:pStyle w:val="NoSpacing"/>
              <w:rPr>
                <w:lang w:val="en-GB"/>
              </w:rPr>
            </w:pPr>
          </w:p>
          <w:p w14:paraId="7E67784A" w14:textId="0A751032" w:rsidR="006777C0" w:rsidRPr="006777C0" w:rsidRDefault="006777C0" w:rsidP="006777C0">
            <w:pPr>
              <w:pStyle w:val="NoSpacing"/>
              <w:rPr>
                <w:color w:val="FF6600"/>
                <w:sz w:val="36"/>
                <w:szCs w:val="36"/>
                <w:lang w:val="en-GB"/>
              </w:rPr>
            </w:pPr>
            <w:r w:rsidRPr="006777C0">
              <w:rPr>
                <w:color w:val="FF6600"/>
                <w:sz w:val="36"/>
                <w:szCs w:val="36"/>
                <w:lang w:val="en-GB"/>
              </w:rPr>
              <w:t>Recommendations</w:t>
            </w:r>
          </w:p>
          <w:p w14:paraId="061B63FE" w14:textId="77777777" w:rsidR="006777C0" w:rsidRPr="004B3B60" w:rsidRDefault="006777C0" w:rsidP="006777C0">
            <w:pPr>
              <w:pStyle w:val="NoSpacing"/>
              <w:rPr>
                <w:lang w:val="en-GB"/>
              </w:rPr>
            </w:pPr>
          </w:p>
          <w:p w14:paraId="627EB561" w14:textId="77777777" w:rsidR="006777C0" w:rsidRPr="00BF6D4C" w:rsidRDefault="006777C0" w:rsidP="00BF6D4C">
            <w:pPr>
              <w:pStyle w:val="NoSpacing"/>
            </w:pPr>
            <w:r w:rsidRPr="00BF6D4C">
              <w:rPr>
                <w:highlight w:val="yellow"/>
              </w:rPr>
              <w:t>Focus on High AOV Countries</w:t>
            </w:r>
            <w:r w:rsidRPr="00BF6D4C">
              <w:t>: Since the Netherlands has the highest AOV, it could be beneficial to focus marketing strategies or premium product offerings in that market.</w:t>
            </w:r>
          </w:p>
          <w:p w14:paraId="08E47BFE" w14:textId="77777777" w:rsidR="006777C0" w:rsidRPr="00BF6D4C" w:rsidRDefault="006777C0" w:rsidP="00BF6D4C">
            <w:pPr>
              <w:pStyle w:val="NoSpacing"/>
            </w:pPr>
          </w:p>
          <w:p w14:paraId="320125E0" w14:textId="77777777" w:rsidR="006777C0" w:rsidRPr="00BF6D4C" w:rsidRDefault="006777C0" w:rsidP="00BF6D4C">
            <w:pPr>
              <w:pStyle w:val="NoSpacing"/>
            </w:pPr>
            <w:r w:rsidRPr="00BF6D4C">
              <w:rPr>
                <w:highlight w:val="yellow"/>
              </w:rPr>
              <w:t>Investigate Low AOV Markets</w:t>
            </w:r>
            <w:r w:rsidRPr="00BF6D4C">
              <w:t>: Consider exploring reasons why countries like Germany have a lower AOV and how product offerings, pricing, or marketing strategies might be adjusted to encourage higher spend per order.</w:t>
            </w:r>
          </w:p>
          <w:p w14:paraId="73BD4D0F" w14:textId="77777777" w:rsidR="006777C0" w:rsidRPr="00BF6D4C" w:rsidRDefault="006777C0" w:rsidP="00BF6D4C">
            <w:pPr>
              <w:pStyle w:val="NoSpacing"/>
            </w:pPr>
          </w:p>
          <w:p w14:paraId="7116E1D5" w14:textId="77777777" w:rsidR="006777C0" w:rsidRPr="00BF6D4C" w:rsidRDefault="006777C0" w:rsidP="00BF6D4C">
            <w:pPr>
              <w:pStyle w:val="NoSpacing"/>
            </w:pPr>
            <w:r w:rsidRPr="00BF6D4C">
              <w:rPr>
                <w:highlight w:val="yellow"/>
              </w:rPr>
              <w:t>Analyze Customer Behavior</w:t>
            </w:r>
            <w:r w:rsidRPr="00BF6D4C">
              <w:t>: Further investigation into customer behavior across these countries could provide insights into why certain regions have higher or lower AOVs</w:t>
            </w:r>
          </w:p>
          <w:p w14:paraId="3ABD5359" w14:textId="77777777" w:rsidR="006777C0" w:rsidRDefault="006777C0" w:rsidP="00B24AA7">
            <w:pPr>
              <w:pStyle w:val="NoSpacing"/>
              <w:rPr>
                <w:lang w:val="en-GB"/>
              </w:rPr>
            </w:pPr>
          </w:p>
          <w:p w14:paraId="2975DB38" w14:textId="77777777" w:rsidR="00A23BA9" w:rsidRDefault="00A23BA9" w:rsidP="00B24AA7">
            <w:pPr>
              <w:pStyle w:val="NoSpacing"/>
              <w:rPr>
                <w:lang w:val="en-GB"/>
              </w:rPr>
            </w:pPr>
          </w:p>
          <w:p w14:paraId="094F2E44" w14:textId="77777777" w:rsidR="00A23BA9" w:rsidRDefault="00A23BA9" w:rsidP="00B24AA7">
            <w:pPr>
              <w:pStyle w:val="NoSpacing"/>
              <w:rPr>
                <w:lang w:val="en-GB"/>
              </w:rPr>
            </w:pPr>
          </w:p>
          <w:p w14:paraId="6DF90CE8" w14:textId="77777777" w:rsidR="00A23BA9" w:rsidRDefault="00A23BA9" w:rsidP="00B24AA7">
            <w:pPr>
              <w:pStyle w:val="NoSpacing"/>
              <w:rPr>
                <w:lang w:val="en-GB"/>
              </w:rPr>
            </w:pPr>
          </w:p>
          <w:p w14:paraId="3B85378D" w14:textId="77777777" w:rsidR="00A23BA9" w:rsidRDefault="00A23BA9" w:rsidP="00B24AA7">
            <w:pPr>
              <w:pStyle w:val="NoSpacing"/>
              <w:rPr>
                <w:lang w:val="en-GB"/>
              </w:rPr>
            </w:pPr>
          </w:p>
          <w:p w14:paraId="211027A6" w14:textId="77777777" w:rsidR="00A23BA9" w:rsidRDefault="00A23BA9" w:rsidP="00B24AA7">
            <w:pPr>
              <w:pStyle w:val="NoSpacing"/>
              <w:rPr>
                <w:lang w:val="en-GB"/>
              </w:rPr>
            </w:pPr>
          </w:p>
          <w:p w14:paraId="4078CBAF" w14:textId="32C63BC5" w:rsidR="00A23BA9" w:rsidRPr="00356D11" w:rsidRDefault="00A23BA9" w:rsidP="00A23BA9">
            <w:pPr>
              <w:rPr>
                <w:sz w:val="21"/>
                <w:szCs w:val="21"/>
                <w:lang w:val="en-GB"/>
              </w:rPr>
            </w:pPr>
          </w:p>
        </w:tc>
      </w:tr>
      <w:tr w:rsidR="00956BC1" w:rsidRPr="004B3B60" w14:paraId="196F4E6F" w14:textId="77777777" w:rsidTr="006303AD">
        <w:trPr>
          <w:trHeight w:val="28903"/>
        </w:trPr>
        <w:tc>
          <w:tcPr>
            <w:tcW w:w="10942" w:type="dxa"/>
            <w:vAlign w:val="center"/>
          </w:tcPr>
          <w:p w14:paraId="4DF70B96" w14:textId="77777777" w:rsidR="00A23BA9" w:rsidRDefault="00A23BA9" w:rsidP="00A23BA9">
            <w:pPr>
              <w:rPr>
                <w:bCs/>
                <w:color w:val="FF6600"/>
                <w:sz w:val="40"/>
                <w:szCs w:val="40"/>
              </w:rPr>
            </w:pPr>
            <w:r w:rsidRPr="00A23BA9">
              <w:rPr>
                <w:bCs/>
                <w:color w:val="FF6600"/>
                <w:sz w:val="40"/>
                <w:szCs w:val="40"/>
              </w:rPr>
              <w:lastRenderedPageBreak/>
              <w:t>Customer Churn Analysis</w:t>
            </w:r>
          </w:p>
          <w:p w14:paraId="43F8764D" w14:textId="25D738CC" w:rsidR="00F54C57" w:rsidRDefault="007C32D5" w:rsidP="00F54C57">
            <w:pPr>
              <w:pStyle w:val="NoSpacing"/>
            </w:pPr>
            <w:r>
              <w:t xml:space="preserve">We can perform churn analysis through this </w:t>
            </w:r>
            <w:proofErr w:type="gramStart"/>
            <w:r>
              <w:t>query</w:t>
            </w:r>
            <w:proofErr w:type="gramEnd"/>
            <w:r>
              <w:t xml:space="preserve"> but I have only </w:t>
            </w:r>
            <w:r w:rsidR="00A02D9D">
              <w:t>one month dataset.</w:t>
            </w:r>
          </w:p>
          <w:p w14:paraId="6917B84B" w14:textId="782E9237" w:rsidR="00F54C57" w:rsidRDefault="00A02D9D" w:rsidP="00A23BA9">
            <w:pPr>
              <w:rPr>
                <w:bCs/>
                <w:color w:val="FF6600"/>
                <w:sz w:val="40"/>
                <w:szCs w:val="40"/>
              </w:rPr>
            </w:pPr>
            <w:r>
              <w:rPr>
                <w:noProof/>
                <w:color w:val="FF6600"/>
                <w:sz w:val="40"/>
                <w:szCs w:val="40"/>
                <w:lang w:val="en-GB"/>
              </w:rPr>
              <w:drawing>
                <wp:anchor distT="0" distB="0" distL="114300" distR="114300" simplePos="0" relativeHeight="251688960" behindDoc="0" locked="0" layoutInCell="1" allowOverlap="1" wp14:anchorId="3360B7F3" wp14:editId="38A92901">
                  <wp:simplePos x="0" y="0"/>
                  <wp:positionH relativeFrom="page">
                    <wp:posOffset>-191135</wp:posOffset>
                  </wp:positionH>
                  <wp:positionV relativeFrom="page">
                    <wp:posOffset>1148715</wp:posOffset>
                  </wp:positionV>
                  <wp:extent cx="6310630" cy="4405630"/>
                  <wp:effectExtent l="0" t="0" r="0" b="0"/>
                  <wp:wrapSquare wrapText="bothSides"/>
                  <wp:docPr id="5399053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05301" name="Picture 539905301"/>
                          <pic:cNvPicPr/>
                        </pic:nvPicPr>
                        <pic:blipFill>
                          <a:blip r:embed="rId20">
                            <a:extLst>
                              <a:ext uri="{28A0092B-C50C-407E-A947-70E740481C1C}">
                                <a14:useLocalDpi xmlns:a14="http://schemas.microsoft.com/office/drawing/2010/main" val="0"/>
                              </a:ext>
                            </a:extLst>
                          </a:blip>
                          <a:stretch>
                            <a:fillRect/>
                          </a:stretch>
                        </pic:blipFill>
                        <pic:spPr>
                          <a:xfrm>
                            <a:off x="0" y="0"/>
                            <a:ext cx="6310630" cy="4405630"/>
                          </a:xfrm>
                          <a:prstGeom prst="rect">
                            <a:avLst/>
                          </a:prstGeom>
                        </pic:spPr>
                      </pic:pic>
                    </a:graphicData>
                  </a:graphic>
                  <wp14:sizeRelH relativeFrom="margin">
                    <wp14:pctWidth>0</wp14:pctWidth>
                  </wp14:sizeRelH>
                  <wp14:sizeRelV relativeFrom="margin">
                    <wp14:pctHeight>0</wp14:pctHeight>
                  </wp14:sizeRelV>
                </wp:anchor>
              </w:drawing>
            </w:r>
          </w:p>
          <w:p w14:paraId="56DCB7B4" w14:textId="558F5EA4" w:rsidR="00F54C57" w:rsidRPr="00A23BA9" w:rsidRDefault="00F54C57" w:rsidP="00A23BA9">
            <w:pPr>
              <w:rPr>
                <w:color w:val="FF6600"/>
                <w:sz w:val="40"/>
                <w:szCs w:val="40"/>
                <w:lang w:val="en-GB"/>
              </w:rPr>
            </w:pPr>
          </w:p>
          <w:p w14:paraId="70F10315" w14:textId="48E6AAAA" w:rsidR="00187EBC" w:rsidRDefault="00187EBC" w:rsidP="00B12A1D">
            <w:pPr>
              <w:pStyle w:val="ListParagraph"/>
              <w:jc w:val="center"/>
              <w:rPr>
                <w:color w:val="024F75" w:themeColor="accent1"/>
                <w:lang w:val="en-GB"/>
              </w:rPr>
            </w:pPr>
          </w:p>
          <w:p w14:paraId="3948942E" w14:textId="77777777" w:rsidR="001B78C6" w:rsidRDefault="001B78C6" w:rsidP="00B12A1D">
            <w:pPr>
              <w:pStyle w:val="ListParagraph"/>
              <w:jc w:val="center"/>
              <w:rPr>
                <w:color w:val="024F75" w:themeColor="accent1"/>
                <w:lang w:val="en-GB"/>
              </w:rPr>
            </w:pPr>
          </w:p>
          <w:p w14:paraId="59945A79" w14:textId="77777777" w:rsidR="001B78C6" w:rsidRDefault="001B78C6" w:rsidP="00B12A1D">
            <w:pPr>
              <w:pStyle w:val="ListParagraph"/>
              <w:jc w:val="center"/>
              <w:rPr>
                <w:color w:val="024F75" w:themeColor="accent1"/>
                <w:lang w:val="en-GB"/>
              </w:rPr>
            </w:pPr>
          </w:p>
          <w:p w14:paraId="12250B11" w14:textId="77777777" w:rsidR="001B78C6" w:rsidRDefault="001B78C6" w:rsidP="00B12A1D">
            <w:pPr>
              <w:pStyle w:val="ListParagraph"/>
              <w:jc w:val="center"/>
              <w:rPr>
                <w:color w:val="024F75" w:themeColor="accent1"/>
                <w:lang w:val="en-GB"/>
              </w:rPr>
            </w:pPr>
          </w:p>
          <w:p w14:paraId="01CDEC5E" w14:textId="77777777" w:rsidR="001B78C6" w:rsidRDefault="001B78C6" w:rsidP="00B12A1D">
            <w:pPr>
              <w:pStyle w:val="ListParagraph"/>
              <w:jc w:val="center"/>
              <w:rPr>
                <w:color w:val="024F75" w:themeColor="accent1"/>
                <w:lang w:val="en-GB"/>
              </w:rPr>
            </w:pPr>
          </w:p>
          <w:p w14:paraId="73F3790C" w14:textId="77777777" w:rsidR="001B78C6" w:rsidRDefault="001B78C6" w:rsidP="00B12A1D">
            <w:pPr>
              <w:pStyle w:val="ListParagraph"/>
              <w:jc w:val="center"/>
              <w:rPr>
                <w:color w:val="024F75" w:themeColor="accent1"/>
                <w:lang w:val="en-GB"/>
              </w:rPr>
            </w:pPr>
          </w:p>
          <w:p w14:paraId="304165FB" w14:textId="77777777" w:rsidR="001B78C6" w:rsidRDefault="001B78C6" w:rsidP="00B12A1D">
            <w:pPr>
              <w:pStyle w:val="ListParagraph"/>
              <w:jc w:val="center"/>
              <w:rPr>
                <w:color w:val="024F75" w:themeColor="accent1"/>
                <w:lang w:val="en-GB"/>
              </w:rPr>
            </w:pPr>
          </w:p>
          <w:p w14:paraId="7B36568E" w14:textId="77777777" w:rsidR="001B78C6" w:rsidRDefault="001B78C6" w:rsidP="00B12A1D">
            <w:pPr>
              <w:pStyle w:val="ListParagraph"/>
              <w:jc w:val="center"/>
              <w:rPr>
                <w:color w:val="024F75" w:themeColor="accent1"/>
                <w:lang w:val="en-GB"/>
              </w:rPr>
            </w:pPr>
          </w:p>
          <w:p w14:paraId="0F062E1A" w14:textId="77777777" w:rsidR="001B78C6" w:rsidRDefault="001B78C6" w:rsidP="00B12A1D">
            <w:pPr>
              <w:pStyle w:val="ListParagraph"/>
              <w:jc w:val="center"/>
              <w:rPr>
                <w:color w:val="024F75" w:themeColor="accent1"/>
                <w:lang w:val="en-GB"/>
              </w:rPr>
            </w:pPr>
          </w:p>
          <w:p w14:paraId="139A90CA" w14:textId="77777777" w:rsidR="001B78C6" w:rsidRDefault="001B78C6" w:rsidP="00B12A1D">
            <w:pPr>
              <w:pStyle w:val="ListParagraph"/>
              <w:jc w:val="center"/>
              <w:rPr>
                <w:color w:val="024F75" w:themeColor="accent1"/>
                <w:lang w:val="en-GB"/>
              </w:rPr>
            </w:pPr>
          </w:p>
          <w:p w14:paraId="4DD4541B" w14:textId="77777777" w:rsidR="001B78C6" w:rsidRDefault="001B78C6" w:rsidP="00B12A1D">
            <w:pPr>
              <w:pStyle w:val="ListParagraph"/>
              <w:jc w:val="center"/>
              <w:rPr>
                <w:color w:val="024F75" w:themeColor="accent1"/>
                <w:lang w:val="en-GB"/>
              </w:rPr>
            </w:pPr>
          </w:p>
          <w:p w14:paraId="7EDAF620" w14:textId="77777777" w:rsidR="001B78C6" w:rsidRDefault="001B78C6" w:rsidP="00B12A1D">
            <w:pPr>
              <w:pStyle w:val="ListParagraph"/>
              <w:jc w:val="center"/>
              <w:rPr>
                <w:color w:val="024F75" w:themeColor="accent1"/>
                <w:lang w:val="en-GB"/>
              </w:rPr>
            </w:pPr>
          </w:p>
          <w:p w14:paraId="5E998F6B" w14:textId="77777777" w:rsidR="001B78C6" w:rsidRDefault="001B78C6" w:rsidP="00B12A1D">
            <w:pPr>
              <w:pStyle w:val="ListParagraph"/>
              <w:jc w:val="center"/>
              <w:rPr>
                <w:color w:val="024F75" w:themeColor="accent1"/>
                <w:lang w:val="en-GB"/>
              </w:rPr>
            </w:pPr>
          </w:p>
          <w:p w14:paraId="173377D0" w14:textId="77777777" w:rsidR="001B78C6" w:rsidRDefault="001B78C6" w:rsidP="00B12A1D">
            <w:pPr>
              <w:pStyle w:val="ListParagraph"/>
              <w:jc w:val="center"/>
              <w:rPr>
                <w:color w:val="024F75" w:themeColor="accent1"/>
                <w:lang w:val="en-GB"/>
              </w:rPr>
            </w:pPr>
          </w:p>
          <w:p w14:paraId="7FC87BDB" w14:textId="77777777" w:rsidR="001B78C6" w:rsidRDefault="001B78C6" w:rsidP="00B12A1D">
            <w:pPr>
              <w:pStyle w:val="ListParagraph"/>
              <w:jc w:val="center"/>
              <w:rPr>
                <w:color w:val="024F75" w:themeColor="accent1"/>
                <w:lang w:val="en-GB"/>
              </w:rPr>
            </w:pPr>
          </w:p>
          <w:p w14:paraId="65571BCA" w14:textId="77777777" w:rsidR="001B78C6" w:rsidRDefault="001B78C6" w:rsidP="00B12A1D">
            <w:pPr>
              <w:pStyle w:val="ListParagraph"/>
              <w:jc w:val="center"/>
              <w:rPr>
                <w:color w:val="024F75" w:themeColor="accent1"/>
                <w:lang w:val="en-GB"/>
              </w:rPr>
            </w:pPr>
          </w:p>
          <w:p w14:paraId="65A9F282" w14:textId="77777777" w:rsidR="001B78C6" w:rsidRPr="004B3B60" w:rsidRDefault="001B78C6" w:rsidP="00B12A1D">
            <w:pPr>
              <w:pStyle w:val="ListParagraph"/>
              <w:jc w:val="center"/>
              <w:rPr>
                <w:color w:val="024F75" w:themeColor="accent1"/>
                <w:lang w:val="en-GB"/>
              </w:rPr>
            </w:pPr>
          </w:p>
          <w:p w14:paraId="3E0B4940" w14:textId="77777777" w:rsidR="00187EBC" w:rsidRDefault="00187EBC" w:rsidP="00B12A1D">
            <w:pPr>
              <w:jc w:val="center"/>
              <w:rPr>
                <w:color w:val="024F75" w:themeColor="accent1"/>
                <w:sz w:val="36"/>
                <w:szCs w:val="36"/>
                <w:u w:val="single"/>
                <w:lang w:val="en-GB"/>
              </w:rPr>
            </w:pPr>
          </w:p>
          <w:p w14:paraId="3B7FB124" w14:textId="77777777" w:rsidR="008E0814" w:rsidRPr="004B3B60" w:rsidRDefault="008E0814" w:rsidP="00B12A1D">
            <w:pPr>
              <w:jc w:val="center"/>
              <w:rPr>
                <w:color w:val="024F75" w:themeColor="accent1"/>
                <w:lang w:val="en-GB"/>
              </w:rPr>
            </w:pPr>
          </w:p>
          <w:p w14:paraId="2F8A42A9" w14:textId="77777777" w:rsidR="00187EBC" w:rsidRPr="004B3B60" w:rsidRDefault="00187EBC" w:rsidP="008E0814">
            <w:pPr>
              <w:pStyle w:val="NoSpacing"/>
              <w:rPr>
                <w:lang w:val="en-GB"/>
              </w:rPr>
            </w:pPr>
          </w:p>
          <w:p w14:paraId="78963003" w14:textId="77777777" w:rsidR="002746BE" w:rsidRDefault="002746BE" w:rsidP="008E0814">
            <w:pPr>
              <w:pStyle w:val="NoSpacing"/>
              <w:rPr>
                <w:highlight w:val="yellow"/>
              </w:rPr>
            </w:pPr>
          </w:p>
          <w:p w14:paraId="4E14FE3C" w14:textId="77777777" w:rsidR="002746BE" w:rsidRDefault="002746BE" w:rsidP="008E0814">
            <w:pPr>
              <w:pStyle w:val="NoSpacing"/>
              <w:rPr>
                <w:highlight w:val="yellow"/>
              </w:rPr>
            </w:pPr>
          </w:p>
          <w:p w14:paraId="7E6A7A1E" w14:textId="77777777" w:rsidR="002746BE" w:rsidRDefault="002746BE" w:rsidP="008E0814">
            <w:pPr>
              <w:pStyle w:val="NoSpacing"/>
              <w:rPr>
                <w:highlight w:val="yellow"/>
              </w:rPr>
            </w:pPr>
          </w:p>
          <w:p w14:paraId="26E6F8D4" w14:textId="77777777" w:rsidR="00033FE4" w:rsidRDefault="00033FE4" w:rsidP="008E0814">
            <w:pPr>
              <w:pStyle w:val="NoSpacing"/>
              <w:rPr>
                <w:highlight w:val="yellow"/>
              </w:rPr>
            </w:pPr>
          </w:p>
          <w:p w14:paraId="6DB7FB31" w14:textId="77777777" w:rsidR="002746BE" w:rsidRDefault="002746BE" w:rsidP="008E0814">
            <w:pPr>
              <w:pStyle w:val="NoSpacing"/>
              <w:rPr>
                <w:highlight w:val="yellow"/>
              </w:rPr>
            </w:pPr>
          </w:p>
          <w:p w14:paraId="32D43F40" w14:textId="77777777" w:rsidR="002746BE" w:rsidRDefault="002746BE" w:rsidP="008E0814">
            <w:pPr>
              <w:pStyle w:val="NoSpacing"/>
              <w:rPr>
                <w:highlight w:val="yellow"/>
              </w:rPr>
            </w:pPr>
          </w:p>
          <w:p w14:paraId="6A363259" w14:textId="462C76BE" w:rsidR="00617C2F" w:rsidRPr="004B3B60" w:rsidRDefault="00617C2F" w:rsidP="008E0814">
            <w:pPr>
              <w:pStyle w:val="NoSpacing"/>
            </w:pPr>
            <w:r w:rsidRPr="00F45258">
              <w:rPr>
                <w:highlight w:val="yellow"/>
              </w:rPr>
              <w:t>We have no chu</w:t>
            </w:r>
            <w:r w:rsidR="00187EBC" w:rsidRPr="00F45258">
              <w:rPr>
                <w:highlight w:val="yellow"/>
              </w:rPr>
              <w:t>r</w:t>
            </w:r>
            <w:r w:rsidRPr="00F45258">
              <w:rPr>
                <w:highlight w:val="yellow"/>
              </w:rPr>
              <w:t>n</w:t>
            </w:r>
            <w:r w:rsidR="00187EBC" w:rsidRPr="00F45258">
              <w:rPr>
                <w:highlight w:val="yellow"/>
              </w:rPr>
              <w:t>ed customers</w:t>
            </w:r>
            <w:r w:rsidRPr="00F45258">
              <w:rPr>
                <w:highlight w:val="yellow"/>
              </w:rPr>
              <w:t xml:space="preserve"> because of </w:t>
            </w:r>
            <w:proofErr w:type="gramStart"/>
            <w:r w:rsidRPr="00F45258">
              <w:rPr>
                <w:highlight w:val="yellow"/>
              </w:rPr>
              <w:t>small</w:t>
            </w:r>
            <w:proofErr w:type="gramEnd"/>
            <w:r w:rsidRPr="00F45258">
              <w:rPr>
                <w:highlight w:val="yellow"/>
              </w:rPr>
              <w:t xml:space="preserve"> amount of data in our </w:t>
            </w:r>
            <w:proofErr w:type="gramStart"/>
            <w:r w:rsidRPr="00F45258">
              <w:rPr>
                <w:highlight w:val="yellow"/>
              </w:rPr>
              <w:t>dataset .</w:t>
            </w:r>
            <w:proofErr w:type="gramEnd"/>
            <w:r w:rsidRPr="00F45258">
              <w:rPr>
                <w:highlight w:val="yellow"/>
              </w:rPr>
              <w:t xml:space="preserve"> There is only one month’s data available, year 2010.</w:t>
            </w:r>
          </w:p>
          <w:p w14:paraId="50205E8E" w14:textId="77777777" w:rsidR="00187EBC" w:rsidRPr="004B3B60" w:rsidRDefault="00187EBC" w:rsidP="00B12A1D">
            <w:pPr>
              <w:jc w:val="center"/>
              <w:rPr>
                <w:color w:val="024F75" w:themeColor="accent1"/>
              </w:rPr>
            </w:pPr>
          </w:p>
          <w:p w14:paraId="77C5F770" w14:textId="77777777" w:rsidR="00187EBC" w:rsidRPr="004B3B60" w:rsidRDefault="00187EBC" w:rsidP="00B12A1D">
            <w:pPr>
              <w:jc w:val="center"/>
              <w:rPr>
                <w:color w:val="024F75" w:themeColor="accent1"/>
              </w:rPr>
            </w:pPr>
          </w:p>
          <w:p w14:paraId="7CB3D13F" w14:textId="0B3A2B54" w:rsidR="00617C2F" w:rsidRPr="004B3B60" w:rsidRDefault="00617C2F" w:rsidP="00F45258">
            <w:pPr>
              <w:rPr>
                <w:color w:val="024F75" w:themeColor="accent1"/>
                <w:sz w:val="32"/>
                <w:szCs w:val="32"/>
              </w:rPr>
            </w:pPr>
          </w:p>
        </w:tc>
      </w:tr>
    </w:tbl>
    <w:p w14:paraId="3DFC4BC5" w14:textId="1FF1718B" w:rsidR="00187EBC" w:rsidRPr="00F45258" w:rsidRDefault="00187EBC" w:rsidP="00F45258">
      <w:pPr>
        <w:rPr>
          <w:color w:val="FF6600"/>
          <w:sz w:val="40"/>
          <w:szCs w:val="40"/>
        </w:rPr>
      </w:pPr>
      <w:r w:rsidRPr="00F45258">
        <w:rPr>
          <w:bCs/>
          <w:color w:val="FF6600"/>
          <w:sz w:val="40"/>
          <w:szCs w:val="40"/>
        </w:rPr>
        <w:lastRenderedPageBreak/>
        <w:t>Product Affinity Analysis</w:t>
      </w:r>
    </w:p>
    <w:p w14:paraId="7142EDC3" w14:textId="0D5BCCFE" w:rsidR="006C7C41" w:rsidRDefault="006C7C41" w:rsidP="006C7C41">
      <w:pPr>
        <w:rPr>
          <w:color w:val="024F75" w:themeColor="accent1"/>
          <w:lang w:val="en-GB"/>
        </w:rPr>
      </w:pPr>
      <w:r w:rsidRPr="004B3B60">
        <w:rPr>
          <w:color w:val="024F75" w:themeColor="accent1"/>
          <w:lang w:val="en-GB"/>
        </w:rPr>
        <w:t>The objective of this report is to understand which products are frequently bought together and how this data can be used for promotions, cross-selling, or product bundling strategies.</w:t>
      </w:r>
      <w:r w:rsidR="000B4ACC">
        <w:rPr>
          <w:color w:val="024F75" w:themeColor="accent1"/>
          <w:lang w:val="en-GB"/>
        </w:rPr>
        <w:t xml:space="preserve"> Run </w:t>
      </w:r>
      <w:r w:rsidR="00905C96">
        <w:rPr>
          <w:color w:val="024F75" w:themeColor="accent1"/>
          <w:lang w:val="en-GB"/>
        </w:rPr>
        <w:t>query in SQL</w:t>
      </w:r>
    </w:p>
    <w:p w14:paraId="7C979648" w14:textId="6FEE7F2A" w:rsidR="00905C96" w:rsidRPr="004B3B60" w:rsidRDefault="0069388E" w:rsidP="006C7C41">
      <w:pPr>
        <w:rPr>
          <w:color w:val="024F75" w:themeColor="accent1"/>
          <w:lang w:val="en-GB"/>
        </w:rPr>
      </w:pPr>
      <w:r>
        <w:rPr>
          <w:noProof/>
          <w:color w:val="024F75" w:themeColor="accent1"/>
          <w:lang w:val="en-GB"/>
        </w:rPr>
        <w:drawing>
          <wp:anchor distT="0" distB="0" distL="114300" distR="114300" simplePos="0" relativeHeight="251689984" behindDoc="0" locked="0" layoutInCell="1" allowOverlap="1" wp14:anchorId="2B916060" wp14:editId="25AED439">
            <wp:simplePos x="0" y="0"/>
            <wp:positionH relativeFrom="page">
              <wp:posOffset>730885</wp:posOffset>
            </wp:positionH>
            <wp:positionV relativeFrom="page">
              <wp:posOffset>2340610</wp:posOffset>
            </wp:positionV>
            <wp:extent cx="6310630" cy="4196715"/>
            <wp:effectExtent l="0" t="0" r="0" b="0"/>
            <wp:wrapSquare wrapText="bothSides"/>
            <wp:docPr id="134843178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31786" name="Picture 1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10630" cy="4196715"/>
                    </a:xfrm>
                    <a:prstGeom prst="rect">
                      <a:avLst/>
                    </a:prstGeom>
                  </pic:spPr>
                </pic:pic>
              </a:graphicData>
            </a:graphic>
          </wp:anchor>
        </w:drawing>
      </w:r>
    </w:p>
    <w:p w14:paraId="7F9941E0" w14:textId="77777777" w:rsidR="006C7C41" w:rsidRDefault="006C7C41" w:rsidP="006C7C41">
      <w:pPr>
        <w:rPr>
          <w:color w:val="024F75" w:themeColor="accent1"/>
          <w:lang w:val="en-GB"/>
        </w:rPr>
      </w:pPr>
    </w:p>
    <w:p w14:paraId="426D39E2" w14:textId="77777777" w:rsidR="00355F75" w:rsidRPr="004B3B60" w:rsidRDefault="00355F75" w:rsidP="006C7C41">
      <w:pPr>
        <w:rPr>
          <w:color w:val="024F75" w:themeColor="accent1"/>
          <w:lang w:val="en-GB"/>
        </w:rPr>
      </w:pPr>
    </w:p>
    <w:p w14:paraId="638E1D88" w14:textId="49A45AEE" w:rsidR="00947F9F" w:rsidRDefault="00CE2610" w:rsidP="00947F9F">
      <w:pPr>
        <w:pStyle w:val="ListParagraph"/>
        <w:numPr>
          <w:ilvl w:val="0"/>
          <w:numId w:val="24"/>
        </w:numPr>
        <w:rPr>
          <w:bCs/>
          <w:color w:val="FF6600"/>
          <w:sz w:val="40"/>
          <w:szCs w:val="40"/>
          <w:lang w:val="en-GB"/>
        </w:rPr>
      </w:pPr>
      <w:r w:rsidRPr="00CE2610">
        <w:rPr>
          <w:bCs/>
          <w:color w:val="FF6600"/>
          <w:sz w:val="40"/>
          <w:szCs w:val="40"/>
          <w:lang w:val="en-GB"/>
        </w:rPr>
        <w:t>Result</w:t>
      </w:r>
    </w:p>
    <w:p w14:paraId="7D59FED0" w14:textId="77777777" w:rsidR="00947F9F" w:rsidRPr="00947F9F" w:rsidRDefault="00947F9F" w:rsidP="00947F9F">
      <w:pPr>
        <w:pStyle w:val="ListParagraph"/>
        <w:rPr>
          <w:bCs/>
          <w:color w:val="FF6600"/>
          <w:sz w:val="40"/>
          <w:szCs w:val="40"/>
          <w:lang w:val="en-GB"/>
        </w:rPr>
      </w:pPr>
    </w:p>
    <w:p w14:paraId="63CE2ADE" w14:textId="4776ED65" w:rsidR="006C7C41" w:rsidRDefault="006C7C41" w:rsidP="00CE2610">
      <w:pPr>
        <w:pStyle w:val="NoSpacing"/>
        <w:rPr>
          <w:lang w:val="en-GB"/>
        </w:rPr>
      </w:pPr>
      <w:r w:rsidRPr="00355F75">
        <w:rPr>
          <w:highlight w:val="yellow"/>
          <w:lang w:val="en-GB"/>
        </w:rPr>
        <w:t>Top Product Combinations (High Frequency</w:t>
      </w:r>
      <w:r w:rsidRPr="004B3B60">
        <w:rPr>
          <w:lang w:val="en-GB"/>
        </w:rPr>
        <w:t>)</w:t>
      </w:r>
    </w:p>
    <w:p w14:paraId="674EFDE5" w14:textId="77777777" w:rsidR="00CE2610" w:rsidRPr="004B3B60" w:rsidRDefault="00CE2610" w:rsidP="00CE2610">
      <w:pPr>
        <w:pStyle w:val="NoSpacing"/>
        <w:rPr>
          <w:lang w:val="en-GB"/>
        </w:rPr>
      </w:pPr>
    </w:p>
    <w:p w14:paraId="774F6D26" w14:textId="77777777" w:rsidR="006C7C41" w:rsidRPr="004B3B60" w:rsidRDefault="006C7C41" w:rsidP="00CE2610">
      <w:pPr>
        <w:pStyle w:val="NoSpacing"/>
        <w:rPr>
          <w:lang w:val="en-GB"/>
        </w:rPr>
      </w:pPr>
      <w:r w:rsidRPr="004B3B60">
        <w:rPr>
          <w:lang w:val="en-GB"/>
        </w:rPr>
        <w:t>Product 21448 appears to be frequently purchased together with various other products:</w:t>
      </w:r>
    </w:p>
    <w:p w14:paraId="3D1B373A" w14:textId="77777777" w:rsidR="006C7C41" w:rsidRPr="004B3B60" w:rsidRDefault="006C7C41" w:rsidP="00CE2610">
      <w:pPr>
        <w:pStyle w:val="NoSpacing"/>
        <w:rPr>
          <w:lang w:val="en-GB"/>
        </w:rPr>
      </w:pPr>
      <w:r w:rsidRPr="004B3B60">
        <w:rPr>
          <w:lang w:val="en-GB"/>
        </w:rPr>
        <w:t>21448 &amp; 22273: 15 times</w:t>
      </w:r>
    </w:p>
    <w:p w14:paraId="58227F9D" w14:textId="77777777" w:rsidR="006C7C41" w:rsidRPr="004B3B60" w:rsidRDefault="006C7C41" w:rsidP="00CE2610">
      <w:pPr>
        <w:pStyle w:val="NoSpacing"/>
        <w:rPr>
          <w:lang w:val="en-GB"/>
        </w:rPr>
      </w:pPr>
      <w:r w:rsidRPr="004B3B60">
        <w:rPr>
          <w:lang w:val="en-GB"/>
        </w:rPr>
        <w:t>21448 &amp; 21738: 15 times</w:t>
      </w:r>
    </w:p>
    <w:p w14:paraId="3E86982E" w14:textId="77777777" w:rsidR="006C7C41" w:rsidRPr="004B3B60" w:rsidRDefault="006C7C41" w:rsidP="00CE2610">
      <w:pPr>
        <w:pStyle w:val="NoSpacing"/>
        <w:rPr>
          <w:lang w:val="en-GB"/>
        </w:rPr>
      </w:pPr>
      <w:r w:rsidRPr="004B3B60">
        <w:rPr>
          <w:lang w:val="en-GB"/>
        </w:rPr>
        <w:t>21448 &amp; 22077: 15 times</w:t>
      </w:r>
    </w:p>
    <w:p w14:paraId="4C88F700" w14:textId="77777777" w:rsidR="006C7C41" w:rsidRDefault="006C7C41" w:rsidP="00CE2610">
      <w:pPr>
        <w:pStyle w:val="NoSpacing"/>
        <w:rPr>
          <w:lang w:val="en-GB"/>
        </w:rPr>
      </w:pPr>
      <w:r w:rsidRPr="004B3B60">
        <w:rPr>
          <w:lang w:val="en-GB"/>
        </w:rPr>
        <w:t>21448 &amp; 85049E: 15 times</w:t>
      </w:r>
    </w:p>
    <w:p w14:paraId="59060F95" w14:textId="77777777" w:rsidR="00355F75" w:rsidRPr="004B3B60" w:rsidRDefault="00355F75" w:rsidP="00CE2610">
      <w:pPr>
        <w:pStyle w:val="NoSpacing"/>
        <w:rPr>
          <w:lang w:val="en-GB"/>
        </w:rPr>
      </w:pPr>
    </w:p>
    <w:p w14:paraId="553DB5ED" w14:textId="77777777" w:rsidR="006C7C41" w:rsidRDefault="006C7C41" w:rsidP="00355F75">
      <w:pPr>
        <w:pStyle w:val="NoSpacing"/>
        <w:rPr>
          <w:lang w:val="en-GB"/>
        </w:rPr>
      </w:pPr>
      <w:r w:rsidRPr="00355F75">
        <w:rPr>
          <w:highlight w:val="yellow"/>
          <w:lang w:val="en-GB"/>
        </w:rPr>
        <w:t>Moderate Frequency Product Combinations</w:t>
      </w:r>
    </w:p>
    <w:p w14:paraId="78562AD1" w14:textId="77777777" w:rsidR="00355F75" w:rsidRPr="004B3B60" w:rsidRDefault="00355F75" w:rsidP="00355F75">
      <w:pPr>
        <w:pStyle w:val="NoSpacing"/>
        <w:rPr>
          <w:lang w:val="en-GB"/>
        </w:rPr>
      </w:pPr>
    </w:p>
    <w:p w14:paraId="3B791592" w14:textId="77777777" w:rsidR="006C7C41" w:rsidRPr="004B3B60" w:rsidRDefault="006C7C41" w:rsidP="00355F75">
      <w:pPr>
        <w:pStyle w:val="NoSpacing"/>
        <w:rPr>
          <w:lang w:val="en-GB"/>
        </w:rPr>
      </w:pPr>
      <w:r w:rsidRPr="004B3B60">
        <w:rPr>
          <w:lang w:val="en-GB"/>
        </w:rPr>
        <w:t>These combinations have been purchased 10-11 times:</w:t>
      </w:r>
    </w:p>
    <w:p w14:paraId="2F3D5F07" w14:textId="77777777" w:rsidR="006C7C41" w:rsidRPr="004B3B60" w:rsidRDefault="006C7C41" w:rsidP="00355F75">
      <w:pPr>
        <w:pStyle w:val="NoSpacing"/>
        <w:rPr>
          <w:lang w:val="en-GB"/>
        </w:rPr>
      </w:pPr>
      <w:r w:rsidRPr="004B3B60">
        <w:rPr>
          <w:lang w:val="en-GB"/>
        </w:rPr>
        <w:lastRenderedPageBreak/>
        <w:t>21448 &amp; 22327: 10 times</w:t>
      </w:r>
    </w:p>
    <w:p w14:paraId="607352FA" w14:textId="77777777" w:rsidR="006C7C41" w:rsidRPr="004B3B60" w:rsidRDefault="006C7C41" w:rsidP="00355F75">
      <w:pPr>
        <w:pStyle w:val="NoSpacing"/>
        <w:rPr>
          <w:lang w:val="en-GB"/>
        </w:rPr>
      </w:pPr>
      <w:r w:rsidRPr="004B3B60">
        <w:rPr>
          <w:lang w:val="en-GB"/>
        </w:rPr>
        <w:t>22197 &amp; 22866: 11 times</w:t>
      </w:r>
    </w:p>
    <w:p w14:paraId="43432CF1" w14:textId="77777777" w:rsidR="006C7C41" w:rsidRPr="004B3B60" w:rsidRDefault="006C7C41" w:rsidP="00355F75">
      <w:pPr>
        <w:pStyle w:val="NoSpacing"/>
        <w:rPr>
          <w:lang w:val="en-GB"/>
        </w:rPr>
      </w:pPr>
      <w:r w:rsidRPr="004B3B60">
        <w:rPr>
          <w:lang w:val="en-GB"/>
        </w:rPr>
        <w:t>85049E &amp; 22077: 10 times</w:t>
      </w:r>
    </w:p>
    <w:p w14:paraId="7B067868" w14:textId="77777777" w:rsidR="00355F75" w:rsidRPr="004B3B60" w:rsidRDefault="00355F75" w:rsidP="00355F75">
      <w:pPr>
        <w:pStyle w:val="NoSpacing"/>
        <w:rPr>
          <w:lang w:val="en-GB"/>
        </w:rPr>
      </w:pPr>
    </w:p>
    <w:p w14:paraId="7C672DE2" w14:textId="77777777" w:rsidR="006C7C41" w:rsidRDefault="006C7C41" w:rsidP="00355F75">
      <w:pPr>
        <w:pStyle w:val="NoSpacing"/>
        <w:rPr>
          <w:lang w:val="en-GB"/>
        </w:rPr>
      </w:pPr>
      <w:r w:rsidRPr="00355F75">
        <w:rPr>
          <w:highlight w:val="yellow"/>
          <w:lang w:val="en-GB"/>
        </w:rPr>
        <w:t>Low Frequency Product Combinations</w:t>
      </w:r>
    </w:p>
    <w:p w14:paraId="56812522" w14:textId="77777777" w:rsidR="00355F75" w:rsidRPr="004B3B60" w:rsidRDefault="00355F75" w:rsidP="00355F75">
      <w:pPr>
        <w:pStyle w:val="NoSpacing"/>
        <w:rPr>
          <w:lang w:val="en-GB"/>
        </w:rPr>
      </w:pPr>
    </w:p>
    <w:p w14:paraId="1D583A61" w14:textId="77777777" w:rsidR="006C7C41" w:rsidRPr="004B3B60" w:rsidRDefault="006C7C41" w:rsidP="00355F75">
      <w:pPr>
        <w:pStyle w:val="NoSpacing"/>
        <w:rPr>
          <w:lang w:val="en-GB"/>
        </w:rPr>
      </w:pPr>
      <w:r w:rsidRPr="004B3B60">
        <w:rPr>
          <w:lang w:val="en-GB"/>
        </w:rPr>
        <w:t>Some combinations have lower frequency but can be used for targeted discounts or special offers:</w:t>
      </w:r>
    </w:p>
    <w:p w14:paraId="5CC46EC8" w14:textId="77777777" w:rsidR="006C7C41" w:rsidRPr="004B3B60" w:rsidRDefault="006C7C41" w:rsidP="00355F75">
      <w:pPr>
        <w:pStyle w:val="NoSpacing"/>
        <w:rPr>
          <w:lang w:val="en-GB"/>
        </w:rPr>
      </w:pPr>
      <w:r w:rsidRPr="004B3B60">
        <w:rPr>
          <w:lang w:val="en-GB"/>
        </w:rPr>
        <w:t>22866 &amp; 85231B: 9 times</w:t>
      </w:r>
    </w:p>
    <w:p w14:paraId="76DADCCC" w14:textId="77777777" w:rsidR="006C7C41" w:rsidRPr="004B3B60" w:rsidRDefault="006C7C41" w:rsidP="00355F75">
      <w:pPr>
        <w:pStyle w:val="NoSpacing"/>
        <w:rPr>
          <w:lang w:val="en-GB"/>
        </w:rPr>
      </w:pPr>
      <w:r w:rsidRPr="004B3B60">
        <w:rPr>
          <w:lang w:val="en-GB"/>
        </w:rPr>
        <w:t>22749 &amp; 22273: 9 times</w:t>
      </w:r>
    </w:p>
    <w:p w14:paraId="45557EC3" w14:textId="77777777" w:rsidR="006C7C41" w:rsidRPr="004B3B60" w:rsidRDefault="006C7C41" w:rsidP="00355F75">
      <w:pPr>
        <w:pStyle w:val="NoSpacing"/>
        <w:rPr>
          <w:lang w:val="en-GB"/>
        </w:rPr>
      </w:pPr>
      <w:r w:rsidRPr="004B3B60">
        <w:rPr>
          <w:lang w:val="en-GB"/>
        </w:rPr>
        <w:t>22273 &amp; 85049E: 9 times</w:t>
      </w:r>
    </w:p>
    <w:p w14:paraId="7BECD408" w14:textId="77777777" w:rsidR="006C7C41" w:rsidRPr="004B3B60" w:rsidRDefault="006C7C41" w:rsidP="00355F75">
      <w:pPr>
        <w:pStyle w:val="NoSpacing"/>
        <w:rPr>
          <w:lang w:val="en-GB"/>
        </w:rPr>
      </w:pPr>
      <w:r w:rsidRPr="004B3B60">
        <w:rPr>
          <w:lang w:val="en-GB"/>
        </w:rPr>
        <w:t>22632 &amp; 22633: 8 times</w:t>
      </w:r>
    </w:p>
    <w:p w14:paraId="478F24E7" w14:textId="77777777" w:rsidR="006C7C41" w:rsidRPr="004B3B60" w:rsidRDefault="006C7C41" w:rsidP="00355F75">
      <w:pPr>
        <w:pStyle w:val="NoSpacing"/>
        <w:rPr>
          <w:lang w:val="en-GB"/>
        </w:rPr>
      </w:pPr>
      <w:r w:rsidRPr="004B3B60">
        <w:rPr>
          <w:lang w:val="en-GB"/>
        </w:rPr>
        <w:t>These combinations occur less frequently but may still play a role in specific marketing strategies.</w:t>
      </w:r>
    </w:p>
    <w:p w14:paraId="4D1E417D" w14:textId="77777777" w:rsidR="006C7C41" w:rsidRDefault="006C7C41" w:rsidP="006C7C41">
      <w:pPr>
        <w:rPr>
          <w:color w:val="024F75" w:themeColor="accent1"/>
          <w:lang w:val="en-GB"/>
        </w:rPr>
      </w:pPr>
    </w:p>
    <w:p w14:paraId="6869EB11" w14:textId="77777777" w:rsidR="00947F9F" w:rsidRDefault="00947F9F" w:rsidP="006C7C41">
      <w:pPr>
        <w:rPr>
          <w:color w:val="024F75" w:themeColor="accent1"/>
          <w:lang w:val="en-GB"/>
        </w:rPr>
      </w:pPr>
    </w:p>
    <w:p w14:paraId="3E3DC763" w14:textId="77777777" w:rsidR="00947F9F" w:rsidRPr="004B3B60" w:rsidRDefault="00947F9F" w:rsidP="006C7C41">
      <w:pPr>
        <w:rPr>
          <w:color w:val="024F75" w:themeColor="accent1"/>
          <w:lang w:val="en-GB"/>
        </w:rPr>
      </w:pPr>
    </w:p>
    <w:p w14:paraId="5B65BC57" w14:textId="77777777" w:rsidR="006C7C41" w:rsidRPr="004B3B60" w:rsidRDefault="006C7C41" w:rsidP="006C7C41">
      <w:pPr>
        <w:rPr>
          <w:color w:val="024F75" w:themeColor="accent1"/>
          <w:lang w:val="en-GB"/>
        </w:rPr>
      </w:pPr>
    </w:p>
    <w:p w14:paraId="59877E45" w14:textId="339F1B46" w:rsidR="006C7C41" w:rsidRPr="00355F75" w:rsidRDefault="006C7C41" w:rsidP="006C7C41">
      <w:pPr>
        <w:rPr>
          <w:bCs/>
          <w:color w:val="FF6600"/>
          <w:sz w:val="36"/>
          <w:szCs w:val="36"/>
          <w:lang w:val="en-GB"/>
        </w:rPr>
      </w:pPr>
      <w:r w:rsidRPr="00355F75">
        <w:rPr>
          <w:bCs/>
          <w:color w:val="FF6600"/>
          <w:sz w:val="36"/>
          <w:szCs w:val="36"/>
          <w:lang w:val="en-GB"/>
        </w:rPr>
        <w:t>Recommendation</w:t>
      </w:r>
    </w:p>
    <w:p w14:paraId="6D7F5E9C" w14:textId="77777777" w:rsidR="006C7C41" w:rsidRPr="004B3B60" w:rsidRDefault="006C7C41" w:rsidP="00355F75">
      <w:pPr>
        <w:pStyle w:val="NoSpacing"/>
        <w:rPr>
          <w:lang w:val="en-GB"/>
        </w:rPr>
      </w:pPr>
    </w:p>
    <w:p w14:paraId="0D37582A" w14:textId="6F5EED38" w:rsidR="00355F75" w:rsidRPr="00355F75" w:rsidRDefault="006C7C41" w:rsidP="00355F75">
      <w:pPr>
        <w:pStyle w:val="NoSpacing"/>
        <w:numPr>
          <w:ilvl w:val="0"/>
          <w:numId w:val="27"/>
        </w:numPr>
        <w:rPr>
          <w:highlight w:val="yellow"/>
          <w:lang w:val="en-GB"/>
        </w:rPr>
      </w:pPr>
      <w:r w:rsidRPr="00355F75">
        <w:rPr>
          <w:highlight w:val="yellow"/>
          <w:lang w:val="en-GB"/>
        </w:rPr>
        <w:t>Product Bundling</w:t>
      </w:r>
    </w:p>
    <w:p w14:paraId="39AB0DE0" w14:textId="5E411DE0" w:rsidR="006C7C41" w:rsidRDefault="006C7C41" w:rsidP="00355F75">
      <w:pPr>
        <w:pStyle w:val="NoSpacing"/>
        <w:rPr>
          <w:lang w:val="en-GB"/>
        </w:rPr>
      </w:pPr>
      <w:r w:rsidRPr="004B3B60">
        <w:rPr>
          <w:lang w:val="en-GB"/>
        </w:rPr>
        <w:t>Product 21448 should be prioritized for bundling, with pairs like 21448 &amp; 22273, 21448 &amp; 21738, and 21448 &amp; 22077. These bundles show high purchase rates and will be easier to promote through attractive offers</w:t>
      </w:r>
      <w:r w:rsidR="00355F75">
        <w:rPr>
          <w:lang w:val="en-GB"/>
        </w:rPr>
        <w:t>.</w:t>
      </w:r>
    </w:p>
    <w:p w14:paraId="5920A3AE" w14:textId="77777777" w:rsidR="00355F75" w:rsidRPr="004B3B60" w:rsidRDefault="00355F75" w:rsidP="00355F75">
      <w:pPr>
        <w:pStyle w:val="NoSpacing"/>
        <w:rPr>
          <w:lang w:val="en-GB"/>
        </w:rPr>
      </w:pPr>
    </w:p>
    <w:p w14:paraId="724021E3" w14:textId="77777777" w:rsidR="006C7C41" w:rsidRPr="004B3B60" w:rsidRDefault="006C7C41" w:rsidP="00355F75">
      <w:pPr>
        <w:pStyle w:val="NoSpacing"/>
        <w:rPr>
          <w:lang w:val="en-GB"/>
        </w:rPr>
      </w:pPr>
      <w:r w:rsidRPr="00355F75">
        <w:rPr>
          <w:highlight w:val="yellow"/>
          <w:lang w:val="en-GB"/>
        </w:rPr>
        <w:t>2. Cross-Selling Opportunities</w:t>
      </w:r>
    </w:p>
    <w:p w14:paraId="216107AA" w14:textId="77777777" w:rsidR="006C7C41" w:rsidRDefault="006C7C41" w:rsidP="00355F75">
      <w:pPr>
        <w:pStyle w:val="NoSpacing"/>
        <w:rPr>
          <w:lang w:val="en-GB"/>
        </w:rPr>
      </w:pPr>
      <w:r w:rsidRPr="004B3B60">
        <w:rPr>
          <w:lang w:val="en-GB"/>
        </w:rPr>
        <w:t>For cross-selling, target pairs like 21448 &amp; 22327 or 85049E &amp; 22077. These pairs have moderate frequency and present good opportunities for cross-selling strategies.</w:t>
      </w:r>
    </w:p>
    <w:p w14:paraId="73AD6679" w14:textId="77777777" w:rsidR="00355F75" w:rsidRPr="004B3B60" w:rsidRDefault="00355F75" w:rsidP="00355F75">
      <w:pPr>
        <w:pStyle w:val="NoSpacing"/>
        <w:rPr>
          <w:lang w:val="en-GB"/>
        </w:rPr>
      </w:pPr>
    </w:p>
    <w:p w14:paraId="226FC486" w14:textId="77777777" w:rsidR="006C7C41" w:rsidRPr="004B3B60" w:rsidRDefault="006C7C41" w:rsidP="00355F75">
      <w:pPr>
        <w:pStyle w:val="NoSpacing"/>
        <w:rPr>
          <w:lang w:val="en-GB"/>
        </w:rPr>
      </w:pPr>
      <w:r w:rsidRPr="00355F75">
        <w:rPr>
          <w:highlight w:val="yellow"/>
          <w:lang w:val="en-GB"/>
        </w:rPr>
        <w:t>3. Targeted Promotions for Low Frequency Products</w:t>
      </w:r>
    </w:p>
    <w:p w14:paraId="38808DD5" w14:textId="09503A65" w:rsidR="00683029" w:rsidRPr="004B3B60" w:rsidRDefault="006C7C41" w:rsidP="00355F75">
      <w:pPr>
        <w:pStyle w:val="NoSpacing"/>
        <w:rPr>
          <w:lang w:val="en-GB"/>
        </w:rPr>
      </w:pPr>
      <w:r w:rsidRPr="004B3B60">
        <w:rPr>
          <w:lang w:val="en-GB"/>
        </w:rPr>
        <w:t>Target specific offers and seasonal discounts for 22866 combinations like 22866 &amp; 85231B or 22866 &amp; 22945. Low-frequency pairs can benefit from targeted discounts to generate demand.</w:t>
      </w:r>
    </w:p>
    <w:p w14:paraId="54FBE31B" w14:textId="77777777" w:rsidR="005A6A39" w:rsidRPr="004B3B60" w:rsidRDefault="005A6A39" w:rsidP="006C7C41">
      <w:pPr>
        <w:rPr>
          <w:color w:val="024F75" w:themeColor="accent1"/>
          <w:lang w:val="en-GB"/>
        </w:rPr>
      </w:pPr>
    </w:p>
    <w:p w14:paraId="47F5B8A3" w14:textId="77777777" w:rsidR="006C7C41" w:rsidRDefault="006C7C41" w:rsidP="006C7C41">
      <w:pPr>
        <w:rPr>
          <w:color w:val="024F75" w:themeColor="accent1"/>
          <w:lang w:val="en-GB"/>
        </w:rPr>
      </w:pPr>
    </w:p>
    <w:p w14:paraId="77D2FA84" w14:textId="77777777" w:rsidR="00355F75" w:rsidRDefault="00355F75" w:rsidP="006C7C41">
      <w:pPr>
        <w:rPr>
          <w:color w:val="024F75" w:themeColor="accent1"/>
          <w:lang w:val="en-GB"/>
        </w:rPr>
      </w:pPr>
    </w:p>
    <w:p w14:paraId="32569185" w14:textId="77777777" w:rsidR="00355F75" w:rsidRDefault="00355F75" w:rsidP="006C7C41">
      <w:pPr>
        <w:rPr>
          <w:color w:val="024F75" w:themeColor="accent1"/>
          <w:lang w:val="en-GB"/>
        </w:rPr>
      </w:pPr>
    </w:p>
    <w:p w14:paraId="7273C868" w14:textId="77777777" w:rsidR="00355F75" w:rsidRDefault="00355F75" w:rsidP="006C7C41">
      <w:pPr>
        <w:rPr>
          <w:color w:val="024F75" w:themeColor="accent1"/>
          <w:lang w:val="en-GB"/>
        </w:rPr>
      </w:pPr>
    </w:p>
    <w:p w14:paraId="4071133F" w14:textId="77777777" w:rsidR="00355F75" w:rsidRDefault="00355F75" w:rsidP="006C7C41">
      <w:pPr>
        <w:rPr>
          <w:color w:val="024F75" w:themeColor="accent1"/>
          <w:lang w:val="en-GB"/>
        </w:rPr>
      </w:pPr>
    </w:p>
    <w:p w14:paraId="333F12DC" w14:textId="7E4C32F3" w:rsidR="006C7C41" w:rsidRPr="00947F9F" w:rsidRDefault="006C7C41" w:rsidP="00947F9F">
      <w:pPr>
        <w:rPr>
          <w:color w:val="FF6600"/>
          <w:sz w:val="44"/>
          <w:szCs w:val="44"/>
          <w:lang w:val="en-GB"/>
        </w:rPr>
      </w:pPr>
      <w:r w:rsidRPr="00947F9F">
        <w:rPr>
          <w:bCs/>
          <w:color w:val="FF6600"/>
          <w:sz w:val="44"/>
          <w:szCs w:val="44"/>
        </w:rPr>
        <w:t>Time-based Analysis</w:t>
      </w:r>
    </w:p>
    <w:p w14:paraId="7BE933C4" w14:textId="342451F3" w:rsidR="00704CF8" w:rsidRDefault="00704CF8" w:rsidP="00704CF8">
      <w:pPr>
        <w:pStyle w:val="NoSpacing"/>
        <w:rPr>
          <w:lang w:val="en-GB"/>
        </w:rPr>
      </w:pPr>
      <w:r>
        <w:rPr>
          <w:lang w:val="en-GB"/>
        </w:rPr>
        <w:t xml:space="preserve">I have only </w:t>
      </w:r>
      <w:proofErr w:type="gramStart"/>
      <w:r>
        <w:rPr>
          <w:lang w:val="en-GB"/>
        </w:rPr>
        <w:t>one  month’s</w:t>
      </w:r>
      <w:proofErr w:type="gramEnd"/>
      <w:r>
        <w:rPr>
          <w:lang w:val="en-GB"/>
        </w:rPr>
        <w:t xml:space="preserve"> data is available so I perform monthly sales check query using INVOICENO.</w:t>
      </w:r>
    </w:p>
    <w:p w14:paraId="429D9515" w14:textId="607005AF" w:rsidR="00704CF8" w:rsidRDefault="002359E3" w:rsidP="002359E3">
      <w:pPr>
        <w:pStyle w:val="NoSpacing"/>
        <w:rPr>
          <w:lang w:val="en-GB"/>
        </w:rPr>
      </w:pPr>
      <w:r>
        <w:rPr>
          <w:noProof/>
          <w:lang w:val="en-GB"/>
        </w:rPr>
        <w:lastRenderedPageBreak/>
        <w:drawing>
          <wp:anchor distT="0" distB="0" distL="114300" distR="114300" simplePos="0" relativeHeight="251692032" behindDoc="0" locked="0" layoutInCell="1" allowOverlap="1" wp14:anchorId="2BE68EE2" wp14:editId="5C5B5714">
            <wp:simplePos x="0" y="0"/>
            <wp:positionH relativeFrom="page">
              <wp:posOffset>514350</wp:posOffset>
            </wp:positionH>
            <wp:positionV relativeFrom="page">
              <wp:posOffset>2009775</wp:posOffset>
            </wp:positionV>
            <wp:extent cx="6310630" cy="2894330"/>
            <wp:effectExtent l="0" t="0" r="0" b="1270"/>
            <wp:wrapSquare wrapText="bothSides"/>
            <wp:docPr id="11518732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73274" name="Picture 1151873274"/>
                    <pic:cNvPicPr/>
                  </pic:nvPicPr>
                  <pic:blipFill>
                    <a:blip r:embed="rId22">
                      <a:extLst>
                        <a:ext uri="{28A0092B-C50C-407E-A947-70E740481C1C}">
                          <a14:useLocalDpi xmlns:a14="http://schemas.microsoft.com/office/drawing/2010/main" val="0"/>
                        </a:ext>
                      </a:extLst>
                    </a:blip>
                    <a:stretch>
                      <a:fillRect/>
                    </a:stretch>
                  </pic:blipFill>
                  <pic:spPr>
                    <a:xfrm>
                      <a:off x="0" y="0"/>
                      <a:ext cx="6310630" cy="2894330"/>
                    </a:xfrm>
                    <a:prstGeom prst="rect">
                      <a:avLst/>
                    </a:prstGeom>
                  </pic:spPr>
                </pic:pic>
              </a:graphicData>
            </a:graphic>
            <wp14:sizeRelV relativeFrom="margin">
              <wp14:pctHeight>0</wp14:pctHeight>
            </wp14:sizeRelV>
          </wp:anchor>
        </w:drawing>
      </w:r>
      <w:proofErr w:type="gramStart"/>
      <w:r w:rsidR="00704CF8">
        <w:rPr>
          <w:lang w:val="en-GB"/>
        </w:rPr>
        <w:t>First</w:t>
      </w:r>
      <w:proofErr w:type="gramEnd"/>
      <w:r w:rsidR="00704CF8">
        <w:rPr>
          <w:lang w:val="en-GB"/>
        </w:rPr>
        <w:t xml:space="preserve"> we </w:t>
      </w:r>
      <w:r>
        <w:rPr>
          <w:lang w:val="en-GB"/>
        </w:rPr>
        <w:t xml:space="preserve">will </w:t>
      </w:r>
      <w:r w:rsidR="00704CF8">
        <w:rPr>
          <w:lang w:val="en-GB"/>
        </w:rPr>
        <w:t>check how many invoice we have in our one month data.</w:t>
      </w:r>
    </w:p>
    <w:p w14:paraId="437FBCBB" w14:textId="77777777" w:rsidR="00382DA0" w:rsidRDefault="00382DA0" w:rsidP="002359E3">
      <w:pPr>
        <w:pStyle w:val="NoSpacing"/>
        <w:rPr>
          <w:highlight w:val="yellow"/>
          <w:lang w:val="en-GB"/>
        </w:rPr>
      </w:pPr>
    </w:p>
    <w:p w14:paraId="3314D0B6" w14:textId="77777777" w:rsidR="00F72F6B" w:rsidRDefault="00DC29FC" w:rsidP="002359E3">
      <w:pPr>
        <w:pStyle w:val="NoSpacing"/>
        <w:rPr>
          <w:lang w:val="en-GB"/>
        </w:rPr>
      </w:pPr>
      <w:r w:rsidRPr="00F620B6">
        <w:rPr>
          <w:highlight w:val="yellow"/>
          <w:lang w:val="en-GB"/>
        </w:rPr>
        <w:t xml:space="preserve">Total invoices = </w:t>
      </w:r>
      <w:proofErr w:type="gramStart"/>
      <w:r w:rsidRPr="00F620B6">
        <w:rPr>
          <w:highlight w:val="yellow"/>
          <w:lang w:val="en-GB"/>
        </w:rPr>
        <w:t>1430</w:t>
      </w:r>
      <w:r>
        <w:rPr>
          <w:lang w:val="en-GB"/>
        </w:rPr>
        <w:t xml:space="preserve"> .</w:t>
      </w:r>
      <w:proofErr w:type="gramEnd"/>
      <w:r>
        <w:rPr>
          <w:lang w:val="en-GB"/>
        </w:rPr>
        <w:t xml:space="preserve">  </w:t>
      </w:r>
    </w:p>
    <w:p w14:paraId="17020051" w14:textId="4F3AE689" w:rsidR="002359E3" w:rsidRDefault="00F620B6" w:rsidP="002359E3">
      <w:pPr>
        <w:pStyle w:val="NoSpacing"/>
        <w:rPr>
          <w:lang w:val="en-GB"/>
        </w:rPr>
      </w:pPr>
      <w:proofErr w:type="gramStart"/>
      <w:r>
        <w:rPr>
          <w:lang w:val="en-GB"/>
        </w:rPr>
        <w:t>L</w:t>
      </w:r>
      <w:r w:rsidR="00DC29FC">
        <w:rPr>
          <w:lang w:val="en-GB"/>
        </w:rPr>
        <w:t>ets</w:t>
      </w:r>
      <w:proofErr w:type="gramEnd"/>
      <w:r w:rsidR="00DC29FC">
        <w:rPr>
          <w:lang w:val="en-GB"/>
        </w:rPr>
        <w:t xml:space="preserve"> check out the</w:t>
      </w:r>
      <w:r>
        <w:rPr>
          <w:lang w:val="en-GB"/>
        </w:rPr>
        <w:t xml:space="preserve"> total sales.</w:t>
      </w:r>
    </w:p>
    <w:p w14:paraId="30E0E72E" w14:textId="47D1A3D5" w:rsidR="002359E3" w:rsidRPr="002359E3" w:rsidRDefault="002359E3" w:rsidP="002359E3">
      <w:pPr>
        <w:pStyle w:val="NoSpacing"/>
        <w:rPr>
          <w:sz w:val="21"/>
          <w:szCs w:val="21"/>
          <w:lang w:val="en-GB"/>
        </w:rPr>
      </w:pPr>
    </w:p>
    <w:p w14:paraId="76E6F510" w14:textId="5086F014" w:rsidR="001F3CC1" w:rsidRPr="001F3CC1" w:rsidRDefault="00F72F6B" w:rsidP="001F3CC1">
      <w:pPr>
        <w:ind w:left="360"/>
        <w:rPr>
          <w:color w:val="FF6600"/>
          <w:sz w:val="44"/>
          <w:szCs w:val="44"/>
          <w:lang w:val="en-GB"/>
        </w:rPr>
      </w:pPr>
      <w:r>
        <w:rPr>
          <w:noProof/>
          <w:color w:val="024F75" w:themeColor="accent1"/>
          <w:sz w:val="44"/>
          <w:szCs w:val="44"/>
          <w:lang w:val="en-GB"/>
        </w:rPr>
        <w:drawing>
          <wp:anchor distT="0" distB="0" distL="114300" distR="114300" simplePos="0" relativeHeight="251691008" behindDoc="0" locked="0" layoutInCell="1" allowOverlap="1" wp14:anchorId="0FFC03B4" wp14:editId="7E3C5F21">
            <wp:simplePos x="0" y="0"/>
            <wp:positionH relativeFrom="page">
              <wp:posOffset>466725</wp:posOffset>
            </wp:positionH>
            <wp:positionV relativeFrom="page">
              <wp:posOffset>5943600</wp:posOffset>
            </wp:positionV>
            <wp:extent cx="6310630" cy="2876550"/>
            <wp:effectExtent l="0" t="0" r="0" b="0"/>
            <wp:wrapSquare wrapText="bothSides"/>
            <wp:docPr id="7814634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63427" name="Picture 781463427"/>
                    <pic:cNvPicPr/>
                  </pic:nvPicPr>
                  <pic:blipFill>
                    <a:blip r:embed="rId23">
                      <a:extLst>
                        <a:ext uri="{28A0092B-C50C-407E-A947-70E740481C1C}">
                          <a14:useLocalDpi xmlns:a14="http://schemas.microsoft.com/office/drawing/2010/main" val="0"/>
                        </a:ext>
                      </a:extLst>
                    </a:blip>
                    <a:stretch>
                      <a:fillRect/>
                    </a:stretch>
                  </pic:blipFill>
                  <pic:spPr>
                    <a:xfrm>
                      <a:off x="0" y="0"/>
                      <a:ext cx="6310630" cy="2876550"/>
                    </a:xfrm>
                    <a:prstGeom prst="rect">
                      <a:avLst/>
                    </a:prstGeom>
                  </pic:spPr>
                </pic:pic>
              </a:graphicData>
            </a:graphic>
            <wp14:sizeRelV relativeFrom="margin">
              <wp14:pctHeight>0</wp14:pctHeight>
            </wp14:sizeRelV>
          </wp:anchor>
        </w:drawing>
      </w:r>
    </w:p>
    <w:p w14:paraId="617F7C18" w14:textId="77777777" w:rsidR="001F3CC1" w:rsidRDefault="001F3CC1" w:rsidP="001F3CC1">
      <w:pPr>
        <w:pStyle w:val="ListParagraph"/>
        <w:rPr>
          <w:color w:val="FF6600"/>
          <w:sz w:val="44"/>
          <w:szCs w:val="44"/>
          <w:lang w:val="en-GB"/>
        </w:rPr>
      </w:pPr>
    </w:p>
    <w:p w14:paraId="21B3F40D" w14:textId="155463A5" w:rsidR="00704CF8" w:rsidRDefault="00D8659F" w:rsidP="00D8659F">
      <w:pPr>
        <w:pStyle w:val="ListParagraph"/>
        <w:numPr>
          <w:ilvl w:val="0"/>
          <w:numId w:val="24"/>
        </w:numPr>
        <w:rPr>
          <w:color w:val="FF6600"/>
          <w:sz w:val="44"/>
          <w:szCs w:val="44"/>
          <w:lang w:val="en-GB"/>
        </w:rPr>
      </w:pPr>
      <w:r w:rsidRPr="00D8659F">
        <w:rPr>
          <w:color w:val="FF6600"/>
          <w:sz w:val="44"/>
          <w:szCs w:val="44"/>
          <w:lang w:val="en-GB"/>
        </w:rPr>
        <w:t>Result</w:t>
      </w:r>
    </w:p>
    <w:p w14:paraId="50562084" w14:textId="77777777" w:rsidR="001F3CC1" w:rsidRPr="00D8659F" w:rsidRDefault="001F3CC1" w:rsidP="001F3CC1">
      <w:pPr>
        <w:pStyle w:val="ListParagraph"/>
        <w:rPr>
          <w:color w:val="FF6600"/>
          <w:sz w:val="44"/>
          <w:szCs w:val="44"/>
          <w:lang w:val="en-GB"/>
        </w:rPr>
      </w:pPr>
    </w:p>
    <w:p w14:paraId="16781D8A" w14:textId="43788A0D" w:rsidR="00382DA0" w:rsidRDefault="00D8659F" w:rsidP="00382DA0">
      <w:pPr>
        <w:pStyle w:val="NoSpacing"/>
        <w:rPr>
          <w:lang w:val="en-GB"/>
        </w:rPr>
      </w:pPr>
      <w:r w:rsidRPr="00382DA0">
        <w:rPr>
          <w:highlight w:val="yellow"/>
          <w:lang w:val="en-GB"/>
        </w:rPr>
        <w:t xml:space="preserve">We got the result and our </w:t>
      </w:r>
      <w:r w:rsidR="00243D86" w:rsidRPr="00382DA0">
        <w:rPr>
          <w:highlight w:val="yellow"/>
          <w:lang w:val="en-GB"/>
        </w:rPr>
        <w:t xml:space="preserve">last month sale for year 2010 is </w:t>
      </w:r>
      <w:r w:rsidR="00382DA0" w:rsidRPr="00382DA0">
        <w:rPr>
          <w:highlight w:val="yellow"/>
          <w:lang w:val="en-GB"/>
        </w:rPr>
        <w:t>3</w:t>
      </w:r>
      <w:r w:rsidR="001F3CC1">
        <w:rPr>
          <w:highlight w:val="yellow"/>
          <w:lang w:val="en-GB"/>
        </w:rPr>
        <w:t>2</w:t>
      </w:r>
      <w:r w:rsidR="00382DA0" w:rsidRPr="00382DA0">
        <w:rPr>
          <w:highlight w:val="yellow"/>
          <w:lang w:val="en-GB"/>
        </w:rPr>
        <w:t>552.16</w:t>
      </w:r>
    </w:p>
    <w:p w14:paraId="636E88A0" w14:textId="77777777" w:rsidR="001F3CC1" w:rsidRDefault="001F3CC1" w:rsidP="00382DA0">
      <w:pPr>
        <w:pStyle w:val="NoSpacing"/>
        <w:rPr>
          <w:lang w:val="en-GB"/>
        </w:rPr>
      </w:pPr>
    </w:p>
    <w:p w14:paraId="17CF6DF5" w14:textId="77777777" w:rsidR="001F3CC1" w:rsidRDefault="001F3CC1" w:rsidP="00382DA0">
      <w:pPr>
        <w:pStyle w:val="NoSpacing"/>
        <w:rPr>
          <w:lang w:val="en-GB"/>
        </w:rPr>
      </w:pPr>
    </w:p>
    <w:p w14:paraId="5FB01B01" w14:textId="1911F52D" w:rsidR="00704CF8" w:rsidRDefault="00704CF8" w:rsidP="001F3CC1">
      <w:pPr>
        <w:pStyle w:val="NoSpacing"/>
        <w:rPr>
          <w:lang w:val="en-GB"/>
        </w:rPr>
      </w:pPr>
    </w:p>
    <w:p w14:paraId="0F76E44A" w14:textId="77777777" w:rsidR="001F3CC1" w:rsidRDefault="001F3CC1" w:rsidP="001F3CC1">
      <w:pPr>
        <w:pStyle w:val="NoSpacing"/>
        <w:rPr>
          <w:bCs/>
          <w:szCs w:val="28"/>
          <w:lang w:val="en-GB"/>
        </w:rPr>
      </w:pPr>
    </w:p>
    <w:p w14:paraId="51BEAAA2" w14:textId="4CC3D2B2" w:rsidR="001F3CC1" w:rsidRDefault="001F3CC1" w:rsidP="001F3CC1">
      <w:pPr>
        <w:pStyle w:val="NoSpacing"/>
        <w:rPr>
          <w:szCs w:val="28"/>
          <w:lang w:val="en-GB"/>
        </w:rPr>
      </w:pPr>
      <w:r w:rsidRPr="004B3B60">
        <w:rPr>
          <w:szCs w:val="28"/>
          <w:lang w:val="en-GB"/>
        </w:rPr>
        <w:t xml:space="preserve"> The total sales for December 2010 are notably high. This figure alone might suggest a strong end-of-year performance, potentially driven by seasonal factors or targeted promotional activities.</w:t>
      </w:r>
    </w:p>
    <w:p w14:paraId="7FE9B24A" w14:textId="77777777" w:rsidR="001F3CC1" w:rsidRPr="004B3B60" w:rsidRDefault="001F3CC1" w:rsidP="001F3CC1">
      <w:pPr>
        <w:pStyle w:val="NoSpacing"/>
        <w:rPr>
          <w:szCs w:val="28"/>
          <w:lang w:val="en-GB"/>
        </w:rPr>
      </w:pPr>
    </w:p>
    <w:p w14:paraId="27666B0A" w14:textId="271D0103" w:rsidR="00704CF8" w:rsidRDefault="004C0B36" w:rsidP="006C7C41">
      <w:pPr>
        <w:pStyle w:val="ListParagraph"/>
        <w:rPr>
          <w:color w:val="024F75" w:themeColor="accent1"/>
          <w:sz w:val="44"/>
          <w:szCs w:val="44"/>
          <w:lang w:val="en-GB"/>
        </w:rPr>
      </w:pPr>
      <w:r>
        <w:rPr>
          <w:color w:val="024F75" w:themeColor="accent1"/>
          <w:sz w:val="44"/>
          <w:szCs w:val="44"/>
          <w:lang w:val="en-GB"/>
        </w:rPr>
        <w:t xml:space="preserve">                            &lt;………..&gt;</w:t>
      </w:r>
    </w:p>
    <w:p w14:paraId="6D84F5B7" w14:textId="452D3E94" w:rsidR="00704CF8" w:rsidRDefault="00704CF8" w:rsidP="006C7C41">
      <w:pPr>
        <w:pStyle w:val="ListParagraph"/>
        <w:rPr>
          <w:color w:val="024F75" w:themeColor="accent1"/>
          <w:sz w:val="44"/>
          <w:szCs w:val="44"/>
          <w:lang w:val="en-GB"/>
        </w:rPr>
      </w:pPr>
    </w:p>
    <w:p w14:paraId="5FCD2594" w14:textId="77777777" w:rsidR="00087AD9" w:rsidRDefault="00087AD9" w:rsidP="006C7C41">
      <w:pPr>
        <w:pStyle w:val="ListParagraph"/>
        <w:rPr>
          <w:color w:val="024F75" w:themeColor="accent1"/>
          <w:sz w:val="44"/>
          <w:szCs w:val="44"/>
          <w:highlight w:val="yellow"/>
          <w:lang w:val="en-GB"/>
        </w:rPr>
      </w:pPr>
    </w:p>
    <w:p w14:paraId="7535D6D8" w14:textId="77777777" w:rsidR="00087AD9" w:rsidRDefault="00087AD9" w:rsidP="006C7C41">
      <w:pPr>
        <w:pStyle w:val="ListParagraph"/>
        <w:rPr>
          <w:color w:val="024F75" w:themeColor="accent1"/>
          <w:sz w:val="44"/>
          <w:szCs w:val="44"/>
          <w:highlight w:val="yellow"/>
          <w:lang w:val="en-GB"/>
        </w:rPr>
      </w:pPr>
    </w:p>
    <w:p w14:paraId="23F6058B" w14:textId="77777777" w:rsidR="00087AD9" w:rsidRDefault="00087AD9" w:rsidP="006C7C41">
      <w:pPr>
        <w:pStyle w:val="ListParagraph"/>
        <w:rPr>
          <w:color w:val="024F75" w:themeColor="accent1"/>
          <w:sz w:val="44"/>
          <w:szCs w:val="44"/>
          <w:highlight w:val="yellow"/>
          <w:lang w:val="en-GB"/>
        </w:rPr>
      </w:pPr>
    </w:p>
    <w:p w14:paraId="6A5AD950" w14:textId="77777777" w:rsidR="004C0B36" w:rsidRDefault="004C0B36" w:rsidP="006C7C41">
      <w:pPr>
        <w:pStyle w:val="ListParagraph"/>
        <w:rPr>
          <w:color w:val="024F75" w:themeColor="accent1"/>
          <w:sz w:val="44"/>
          <w:szCs w:val="44"/>
          <w:highlight w:val="yellow"/>
          <w:lang w:val="en-GB"/>
        </w:rPr>
      </w:pPr>
    </w:p>
    <w:p w14:paraId="1F48BA29" w14:textId="77777777" w:rsidR="004C0B36" w:rsidRDefault="004C0B36" w:rsidP="006C7C41">
      <w:pPr>
        <w:pStyle w:val="ListParagraph"/>
        <w:rPr>
          <w:color w:val="024F75" w:themeColor="accent1"/>
          <w:sz w:val="44"/>
          <w:szCs w:val="44"/>
          <w:highlight w:val="yellow"/>
          <w:lang w:val="en-GB"/>
        </w:rPr>
      </w:pPr>
    </w:p>
    <w:p w14:paraId="44868F26" w14:textId="77777777" w:rsidR="004C0B36" w:rsidRDefault="004C0B36" w:rsidP="006C7C41">
      <w:pPr>
        <w:pStyle w:val="ListParagraph"/>
        <w:rPr>
          <w:color w:val="024F75" w:themeColor="accent1"/>
          <w:sz w:val="44"/>
          <w:szCs w:val="44"/>
          <w:highlight w:val="yellow"/>
          <w:lang w:val="en-GB"/>
        </w:rPr>
      </w:pPr>
    </w:p>
    <w:p w14:paraId="087B0915" w14:textId="77777777" w:rsidR="004C0B36" w:rsidRDefault="004C0B36" w:rsidP="006C7C41">
      <w:pPr>
        <w:pStyle w:val="ListParagraph"/>
        <w:rPr>
          <w:color w:val="024F75" w:themeColor="accent1"/>
          <w:sz w:val="44"/>
          <w:szCs w:val="44"/>
          <w:highlight w:val="yellow"/>
          <w:lang w:val="en-GB"/>
        </w:rPr>
      </w:pPr>
    </w:p>
    <w:p w14:paraId="7EB24A34" w14:textId="77777777" w:rsidR="004C0B36" w:rsidRDefault="004C0B36" w:rsidP="006C7C41">
      <w:pPr>
        <w:pStyle w:val="ListParagraph"/>
        <w:rPr>
          <w:color w:val="024F75" w:themeColor="accent1"/>
          <w:sz w:val="44"/>
          <w:szCs w:val="44"/>
          <w:highlight w:val="yellow"/>
          <w:lang w:val="en-GB"/>
        </w:rPr>
      </w:pPr>
    </w:p>
    <w:p w14:paraId="65721A61" w14:textId="1EBCAA75" w:rsidR="00704CF8" w:rsidRDefault="00087AD9" w:rsidP="006C7C41">
      <w:pPr>
        <w:pStyle w:val="ListParagraph"/>
        <w:rPr>
          <w:sz w:val="44"/>
          <w:szCs w:val="44"/>
          <w:u w:val="single"/>
          <w:lang w:val="en-GB"/>
        </w:rPr>
      </w:pPr>
      <w:r w:rsidRPr="004C0B36">
        <w:rPr>
          <w:sz w:val="44"/>
          <w:szCs w:val="44"/>
          <w:u w:val="single"/>
          <w:lang w:val="en-GB"/>
        </w:rPr>
        <w:t>References</w:t>
      </w:r>
      <w:r w:rsidR="004C0B36" w:rsidRPr="004C0B36">
        <w:rPr>
          <w:sz w:val="44"/>
          <w:szCs w:val="44"/>
          <w:u w:val="single"/>
          <w:lang w:val="en-GB"/>
        </w:rPr>
        <w:t>:</w:t>
      </w:r>
    </w:p>
    <w:p w14:paraId="53DFAF96" w14:textId="77777777" w:rsidR="004C0B36" w:rsidRPr="004C0B36" w:rsidRDefault="004C0B36" w:rsidP="004C0B36">
      <w:pPr>
        <w:rPr>
          <w:sz w:val="44"/>
          <w:szCs w:val="44"/>
          <w:u w:val="single"/>
          <w:lang w:val="en-GB"/>
        </w:rPr>
      </w:pPr>
    </w:p>
    <w:p w14:paraId="44884192" w14:textId="27095680" w:rsidR="004C0B36" w:rsidRPr="004C0B36" w:rsidRDefault="004C0B36" w:rsidP="006C7C41">
      <w:pPr>
        <w:pStyle w:val="ListParagraph"/>
        <w:rPr>
          <w:sz w:val="44"/>
          <w:szCs w:val="44"/>
          <w:u w:val="single"/>
          <w:lang w:val="en-GB"/>
        </w:rPr>
      </w:pPr>
      <w:r w:rsidRPr="004C0B36">
        <w:rPr>
          <w:sz w:val="44"/>
          <w:szCs w:val="44"/>
          <w:u w:val="single"/>
          <w:lang w:val="en-GB"/>
        </w:rPr>
        <w:t>https://github.com/Alexandar55?tab=packages</w:t>
      </w:r>
    </w:p>
    <w:p w14:paraId="23B2CD86" w14:textId="026D180F" w:rsidR="005A6A39" w:rsidRPr="004B3B60" w:rsidRDefault="005A6A39" w:rsidP="005A6A39">
      <w:pPr>
        <w:rPr>
          <w:bCs/>
          <w:color w:val="024F75" w:themeColor="accent1"/>
          <w:sz w:val="44"/>
          <w:szCs w:val="44"/>
          <w:lang w:val="en-GB"/>
        </w:rPr>
      </w:pPr>
    </w:p>
    <w:p w14:paraId="05F1D940" w14:textId="77777777" w:rsidR="00D82A6C" w:rsidRPr="004B3B60" w:rsidRDefault="00D82A6C" w:rsidP="00D82A6C">
      <w:pPr>
        <w:rPr>
          <w:color w:val="024F75" w:themeColor="accent1"/>
          <w:szCs w:val="28"/>
          <w:lang w:val="en-GB"/>
        </w:rPr>
      </w:pPr>
    </w:p>
    <w:p w14:paraId="3F33546D" w14:textId="77777777" w:rsidR="0005351B" w:rsidRPr="004B3B60" w:rsidRDefault="0005351B" w:rsidP="00D82A6C">
      <w:pPr>
        <w:rPr>
          <w:color w:val="024F75" w:themeColor="accent1"/>
          <w:szCs w:val="28"/>
          <w:lang w:val="en-GB"/>
        </w:rPr>
      </w:pPr>
    </w:p>
    <w:p w14:paraId="782B3691" w14:textId="77777777" w:rsidR="0005351B" w:rsidRPr="004B3B60" w:rsidRDefault="0005351B" w:rsidP="00D82A6C">
      <w:pPr>
        <w:rPr>
          <w:color w:val="024F75" w:themeColor="accent1"/>
          <w:szCs w:val="28"/>
          <w:lang w:val="en-GB"/>
        </w:rPr>
      </w:pPr>
    </w:p>
    <w:p w14:paraId="2FBE0861" w14:textId="77777777" w:rsidR="006C7C41" w:rsidRPr="00AD112C" w:rsidRDefault="006C7C41" w:rsidP="006C7C41">
      <w:pPr>
        <w:pStyle w:val="ListParagraph"/>
        <w:rPr>
          <w:szCs w:val="28"/>
          <w:lang w:val="en-GB"/>
        </w:rPr>
      </w:pPr>
    </w:p>
    <w:p w14:paraId="0CF4B5FA" w14:textId="77777777" w:rsidR="00AA50C4" w:rsidRDefault="00AA50C4" w:rsidP="00D077E9">
      <w:pPr>
        <w:pStyle w:val="Heading1"/>
      </w:pPr>
    </w:p>
    <w:tbl>
      <w:tblPr>
        <w:tblW w:w="11017" w:type="dxa"/>
        <w:tblInd w:w="40" w:type="dxa"/>
        <w:tblCellMar>
          <w:left w:w="0" w:type="dxa"/>
          <w:right w:w="0" w:type="dxa"/>
        </w:tblCellMar>
        <w:tblLook w:val="0000" w:firstRow="0" w:lastRow="0" w:firstColumn="0" w:lastColumn="0" w:noHBand="0" w:noVBand="0"/>
      </w:tblPr>
      <w:tblGrid>
        <w:gridCol w:w="11017"/>
      </w:tblGrid>
      <w:tr w:rsidR="00DF027C" w14:paraId="112137CA" w14:textId="77777777" w:rsidTr="008A7138">
        <w:trPr>
          <w:trHeight w:val="5931"/>
        </w:trPr>
        <w:tc>
          <w:tcPr>
            <w:tcW w:w="11017" w:type="dxa"/>
          </w:tcPr>
          <w:p w14:paraId="521A7F8F" w14:textId="77777777" w:rsidR="00DF027C" w:rsidRDefault="00DF027C" w:rsidP="00DF027C">
            <w:pPr>
              <w:pStyle w:val="EmphasisText"/>
              <w:rPr>
                <w:i/>
                <w:sz w:val="36"/>
              </w:rPr>
            </w:pPr>
          </w:p>
          <w:p w14:paraId="493BE5A8" w14:textId="7AE5C23A" w:rsidR="00DF027C" w:rsidRDefault="00DF027C" w:rsidP="00DF027C">
            <w:pPr>
              <w:pStyle w:val="Content"/>
            </w:pPr>
          </w:p>
          <w:p w14:paraId="19E64C8E" w14:textId="77777777" w:rsidR="00DF027C" w:rsidRDefault="00DF027C" w:rsidP="00DF027C">
            <w:pPr>
              <w:pStyle w:val="Content"/>
              <w:rPr>
                <w:i/>
                <w:sz w:val="36"/>
              </w:rPr>
            </w:pPr>
          </w:p>
          <w:p w14:paraId="331393FE" w14:textId="77777777" w:rsidR="00DF027C" w:rsidRDefault="00DF027C" w:rsidP="00DF027C">
            <w:pPr>
              <w:pStyle w:val="Content"/>
              <w:rPr>
                <w:i/>
                <w:sz w:val="36"/>
              </w:rPr>
            </w:pPr>
          </w:p>
        </w:tc>
      </w:tr>
    </w:tbl>
    <w:p w14:paraId="426602EB" w14:textId="77777777" w:rsidR="0087605E" w:rsidRPr="00D70D02" w:rsidRDefault="0087605E" w:rsidP="00DF027C"/>
    <w:sectPr w:rsidR="0087605E" w:rsidRPr="00D70D02" w:rsidSect="00AB0C57">
      <w:headerReference w:type="default" r:id="rId24"/>
      <w:footerReference w:type="default" r:id="rId25"/>
      <w:pgSz w:w="12240" w:h="15840" w:code="1"/>
      <w:pgMar w:top="720" w:right="1151" w:bottom="720" w:left="1151"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890527" w14:textId="77777777" w:rsidR="00BA0E88" w:rsidRDefault="00BA0E88">
      <w:r>
        <w:separator/>
      </w:r>
    </w:p>
    <w:p w14:paraId="63978900" w14:textId="77777777" w:rsidR="00BA0E88" w:rsidRDefault="00BA0E88"/>
  </w:endnote>
  <w:endnote w:type="continuationSeparator" w:id="0">
    <w:p w14:paraId="2201FAB3" w14:textId="77777777" w:rsidR="00BA0E88" w:rsidRDefault="00BA0E88">
      <w:r>
        <w:continuationSeparator/>
      </w:r>
    </w:p>
    <w:p w14:paraId="40FB6ADC" w14:textId="77777777" w:rsidR="00BA0E88" w:rsidRDefault="00BA0E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8748919"/>
      <w:docPartObj>
        <w:docPartGallery w:val="Page Numbers (Bottom of Page)"/>
        <w:docPartUnique/>
      </w:docPartObj>
    </w:sdtPr>
    <w:sdtEndPr>
      <w:rPr>
        <w:noProof/>
      </w:rPr>
    </w:sdtEndPr>
    <w:sdtContent>
      <w:p w14:paraId="16F2550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69B3DD74"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AF6D92" w14:textId="77777777" w:rsidR="00BA0E88" w:rsidRDefault="00BA0E88">
      <w:r>
        <w:separator/>
      </w:r>
    </w:p>
    <w:p w14:paraId="6E0B3D19" w14:textId="77777777" w:rsidR="00BA0E88" w:rsidRDefault="00BA0E88"/>
  </w:footnote>
  <w:footnote w:type="continuationSeparator" w:id="0">
    <w:p w14:paraId="1FE7C6ED" w14:textId="77777777" w:rsidR="00BA0E88" w:rsidRDefault="00BA0E88">
      <w:r>
        <w:continuationSeparator/>
      </w:r>
    </w:p>
    <w:p w14:paraId="19C72919" w14:textId="77777777" w:rsidR="00BA0E88" w:rsidRDefault="00BA0E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ECCED87" w14:textId="77777777" w:rsidTr="00D077E9">
      <w:trPr>
        <w:trHeight w:val="978"/>
      </w:trPr>
      <w:tc>
        <w:tcPr>
          <w:tcW w:w="9990" w:type="dxa"/>
          <w:tcBorders>
            <w:top w:val="nil"/>
            <w:left w:val="nil"/>
            <w:bottom w:val="single" w:sz="36" w:space="0" w:color="34ABA2" w:themeColor="accent3"/>
            <w:right w:val="nil"/>
          </w:tcBorders>
        </w:tcPr>
        <w:p w14:paraId="4CEC42D6" w14:textId="77777777" w:rsidR="00D077E9" w:rsidRDefault="00D077E9">
          <w:pPr>
            <w:pStyle w:val="Header"/>
          </w:pPr>
        </w:p>
      </w:tc>
    </w:tr>
  </w:tbl>
  <w:p w14:paraId="36C10918"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4746F"/>
    <w:multiLevelType w:val="multilevel"/>
    <w:tmpl w:val="1DEE7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50D35"/>
    <w:multiLevelType w:val="multilevel"/>
    <w:tmpl w:val="DA90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87815"/>
    <w:multiLevelType w:val="hybridMultilevel"/>
    <w:tmpl w:val="71EA85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E76B63"/>
    <w:multiLevelType w:val="hybridMultilevel"/>
    <w:tmpl w:val="F4342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1F5412"/>
    <w:multiLevelType w:val="multilevel"/>
    <w:tmpl w:val="F9EE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8A0219"/>
    <w:multiLevelType w:val="multilevel"/>
    <w:tmpl w:val="656C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9E60E2"/>
    <w:multiLevelType w:val="multilevel"/>
    <w:tmpl w:val="07BAD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3E657A"/>
    <w:multiLevelType w:val="multilevel"/>
    <w:tmpl w:val="779C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7F16D9"/>
    <w:multiLevelType w:val="multilevel"/>
    <w:tmpl w:val="92DC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E01A78"/>
    <w:multiLevelType w:val="multilevel"/>
    <w:tmpl w:val="5672E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F549D7"/>
    <w:multiLevelType w:val="multilevel"/>
    <w:tmpl w:val="1EF6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804160"/>
    <w:multiLevelType w:val="hybridMultilevel"/>
    <w:tmpl w:val="6164B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3F51B8"/>
    <w:multiLevelType w:val="multilevel"/>
    <w:tmpl w:val="87F4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9D4367"/>
    <w:multiLevelType w:val="multilevel"/>
    <w:tmpl w:val="EE32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7A45D5"/>
    <w:multiLevelType w:val="hybridMultilevel"/>
    <w:tmpl w:val="D6EA5B20"/>
    <w:lvl w:ilvl="0" w:tplc="E258E898">
      <w:start w:val="5"/>
      <w:numFmt w:val="bullet"/>
      <w:lvlText w:val=""/>
      <w:lvlJc w:val="left"/>
      <w:pPr>
        <w:ind w:left="720" w:hanging="360"/>
      </w:pPr>
      <w:rPr>
        <w:rFonts w:ascii="Wingdings" w:eastAsiaTheme="minorEastAsia" w:hAnsi="Wingdings" w:cstheme="minorBidi" w:hint="default"/>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A5426D"/>
    <w:multiLevelType w:val="hybridMultilevel"/>
    <w:tmpl w:val="14BE1224"/>
    <w:lvl w:ilvl="0" w:tplc="2892B530">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ED4CF5"/>
    <w:multiLevelType w:val="multilevel"/>
    <w:tmpl w:val="35EC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0237A2"/>
    <w:multiLevelType w:val="multilevel"/>
    <w:tmpl w:val="23806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1B562E"/>
    <w:multiLevelType w:val="multilevel"/>
    <w:tmpl w:val="F072C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FA2336"/>
    <w:multiLevelType w:val="multilevel"/>
    <w:tmpl w:val="126E5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5B3A86"/>
    <w:multiLevelType w:val="multilevel"/>
    <w:tmpl w:val="F114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7F2389"/>
    <w:multiLevelType w:val="multilevel"/>
    <w:tmpl w:val="0F267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0411E8"/>
    <w:multiLevelType w:val="multilevel"/>
    <w:tmpl w:val="4CEE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054924"/>
    <w:multiLevelType w:val="multilevel"/>
    <w:tmpl w:val="818E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705189"/>
    <w:multiLevelType w:val="multilevel"/>
    <w:tmpl w:val="92F2B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9C293F"/>
    <w:multiLevelType w:val="multilevel"/>
    <w:tmpl w:val="FE88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724E4C"/>
    <w:multiLevelType w:val="multilevel"/>
    <w:tmpl w:val="08E23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C944EB"/>
    <w:multiLevelType w:val="hybridMultilevel"/>
    <w:tmpl w:val="DC820B02"/>
    <w:lvl w:ilvl="0" w:tplc="2892B530">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78371071">
    <w:abstractNumId w:val="10"/>
  </w:num>
  <w:num w:numId="2" w16cid:durableId="1375039684">
    <w:abstractNumId w:val="8"/>
  </w:num>
  <w:num w:numId="3" w16cid:durableId="1121413289">
    <w:abstractNumId w:val="14"/>
  </w:num>
  <w:num w:numId="4" w16cid:durableId="922490733">
    <w:abstractNumId w:val="6"/>
  </w:num>
  <w:num w:numId="5" w16cid:durableId="646007965">
    <w:abstractNumId w:val="13"/>
  </w:num>
  <w:num w:numId="6" w16cid:durableId="1500385402">
    <w:abstractNumId w:val="18"/>
  </w:num>
  <w:num w:numId="7" w16cid:durableId="1740398153">
    <w:abstractNumId w:val="16"/>
  </w:num>
  <w:num w:numId="8" w16cid:durableId="1991908232">
    <w:abstractNumId w:val="0"/>
  </w:num>
  <w:num w:numId="9" w16cid:durableId="206572310">
    <w:abstractNumId w:val="24"/>
  </w:num>
  <w:num w:numId="10" w16cid:durableId="890769955">
    <w:abstractNumId w:val="26"/>
  </w:num>
  <w:num w:numId="11" w16cid:durableId="739332053">
    <w:abstractNumId w:val="4"/>
  </w:num>
  <w:num w:numId="12" w16cid:durableId="1549296115">
    <w:abstractNumId w:val="25"/>
  </w:num>
  <w:num w:numId="13" w16cid:durableId="1455757495">
    <w:abstractNumId w:val="20"/>
  </w:num>
  <w:num w:numId="14" w16cid:durableId="1225870977">
    <w:abstractNumId w:val="21"/>
  </w:num>
  <w:num w:numId="15" w16cid:durableId="2121414704">
    <w:abstractNumId w:val="19"/>
  </w:num>
  <w:num w:numId="16" w16cid:durableId="1265261955">
    <w:abstractNumId w:val="9"/>
  </w:num>
  <w:num w:numId="17" w16cid:durableId="797183849">
    <w:abstractNumId w:val="5"/>
  </w:num>
  <w:num w:numId="18" w16cid:durableId="1904750132">
    <w:abstractNumId w:val="22"/>
  </w:num>
  <w:num w:numId="19" w16cid:durableId="856701182">
    <w:abstractNumId w:val="17"/>
  </w:num>
  <w:num w:numId="20" w16cid:durableId="1770391287">
    <w:abstractNumId w:val="1"/>
  </w:num>
  <w:num w:numId="21" w16cid:durableId="462386526">
    <w:abstractNumId w:val="23"/>
  </w:num>
  <w:num w:numId="22" w16cid:durableId="1482888447">
    <w:abstractNumId w:val="11"/>
  </w:num>
  <w:num w:numId="23" w16cid:durableId="1635477658">
    <w:abstractNumId w:val="3"/>
  </w:num>
  <w:num w:numId="24" w16cid:durableId="1075589450">
    <w:abstractNumId w:val="27"/>
  </w:num>
  <w:num w:numId="25" w16cid:durableId="2012222036">
    <w:abstractNumId w:val="15"/>
  </w:num>
  <w:num w:numId="26" w16cid:durableId="871109225">
    <w:abstractNumId w:val="7"/>
  </w:num>
  <w:num w:numId="27" w16cid:durableId="1426657685">
    <w:abstractNumId w:val="2"/>
  </w:num>
  <w:num w:numId="28" w16cid:durableId="4955397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EE"/>
    <w:rsid w:val="00002768"/>
    <w:rsid w:val="00002DA0"/>
    <w:rsid w:val="00012D6A"/>
    <w:rsid w:val="000131CB"/>
    <w:rsid w:val="000238E1"/>
    <w:rsid w:val="0002482E"/>
    <w:rsid w:val="000333A2"/>
    <w:rsid w:val="000334CD"/>
    <w:rsid w:val="00033FE4"/>
    <w:rsid w:val="00042DCD"/>
    <w:rsid w:val="00042FEE"/>
    <w:rsid w:val="000449F3"/>
    <w:rsid w:val="00050324"/>
    <w:rsid w:val="000521B3"/>
    <w:rsid w:val="0005351B"/>
    <w:rsid w:val="000738D5"/>
    <w:rsid w:val="000863BF"/>
    <w:rsid w:val="00087A55"/>
    <w:rsid w:val="00087AD9"/>
    <w:rsid w:val="00092D5B"/>
    <w:rsid w:val="00094271"/>
    <w:rsid w:val="00095030"/>
    <w:rsid w:val="00095733"/>
    <w:rsid w:val="00097F9F"/>
    <w:rsid w:val="000A0150"/>
    <w:rsid w:val="000A098E"/>
    <w:rsid w:val="000B2768"/>
    <w:rsid w:val="000B4ACC"/>
    <w:rsid w:val="000B540E"/>
    <w:rsid w:val="000B5E86"/>
    <w:rsid w:val="000B74BD"/>
    <w:rsid w:val="000D0470"/>
    <w:rsid w:val="000D0FC7"/>
    <w:rsid w:val="000D55FB"/>
    <w:rsid w:val="000D5856"/>
    <w:rsid w:val="000D6C6E"/>
    <w:rsid w:val="000E2A53"/>
    <w:rsid w:val="000E4198"/>
    <w:rsid w:val="000E63C9"/>
    <w:rsid w:val="000F6C3E"/>
    <w:rsid w:val="00105150"/>
    <w:rsid w:val="00117F63"/>
    <w:rsid w:val="00120CFD"/>
    <w:rsid w:val="00130DDF"/>
    <w:rsid w:val="00130E9D"/>
    <w:rsid w:val="001358EE"/>
    <w:rsid w:val="001421FD"/>
    <w:rsid w:val="00150A6D"/>
    <w:rsid w:val="00152F44"/>
    <w:rsid w:val="00155E66"/>
    <w:rsid w:val="00157102"/>
    <w:rsid w:val="00160D00"/>
    <w:rsid w:val="001620C5"/>
    <w:rsid w:val="00174FA7"/>
    <w:rsid w:val="00175F73"/>
    <w:rsid w:val="001809BC"/>
    <w:rsid w:val="00180D14"/>
    <w:rsid w:val="0018363E"/>
    <w:rsid w:val="00185B35"/>
    <w:rsid w:val="00185BEE"/>
    <w:rsid w:val="00187AE7"/>
    <w:rsid w:val="00187EBC"/>
    <w:rsid w:val="0019088B"/>
    <w:rsid w:val="001B78C6"/>
    <w:rsid w:val="001B795B"/>
    <w:rsid w:val="001B7DD1"/>
    <w:rsid w:val="001C3259"/>
    <w:rsid w:val="001C4132"/>
    <w:rsid w:val="001C6617"/>
    <w:rsid w:val="001D44CB"/>
    <w:rsid w:val="001E0EC7"/>
    <w:rsid w:val="001E2C67"/>
    <w:rsid w:val="001F2BC8"/>
    <w:rsid w:val="001F3CC1"/>
    <w:rsid w:val="001F5F6B"/>
    <w:rsid w:val="0021656D"/>
    <w:rsid w:val="002359E3"/>
    <w:rsid w:val="00243D86"/>
    <w:rsid w:val="00243EBC"/>
    <w:rsid w:val="002454B5"/>
    <w:rsid w:val="00246A35"/>
    <w:rsid w:val="00252FD6"/>
    <w:rsid w:val="00256CEF"/>
    <w:rsid w:val="0025723C"/>
    <w:rsid w:val="002737E5"/>
    <w:rsid w:val="002746BE"/>
    <w:rsid w:val="002778E6"/>
    <w:rsid w:val="00283CEB"/>
    <w:rsid w:val="00284348"/>
    <w:rsid w:val="002945AB"/>
    <w:rsid w:val="002A11AF"/>
    <w:rsid w:val="002A3BC3"/>
    <w:rsid w:val="002B24E8"/>
    <w:rsid w:val="002B283E"/>
    <w:rsid w:val="002C0012"/>
    <w:rsid w:val="002C14B2"/>
    <w:rsid w:val="002E1A7B"/>
    <w:rsid w:val="002F51F5"/>
    <w:rsid w:val="00303FC8"/>
    <w:rsid w:val="00304467"/>
    <w:rsid w:val="00312137"/>
    <w:rsid w:val="00314E65"/>
    <w:rsid w:val="0032365D"/>
    <w:rsid w:val="00325EB8"/>
    <w:rsid w:val="0032740C"/>
    <w:rsid w:val="00330359"/>
    <w:rsid w:val="003324C9"/>
    <w:rsid w:val="00332F26"/>
    <w:rsid w:val="00333772"/>
    <w:rsid w:val="0033762F"/>
    <w:rsid w:val="00341EC8"/>
    <w:rsid w:val="00350D02"/>
    <w:rsid w:val="00354334"/>
    <w:rsid w:val="00355F75"/>
    <w:rsid w:val="00355F9A"/>
    <w:rsid w:val="00356046"/>
    <w:rsid w:val="00356D11"/>
    <w:rsid w:val="00362B74"/>
    <w:rsid w:val="00366C7E"/>
    <w:rsid w:val="00373CAE"/>
    <w:rsid w:val="00374881"/>
    <w:rsid w:val="003773BF"/>
    <w:rsid w:val="00382DA0"/>
    <w:rsid w:val="00383DA5"/>
    <w:rsid w:val="003843A9"/>
    <w:rsid w:val="00384EA3"/>
    <w:rsid w:val="003A39A1"/>
    <w:rsid w:val="003C2191"/>
    <w:rsid w:val="003D3863"/>
    <w:rsid w:val="003E037F"/>
    <w:rsid w:val="003E37CA"/>
    <w:rsid w:val="003F2C4A"/>
    <w:rsid w:val="00401143"/>
    <w:rsid w:val="004110DE"/>
    <w:rsid w:val="00411BAC"/>
    <w:rsid w:val="00412ECF"/>
    <w:rsid w:val="004163AD"/>
    <w:rsid w:val="00421260"/>
    <w:rsid w:val="00424286"/>
    <w:rsid w:val="00427CF4"/>
    <w:rsid w:val="004301D9"/>
    <w:rsid w:val="0044085A"/>
    <w:rsid w:val="0044115A"/>
    <w:rsid w:val="00443062"/>
    <w:rsid w:val="004506DD"/>
    <w:rsid w:val="0045441B"/>
    <w:rsid w:val="00463C45"/>
    <w:rsid w:val="00467A4E"/>
    <w:rsid w:val="00470FFA"/>
    <w:rsid w:val="0047475B"/>
    <w:rsid w:val="004753AA"/>
    <w:rsid w:val="0048255F"/>
    <w:rsid w:val="00483E37"/>
    <w:rsid w:val="00490C77"/>
    <w:rsid w:val="00491241"/>
    <w:rsid w:val="004A1331"/>
    <w:rsid w:val="004B1206"/>
    <w:rsid w:val="004B1E76"/>
    <w:rsid w:val="004B21A5"/>
    <w:rsid w:val="004B3B60"/>
    <w:rsid w:val="004B3CF0"/>
    <w:rsid w:val="004C0925"/>
    <w:rsid w:val="004C0B36"/>
    <w:rsid w:val="004C5229"/>
    <w:rsid w:val="004D62B4"/>
    <w:rsid w:val="004E1154"/>
    <w:rsid w:val="004E3AA3"/>
    <w:rsid w:val="004F3FC6"/>
    <w:rsid w:val="005037F0"/>
    <w:rsid w:val="005056C8"/>
    <w:rsid w:val="005058E2"/>
    <w:rsid w:val="00516A86"/>
    <w:rsid w:val="0051769B"/>
    <w:rsid w:val="005178C0"/>
    <w:rsid w:val="0052429E"/>
    <w:rsid w:val="005258E7"/>
    <w:rsid w:val="005275F6"/>
    <w:rsid w:val="00572102"/>
    <w:rsid w:val="00575A0E"/>
    <w:rsid w:val="00584D59"/>
    <w:rsid w:val="0058600D"/>
    <w:rsid w:val="00594EE5"/>
    <w:rsid w:val="005A03ED"/>
    <w:rsid w:val="005A16EE"/>
    <w:rsid w:val="005A6A39"/>
    <w:rsid w:val="005B3626"/>
    <w:rsid w:val="005B3F53"/>
    <w:rsid w:val="005D4732"/>
    <w:rsid w:val="005D72C1"/>
    <w:rsid w:val="005E28EF"/>
    <w:rsid w:val="005E50B5"/>
    <w:rsid w:val="005F1BB0"/>
    <w:rsid w:val="0061310B"/>
    <w:rsid w:val="006138A3"/>
    <w:rsid w:val="00617C2F"/>
    <w:rsid w:val="00625C01"/>
    <w:rsid w:val="006261E7"/>
    <w:rsid w:val="00626296"/>
    <w:rsid w:val="006303AD"/>
    <w:rsid w:val="00634375"/>
    <w:rsid w:val="00655DBD"/>
    <w:rsid w:val="00656C4D"/>
    <w:rsid w:val="00661C4C"/>
    <w:rsid w:val="00674F3E"/>
    <w:rsid w:val="006777C0"/>
    <w:rsid w:val="00683029"/>
    <w:rsid w:val="00687EF4"/>
    <w:rsid w:val="00692785"/>
    <w:rsid w:val="00692CBC"/>
    <w:rsid w:val="0069388E"/>
    <w:rsid w:val="0069620C"/>
    <w:rsid w:val="00696531"/>
    <w:rsid w:val="006A2B5D"/>
    <w:rsid w:val="006B57AD"/>
    <w:rsid w:val="006C62AE"/>
    <w:rsid w:val="006C7C41"/>
    <w:rsid w:val="006D6DB6"/>
    <w:rsid w:val="006E19BF"/>
    <w:rsid w:val="006E5716"/>
    <w:rsid w:val="006F4DBA"/>
    <w:rsid w:val="006F7BD5"/>
    <w:rsid w:val="00703403"/>
    <w:rsid w:val="00704CF8"/>
    <w:rsid w:val="00721BA8"/>
    <w:rsid w:val="00726403"/>
    <w:rsid w:val="007302B3"/>
    <w:rsid w:val="00730733"/>
    <w:rsid w:val="00730E3A"/>
    <w:rsid w:val="0073678F"/>
    <w:rsid w:val="00736AAF"/>
    <w:rsid w:val="00755516"/>
    <w:rsid w:val="007619A1"/>
    <w:rsid w:val="00763AF5"/>
    <w:rsid w:val="00765B2A"/>
    <w:rsid w:val="0077282C"/>
    <w:rsid w:val="00783A34"/>
    <w:rsid w:val="00783D8D"/>
    <w:rsid w:val="007850E0"/>
    <w:rsid w:val="007855A9"/>
    <w:rsid w:val="007A689D"/>
    <w:rsid w:val="007B2E6D"/>
    <w:rsid w:val="007C32D5"/>
    <w:rsid w:val="007C47CB"/>
    <w:rsid w:val="007C6B52"/>
    <w:rsid w:val="007D16C5"/>
    <w:rsid w:val="007D7617"/>
    <w:rsid w:val="008017D9"/>
    <w:rsid w:val="00813FC5"/>
    <w:rsid w:val="00821C42"/>
    <w:rsid w:val="0083514B"/>
    <w:rsid w:val="00842D42"/>
    <w:rsid w:val="00843244"/>
    <w:rsid w:val="00850180"/>
    <w:rsid w:val="0085471A"/>
    <w:rsid w:val="0085727C"/>
    <w:rsid w:val="00862FE4"/>
    <w:rsid w:val="0086389A"/>
    <w:rsid w:val="00866475"/>
    <w:rsid w:val="00871CD4"/>
    <w:rsid w:val="00874A29"/>
    <w:rsid w:val="0087605E"/>
    <w:rsid w:val="00876AD9"/>
    <w:rsid w:val="00881F19"/>
    <w:rsid w:val="00883864"/>
    <w:rsid w:val="008917F0"/>
    <w:rsid w:val="008A7138"/>
    <w:rsid w:val="008B1A00"/>
    <w:rsid w:val="008B1FEE"/>
    <w:rsid w:val="008B66AB"/>
    <w:rsid w:val="008C21D9"/>
    <w:rsid w:val="008C7374"/>
    <w:rsid w:val="008D77EB"/>
    <w:rsid w:val="008D7A8E"/>
    <w:rsid w:val="008E0814"/>
    <w:rsid w:val="008F041E"/>
    <w:rsid w:val="008F1660"/>
    <w:rsid w:val="008F77E0"/>
    <w:rsid w:val="00900C31"/>
    <w:rsid w:val="00903C32"/>
    <w:rsid w:val="00905C96"/>
    <w:rsid w:val="00911C09"/>
    <w:rsid w:val="00916B16"/>
    <w:rsid w:val="009173B9"/>
    <w:rsid w:val="00923326"/>
    <w:rsid w:val="0093335D"/>
    <w:rsid w:val="0093613E"/>
    <w:rsid w:val="00943026"/>
    <w:rsid w:val="00947F9F"/>
    <w:rsid w:val="00950120"/>
    <w:rsid w:val="00956BC1"/>
    <w:rsid w:val="0096132B"/>
    <w:rsid w:val="00965396"/>
    <w:rsid w:val="00966B81"/>
    <w:rsid w:val="00967D4B"/>
    <w:rsid w:val="00976021"/>
    <w:rsid w:val="00976E11"/>
    <w:rsid w:val="00977526"/>
    <w:rsid w:val="00977B21"/>
    <w:rsid w:val="009828A9"/>
    <w:rsid w:val="00984532"/>
    <w:rsid w:val="009B354A"/>
    <w:rsid w:val="009C7720"/>
    <w:rsid w:val="009C772A"/>
    <w:rsid w:val="009F6F54"/>
    <w:rsid w:val="00A02D9D"/>
    <w:rsid w:val="00A1123E"/>
    <w:rsid w:val="00A23AFA"/>
    <w:rsid w:val="00A23BA9"/>
    <w:rsid w:val="00A31B3E"/>
    <w:rsid w:val="00A3443F"/>
    <w:rsid w:val="00A445CE"/>
    <w:rsid w:val="00A44D09"/>
    <w:rsid w:val="00A50074"/>
    <w:rsid w:val="00A532F3"/>
    <w:rsid w:val="00A55F55"/>
    <w:rsid w:val="00A617E6"/>
    <w:rsid w:val="00A62334"/>
    <w:rsid w:val="00A6625E"/>
    <w:rsid w:val="00A83AF9"/>
    <w:rsid w:val="00A83E50"/>
    <w:rsid w:val="00A8489E"/>
    <w:rsid w:val="00A87014"/>
    <w:rsid w:val="00A97F29"/>
    <w:rsid w:val="00AA2A9D"/>
    <w:rsid w:val="00AA50C4"/>
    <w:rsid w:val="00AA6130"/>
    <w:rsid w:val="00AB0C57"/>
    <w:rsid w:val="00AC1BA9"/>
    <w:rsid w:val="00AC2903"/>
    <w:rsid w:val="00AC29F3"/>
    <w:rsid w:val="00AC4950"/>
    <w:rsid w:val="00AD112C"/>
    <w:rsid w:val="00AD1BBB"/>
    <w:rsid w:val="00AE0439"/>
    <w:rsid w:val="00AE4C63"/>
    <w:rsid w:val="00AF5763"/>
    <w:rsid w:val="00B00787"/>
    <w:rsid w:val="00B062FC"/>
    <w:rsid w:val="00B12A1D"/>
    <w:rsid w:val="00B17980"/>
    <w:rsid w:val="00B20BB3"/>
    <w:rsid w:val="00B231E5"/>
    <w:rsid w:val="00B24AA7"/>
    <w:rsid w:val="00B253EA"/>
    <w:rsid w:val="00B3093D"/>
    <w:rsid w:val="00B318F5"/>
    <w:rsid w:val="00B32735"/>
    <w:rsid w:val="00B40820"/>
    <w:rsid w:val="00B44E22"/>
    <w:rsid w:val="00B569AF"/>
    <w:rsid w:val="00B60220"/>
    <w:rsid w:val="00B60925"/>
    <w:rsid w:val="00B63E76"/>
    <w:rsid w:val="00B8702E"/>
    <w:rsid w:val="00B93920"/>
    <w:rsid w:val="00BA0E88"/>
    <w:rsid w:val="00BA37BD"/>
    <w:rsid w:val="00BB7DE2"/>
    <w:rsid w:val="00BD4726"/>
    <w:rsid w:val="00BD779B"/>
    <w:rsid w:val="00BE43A8"/>
    <w:rsid w:val="00BF0E74"/>
    <w:rsid w:val="00BF6D4C"/>
    <w:rsid w:val="00C01116"/>
    <w:rsid w:val="00C01F8F"/>
    <w:rsid w:val="00C02B87"/>
    <w:rsid w:val="00C13B50"/>
    <w:rsid w:val="00C17DF8"/>
    <w:rsid w:val="00C309CC"/>
    <w:rsid w:val="00C4086D"/>
    <w:rsid w:val="00C43646"/>
    <w:rsid w:val="00C45865"/>
    <w:rsid w:val="00C5377F"/>
    <w:rsid w:val="00C54F92"/>
    <w:rsid w:val="00C6530B"/>
    <w:rsid w:val="00C92F87"/>
    <w:rsid w:val="00C9745B"/>
    <w:rsid w:val="00CA1896"/>
    <w:rsid w:val="00CA3B8C"/>
    <w:rsid w:val="00CA6CF5"/>
    <w:rsid w:val="00CB269D"/>
    <w:rsid w:val="00CB5B28"/>
    <w:rsid w:val="00CC4B17"/>
    <w:rsid w:val="00CE2610"/>
    <w:rsid w:val="00CF5371"/>
    <w:rsid w:val="00CF7997"/>
    <w:rsid w:val="00CF7C95"/>
    <w:rsid w:val="00D0323A"/>
    <w:rsid w:val="00D0412A"/>
    <w:rsid w:val="00D0559F"/>
    <w:rsid w:val="00D077E9"/>
    <w:rsid w:val="00D114F6"/>
    <w:rsid w:val="00D13077"/>
    <w:rsid w:val="00D16C42"/>
    <w:rsid w:val="00D1735A"/>
    <w:rsid w:val="00D27A85"/>
    <w:rsid w:val="00D30419"/>
    <w:rsid w:val="00D33A4F"/>
    <w:rsid w:val="00D360CA"/>
    <w:rsid w:val="00D40A1C"/>
    <w:rsid w:val="00D42CB7"/>
    <w:rsid w:val="00D535DA"/>
    <w:rsid w:val="00D5413D"/>
    <w:rsid w:val="00D570A9"/>
    <w:rsid w:val="00D70D02"/>
    <w:rsid w:val="00D72792"/>
    <w:rsid w:val="00D770C7"/>
    <w:rsid w:val="00D77504"/>
    <w:rsid w:val="00D81E0D"/>
    <w:rsid w:val="00D821CA"/>
    <w:rsid w:val="00D824CE"/>
    <w:rsid w:val="00D82A6C"/>
    <w:rsid w:val="00D8659F"/>
    <w:rsid w:val="00D867CD"/>
    <w:rsid w:val="00D868BF"/>
    <w:rsid w:val="00D86945"/>
    <w:rsid w:val="00D90290"/>
    <w:rsid w:val="00D91915"/>
    <w:rsid w:val="00D9217A"/>
    <w:rsid w:val="00D97589"/>
    <w:rsid w:val="00DA5432"/>
    <w:rsid w:val="00DB2004"/>
    <w:rsid w:val="00DC29FC"/>
    <w:rsid w:val="00DD152F"/>
    <w:rsid w:val="00DE0C4C"/>
    <w:rsid w:val="00DE213F"/>
    <w:rsid w:val="00DE6F02"/>
    <w:rsid w:val="00DF027C"/>
    <w:rsid w:val="00DF1577"/>
    <w:rsid w:val="00E00A32"/>
    <w:rsid w:val="00E22ACD"/>
    <w:rsid w:val="00E24686"/>
    <w:rsid w:val="00E26888"/>
    <w:rsid w:val="00E31C59"/>
    <w:rsid w:val="00E36C73"/>
    <w:rsid w:val="00E41428"/>
    <w:rsid w:val="00E51DA8"/>
    <w:rsid w:val="00E53865"/>
    <w:rsid w:val="00E53A18"/>
    <w:rsid w:val="00E620B0"/>
    <w:rsid w:val="00E64B05"/>
    <w:rsid w:val="00E75E4F"/>
    <w:rsid w:val="00E81B40"/>
    <w:rsid w:val="00E85764"/>
    <w:rsid w:val="00EB67A5"/>
    <w:rsid w:val="00EC4391"/>
    <w:rsid w:val="00ED1312"/>
    <w:rsid w:val="00ED6AFF"/>
    <w:rsid w:val="00ED76EB"/>
    <w:rsid w:val="00EE142E"/>
    <w:rsid w:val="00EE51D8"/>
    <w:rsid w:val="00EF4DD2"/>
    <w:rsid w:val="00EF555B"/>
    <w:rsid w:val="00F027BB"/>
    <w:rsid w:val="00F11DCF"/>
    <w:rsid w:val="00F162EA"/>
    <w:rsid w:val="00F21717"/>
    <w:rsid w:val="00F23F34"/>
    <w:rsid w:val="00F31DB8"/>
    <w:rsid w:val="00F3238C"/>
    <w:rsid w:val="00F43E2C"/>
    <w:rsid w:val="00F45258"/>
    <w:rsid w:val="00F524ED"/>
    <w:rsid w:val="00F52D27"/>
    <w:rsid w:val="00F54C57"/>
    <w:rsid w:val="00F579F1"/>
    <w:rsid w:val="00F57E68"/>
    <w:rsid w:val="00F620B6"/>
    <w:rsid w:val="00F72F6B"/>
    <w:rsid w:val="00F827F1"/>
    <w:rsid w:val="00F830C7"/>
    <w:rsid w:val="00F83527"/>
    <w:rsid w:val="00F84BF5"/>
    <w:rsid w:val="00FA0432"/>
    <w:rsid w:val="00FA0E85"/>
    <w:rsid w:val="00FA4075"/>
    <w:rsid w:val="00FA52B5"/>
    <w:rsid w:val="00FA61FB"/>
    <w:rsid w:val="00FA652D"/>
    <w:rsid w:val="00FC6958"/>
    <w:rsid w:val="00FC7D68"/>
    <w:rsid w:val="00FD0689"/>
    <w:rsid w:val="00FD583F"/>
    <w:rsid w:val="00FD7488"/>
    <w:rsid w:val="00FF16B4"/>
    <w:rsid w:val="00FF252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A08861"/>
  <w15:docId w15:val="{D002E993-52AB-41FA-BCB2-C62C8ACD5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9AF"/>
  </w:style>
  <w:style w:type="paragraph" w:styleId="Heading1">
    <w:name w:val="heading 1"/>
    <w:basedOn w:val="Normal"/>
    <w:next w:val="Normal"/>
    <w:link w:val="Heading1Char"/>
    <w:uiPriority w:val="9"/>
    <w:qFormat/>
    <w:rsid w:val="00696531"/>
    <w:pPr>
      <w:keepNext/>
      <w:keepLines/>
      <w:spacing w:before="320" w:after="0" w:line="240" w:lineRule="auto"/>
      <w:outlineLvl w:val="0"/>
    </w:pPr>
    <w:rPr>
      <w:rFonts w:asciiTheme="majorHAnsi" w:eastAsiaTheme="majorEastAsia" w:hAnsiTheme="majorHAnsi" w:cstheme="majorBidi"/>
      <w:color w:val="013A57" w:themeColor="accent1" w:themeShade="BF"/>
      <w:sz w:val="32"/>
      <w:szCs w:val="32"/>
    </w:rPr>
  </w:style>
  <w:style w:type="paragraph" w:styleId="Heading2">
    <w:name w:val="heading 2"/>
    <w:basedOn w:val="Normal"/>
    <w:next w:val="Normal"/>
    <w:link w:val="Heading2Char"/>
    <w:uiPriority w:val="9"/>
    <w:unhideWhenUsed/>
    <w:qFormat/>
    <w:rsid w:val="00696531"/>
    <w:pPr>
      <w:keepNext/>
      <w:keepLines/>
      <w:spacing w:before="80" w:after="0" w:line="240" w:lineRule="auto"/>
      <w:outlineLvl w:val="1"/>
    </w:pPr>
    <w:rPr>
      <w:rFonts w:asciiTheme="majorHAnsi" w:eastAsiaTheme="majorEastAsia" w:hAnsiTheme="majorHAnsi" w:cstheme="majorBidi"/>
      <w:color w:val="2E287F" w:themeColor="text1" w:themeTint="BF"/>
      <w:sz w:val="28"/>
      <w:szCs w:val="28"/>
    </w:rPr>
  </w:style>
  <w:style w:type="paragraph" w:styleId="Heading3">
    <w:name w:val="heading 3"/>
    <w:basedOn w:val="Normal"/>
    <w:next w:val="Normal"/>
    <w:link w:val="Heading3Char"/>
    <w:uiPriority w:val="9"/>
    <w:semiHidden/>
    <w:unhideWhenUsed/>
    <w:qFormat/>
    <w:rsid w:val="00696531"/>
    <w:pPr>
      <w:keepNext/>
      <w:keepLines/>
      <w:spacing w:before="40" w:after="0" w:line="240" w:lineRule="auto"/>
      <w:outlineLvl w:val="2"/>
    </w:pPr>
    <w:rPr>
      <w:rFonts w:asciiTheme="majorHAnsi" w:eastAsiaTheme="majorEastAsia" w:hAnsiTheme="majorHAnsi" w:cstheme="majorBidi"/>
      <w:color w:val="082A75" w:themeColor="text2"/>
      <w:sz w:val="24"/>
      <w:szCs w:val="24"/>
    </w:rPr>
  </w:style>
  <w:style w:type="paragraph" w:styleId="Heading4">
    <w:name w:val="heading 4"/>
    <w:basedOn w:val="Normal"/>
    <w:next w:val="Normal"/>
    <w:link w:val="Heading4Char"/>
    <w:uiPriority w:val="9"/>
    <w:semiHidden/>
    <w:unhideWhenUsed/>
    <w:qFormat/>
    <w:rsid w:val="0069653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696531"/>
    <w:pPr>
      <w:keepNext/>
      <w:keepLines/>
      <w:spacing w:before="40" w:after="0"/>
      <w:outlineLvl w:val="4"/>
    </w:pPr>
    <w:rPr>
      <w:rFonts w:asciiTheme="majorHAnsi" w:eastAsiaTheme="majorEastAsia" w:hAnsiTheme="majorHAnsi" w:cstheme="majorBidi"/>
      <w:color w:val="082A75" w:themeColor="text2"/>
      <w:sz w:val="22"/>
      <w:szCs w:val="22"/>
    </w:rPr>
  </w:style>
  <w:style w:type="paragraph" w:styleId="Heading6">
    <w:name w:val="heading 6"/>
    <w:basedOn w:val="Normal"/>
    <w:next w:val="Normal"/>
    <w:link w:val="Heading6Char"/>
    <w:uiPriority w:val="9"/>
    <w:semiHidden/>
    <w:unhideWhenUsed/>
    <w:qFormat/>
    <w:rsid w:val="00696531"/>
    <w:pPr>
      <w:keepNext/>
      <w:keepLines/>
      <w:spacing w:before="40" w:after="0"/>
      <w:outlineLvl w:val="5"/>
    </w:pPr>
    <w:rPr>
      <w:rFonts w:asciiTheme="majorHAnsi" w:eastAsiaTheme="majorEastAsia" w:hAnsiTheme="majorHAnsi" w:cstheme="majorBidi"/>
      <w:i/>
      <w:iCs/>
      <w:color w:val="082A75" w:themeColor="text2"/>
      <w:sz w:val="21"/>
      <w:szCs w:val="21"/>
    </w:rPr>
  </w:style>
  <w:style w:type="paragraph" w:styleId="Heading7">
    <w:name w:val="heading 7"/>
    <w:basedOn w:val="Normal"/>
    <w:next w:val="Normal"/>
    <w:link w:val="Heading7Char"/>
    <w:uiPriority w:val="9"/>
    <w:semiHidden/>
    <w:unhideWhenUsed/>
    <w:qFormat/>
    <w:rsid w:val="00696531"/>
    <w:pPr>
      <w:keepNext/>
      <w:keepLines/>
      <w:spacing w:before="40" w:after="0"/>
      <w:outlineLvl w:val="6"/>
    </w:pPr>
    <w:rPr>
      <w:rFonts w:asciiTheme="majorHAnsi" w:eastAsiaTheme="majorEastAsia" w:hAnsiTheme="majorHAnsi" w:cstheme="majorBidi"/>
      <w:i/>
      <w:iCs/>
      <w:color w:val="01273A" w:themeColor="accent1" w:themeShade="80"/>
      <w:sz w:val="21"/>
      <w:szCs w:val="21"/>
    </w:rPr>
  </w:style>
  <w:style w:type="paragraph" w:styleId="Heading8">
    <w:name w:val="heading 8"/>
    <w:basedOn w:val="Normal"/>
    <w:next w:val="Normal"/>
    <w:link w:val="Heading8Char"/>
    <w:uiPriority w:val="9"/>
    <w:semiHidden/>
    <w:unhideWhenUsed/>
    <w:qFormat/>
    <w:rsid w:val="00696531"/>
    <w:pPr>
      <w:keepNext/>
      <w:keepLines/>
      <w:spacing w:before="40" w:after="0"/>
      <w:outlineLvl w:val="7"/>
    </w:pPr>
    <w:rPr>
      <w:rFonts w:asciiTheme="majorHAnsi" w:eastAsiaTheme="majorEastAsia" w:hAnsiTheme="majorHAnsi" w:cstheme="majorBidi"/>
      <w:b/>
      <w:bCs/>
      <w:color w:val="082A75" w:themeColor="text2"/>
    </w:rPr>
  </w:style>
  <w:style w:type="paragraph" w:styleId="Heading9">
    <w:name w:val="heading 9"/>
    <w:basedOn w:val="Normal"/>
    <w:next w:val="Normal"/>
    <w:link w:val="Heading9Char"/>
    <w:uiPriority w:val="9"/>
    <w:semiHidden/>
    <w:unhideWhenUsed/>
    <w:qFormat/>
    <w:rsid w:val="00696531"/>
    <w:pPr>
      <w:keepNext/>
      <w:keepLines/>
      <w:spacing w:before="40" w:after="0"/>
      <w:outlineLvl w:val="8"/>
    </w:pPr>
    <w:rPr>
      <w:rFonts w:asciiTheme="majorHAnsi" w:eastAsiaTheme="majorEastAsia" w:hAnsiTheme="majorHAnsi" w:cstheme="majorBidi"/>
      <w:b/>
      <w:bCs/>
      <w:i/>
      <w:iCs/>
      <w:color w:val="082A75"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next w:val="Normal"/>
    <w:link w:val="TitleChar"/>
    <w:uiPriority w:val="10"/>
    <w:qFormat/>
    <w:rsid w:val="00696531"/>
    <w:pPr>
      <w:spacing w:after="0" w:line="240" w:lineRule="auto"/>
      <w:contextualSpacing/>
    </w:pPr>
    <w:rPr>
      <w:rFonts w:asciiTheme="majorHAnsi" w:eastAsiaTheme="majorEastAsia" w:hAnsiTheme="majorHAnsi" w:cstheme="majorBidi"/>
      <w:color w:val="024F75" w:themeColor="accent1"/>
      <w:spacing w:val="-10"/>
      <w:sz w:val="56"/>
      <w:szCs w:val="56"/>
    </w:rPr>
  </w:style>
  <w:style w:type="character" w:customStyle="1" w:styleId="TitleChar">
    <w:name w:val="Title Char"/>
    <w:basedOn w:val="DefaultParagraphFont"/>
    <w:link w:val="Title"/>
    <w:uiPriority w:val="10"/>
    <w:rsid w:val="00696531"/>
    <w:rPr>
      <w:rFonts w:asciiTheme="majorHAnsi" w:eastAsiaTheme="majorEastAsia" w:hAnsiTheme="majorHAnsi" w:cstheme="majorBidi"/>
      <w:color w:val="024F75" w:themeColor="accent1"/>
      <w:spacing w:val="-10"/>
      <w:sz w:val="56"/>
      <w:szCs w:val="56"/>
    </w:rPr>
  </w:style>
  <w:style w:type="paragraph" w:styleId="Subtitle">
    <w:name w:val="Subtitle"/>
    <w:basedOn w:val="Normal"/>
    <w:next w:val="Normal"/>
    <w:link w:val="SubtitleChar"/>
    <w:uiPriority w:val="11"/>
    <w:qFormat/>
    <w:rsid w:val="0069653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96531"/>
    <w:rPr>
      <w:rFonts w:asciiTheme="majorHAnsi" w:eastAsiaTheme="majorEastAsia" w:hAnsiTheme="majorHAnsi" w:cstheme="majorBidi"/>
      <w:sz w:val="24"/>
      <w:szCs w:val="24"/>
    </w:rPr>
  </w:style>
  <w:style w:type="character" w:customStyle="1" w:styleId="Heading1Char">
    <w:name w:val="Heading 1 Char"/>
    <w:basedOn w:val="DefaultParagraphFont"/>
    <w:link w:val="Heading1"/>
    <w:uiPriority w:val="9"/>
    <w:rsid w:val="00696531"/>
    <w:rPr>
      <w:rFonts w:asciiTheme="majorHAnsi" w:eastAsiaTheme="majorEastAsia" w:hAnsiTheme="majorHAnsi" w:cstheme="majorBidi"/>
      <w:color w:val="013A57" w:themeColor="accent1" w:themeShade="BF"/>
      <w:sz w:val="3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rsid w:val="00B231E5"/>
    <w:pPr>
      <w:spacing w:line="240" w:lineRule="auto"/>
      <w:jc w:val="right"/>
    </w:pPr>
  </w:style>
  <w:style w:type="character" w:customStyle="1" w:styleId="Heading2Char">
    <w:name w:val="Heading 2 Char"/>
    <w:basedOn w:val="DefaultParagraphFont"/>
    <w:link w:val="Heading2"/>
    <w:uiPriority w:val="9"/>
    <w:rsid w:val="00696531"/>
    <w:rPr>
      <w:rFonts w:asciiTheme="majorHAnsi" w:eastAsiaTheme="majorEastAsia" w:hAnsiTheme="majorHAnsi" w:cstheme="majorBidi"/>
      <w:color w:val="2E287F" w:themeColor="text1" w:themeTint="BF"/>
      <w:sz w:val="28"/>
      <w:szCs w:val="28"/>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rsid w:val="00DF027C"/>
    <w:rPr>
      <w:b/>
    </w:rPr>
  </w:style>
  <w:style w:type="paragraph" w:customStyle="1" w:styleId="EmphasisText">
    <w:name w:val="Emphasis Text"/>
    <w:basedOn w:val="Normal"/>
    <w:link w:val="EmphasisTextChar"/>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683029"/>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696531"/>
    <w:rPr>
      <w:rFonts w:asciiTheme="majorHAnsi" w:eastAsiaTheme="majorEastAsia" w:hAnsiTheme="majorHAnsi" w:cstheme="majorBidi"/>
      <w:sz w:val="22"/>
      <w:szCs w:val="22"/>
    </w:rPr>
  </w:style>
  <w:style w:type="paragraph" w:styleId="ListParagraph">
    <w:name w:val="List Paragraph"/>
    <w:basedOn w:val="Normal"/>
    <w:uiPriority w:val="34"/>
    <w:qFormat/>
    <w:rsid w:val="00FF2521"/>
    <w:pPr>
      <w:ind w:left="720"/>
      <w:contextualSpacing/>
    </w:pPr>
  </w:style>
  <w:style w:type="character" w:customStyle="1" w:styleId="Heading5Char">
    <w:name w:val="Heading 5 Char"/>
    <w:basedOn w:val="DefaultParagraphFont"/>
    <w:link w:val="Heading5"/>
    <w:uiPriority w:val="9"/>
    <w:semiHidden/>
    <w:rsid w:val="00696531"/>
    <w:rPr>
      <w:rFonts w:asciiTheme="majorHAnsi" w:eastAsiaTheme="majorEastAsia" w:hAnsiTheme="majorHAnsi" w:cstheme="majorBidi"/>
      <w:color w:val="082A75" w:themeColor="text2"/>
      <w:sz w:val="22"/>
      <w:szCs w:val="22"/>
    </w:rPr>
  </w:style>
  <w:style w:type="character" w:customStyle="1" w:styleId="Heading3Char">
    <w:name w:val="Heading 3 Char"/>
    <w:basedOn w:val="DefaultParagraphFont"/>
    <w:link w:val="Heading3"/>
    <w:uiPriority w:val="9"/>
    <w:semiHidden/>
    <w:rsid w:val="00696531"/>
    <w:rPr>
      <w:rFonts w:asciiTheme="majorHAnsi" w:eastAsiaTheme="majorEastAsia" w:hAnsiTheme="majorHAnsi" w:cstheme="majorBidi"/>
      <w:color w:val="082A75" w:themeColor="text2"/>
      <w:sz w:val="24"/>
      <w:szCs w:val="24"/>
    </w:rPr>
  </w:style>
  <w:style w:type="character" w:customStyle="1" w:styleId="Heading6Char">
    <w:name w:val="Heading 6 Char"/>
    <w:basedOn w:val="DefaultParagraphFont"/>
    <w:link w:val="Heading6"/>
    <w:uiPriority w:val="9"/>
    <w:semiHidden/>
    <w:rsid w:val="00696531"/>
    <w:rPr>
      <w:rFonts w:asciiTheme="majorHAnsi" w:eastAsiaTheme="majorEastAsia" w:hAnsiTheme="majorHAnsi" w:cstheme="majorBidi"/>
      <w:i/>
      <w:iCs/>
      <w:color w:val="082A75" w:themeColor="text2"/>
      <w:sz w:val="21"/>
      <w:szCs w:val="21"/>
    </w:rPr>
  </w:style>
  <w:style w:type="character" w:customStyle="1" w:styleId="Heading7Char">
    <w:name w:val="Heading 7 Char"/>
    <w:basedOn w:val="DefaultParagraphFont"/>
    <w:link w:val="Heading7"/>
    <w:uiPriority w:val="9"/>
    <w:semiHidden/>
    <w:rsid w:val="00696531"/>
    <w:rPr>
      <w:rFonts w:asciiTheme="majorHAnsi" w:eastAsiaTheme="majorEastAsia" w:hAnsiTheme="majorHAnsi" w:cstheme="majorBidi"/>
      <w:i/>
      <w:iCs/>
      <w:color w:val="01273A" w:themeColor="accent1" w:themeShade="80"/>
      <w:sz w:val="21"/>
      <w:szCs w:val="21"/>
    </w:rPr>
  </w:style>
  <w:style w:type="character" w:customStyle="1" w:styleId="Heading8Char">
    <w:name w:val="Heading 8 Char"/>
    <w:basedOn w:val="DefaultParagraphFont"/>
    <w:link w:val="Heading8"/>
    <w:uiPriority w:val="9"/>
    <w:semiHidden/>
    <w:rsid w:val="00696531"/>
    <w:rPr>
      <w:rFonts w:asciiTheme="majorHAnsi" w:eastAsiaTheme="majorEastAsia" w:hAnsiTheme="majorHAnsi" w:cstheme="majorBidi"/>
      <w:b/>
      <w:bCs/>
      <w:color w:val="082A75" w:themeColor="text2"/>
    </w:rPr>
  </w:style>
  <w:style w:type="character" w:customStyle="1" w:styleId="Heading9Char">
    <w:name w:val="Heading 9 Char"/>
    <w:basedOn w:val="DefaultParagraphFont"/>
    <w:link w:val="Heading9"/>
    <w:uiPriority w:val="9"/>
    <w:semiHidden/>
    <w:rsid w:val="00696531"/>
    <w:rPr>
      <w:rFonts w:asciiTheme="majorHAnsi" w:eastAsiaTheme="majorEastAsia" w:hAnsiTheme="majorHAnsi" w:cstheme="majorBidi"/>
      <w:b/>
      <w:bCs/>
      <w:i/>
      <w:iCs/>
      <w:color w:val="082A75" w:themeColor="text2"/>
    </w:rPr>
  </w:style>
  <w:style w:type="paragraph" w:styleId="Caption">
    <w:name w:val="caption"/>
    <w:basedOn w:val="Normal"/>
    <w:next w:val="Normal"/>
    <w:uiPriority w:val="35"/>
    <w:semiHidden/>
    <w:unhideWhenUsed/>
    <w:qFormat/>
    <w:rsid w:val="00696531"/>
    <w:pPr>
      <w:spacing w:line="240" w:lineRule="auto"/>
    </w:pPr>
    <w:rPr>
      <w:b/>
      <w:bCs/>
      <w:smallCaps/>
      <w:color w:val="3B33A1" w:themeColor="text1" w:themeTint="A6"/>
      <w:spacing w:val="6"/>
    </w:rPr>
  </w:style>
  <w:style w:type="character" w:styleId="Strong">
    <w:name w:val="Strong"/>
    <w:basedOn w:val="DefaultParagraphFont"/>
    <w:uiPriority w:val="22"/>
    <w:qFormat/>
    <w:rsid w:val="00696531"/>
    <w:rPr>
      <w:b/>
      <w:bCs/>
    </w:rPr>
  </w:style>
  <w:style w:type="character" w:styleId="Emphasis">
    <w:name w:val="Emphasis"/>
    <w:basedOn w:val="DefaultParagraphFont"/>
    <w:uiPriority w:val="20"/>
    <w:qFormat/>
    <w:rsid w:val="00696531"/>
    <w:rPr>
      <w:i/>
      <w:iCs/>
    </w:rPr>
  </w:style>
  <w:style w:type="paragraph" w:styleId="NoSpacing">
    <w:name w:val="No Spacing"/>
    <w:uiPriority w:val="1"/>
    <w:qFormat/>
    <w:rsid w:val="00696531"/>
    <w:pPr>
      <w:spacing w:after="0" w:line="240" w:lineRule="auto"/>
    </w:pPr>
  </w:style>
  <w:style w:type="paragraph" w:styleId="Quote">
    <w:name w:val="Quote"/>
    <w:basedOn w:val="Normal"/>
    <w:next w:val="Normal"/>
    <w:link w:val="QuoteChar"/>
    <w:uiPriority w:val="29"/>
    <w:qFormat/>
    <w:rsid w:val="00696531"/>
    <w:pPr>
      <w:spacing w:before="160"/>
      <w:ind w:left="720" w:right="720"/>
    </w:pPr>
    <w:rPr>
      <w:i/>
      <w:iCs/>
      <w:color w:val="2E287F" w:themeColor="text1" w:themeTint="BF"/>
    </w:rPr>
  </w:style>
  <w:style w:type="character" w:customStyle="1" w:styleId="QuoteChar">
    <w:name w:val="Quote Char"/>
    <w:basedOn w:val="DefaultParagraphFont"/>
    <w:link w:val="Quote"/>
    <w:uiPriority w:val="29"/>
    <w:rsid w:val="00696531"/>
    <w:rPr>
      <w:i/>
      <w:iCs/>
      <w:color w:val="2E287F" w:themeColor="text1" w:themeTint="BF"/>
    </w:rPr>
  </w:style>
  <w:style w:type="paragraph" w:styleId="IntenseQuote">
    <w:name w:val="Intense Quote"/>
    <w:basedOn w:val="Normal"/>
    <w:next w:val="Normal"/>
    <w:link w:val="IntenseQuoteChar"/>
    <w:uiPriority w:val="30"/>
    <w:qFormat/>
    <w:rsid w:val="00696531"/>
    <w:pPr>
      <w:pBdr>
        <w:left w:val="single" w:sz="18" w:space="12" w:color="024F75" w:themeColor="accent1"/>
      </w:pBdr>
      <w:spacing w:before="100" w:beforeAutospacing="1" w:line="300" w:lineRule="auto"/>
      <w:ind w:left="1224" w:right="1224"/>
    </w:pPr>
    <w:rPr>
      <w:rFonts w:asciiTheme="majorHAnsi" w:eastAsiaTheme="majorEastAsia" w:hAnsiTheme="majorHAnsi" w:cstheme="majorBidi"/>
      <w:color w:val="024F75" w:themeColor="accent1"/>
      <w:sz w:val="28"/>
      <w:szCs w:val="28"/>
    </w:rPr>
  </w:style>
  <w:style w:type="character" w:customStyle="1" w:styleId="IntenseQuoteChar">
    <w:name w:val="Intense Quote Char"/>
    <w:basedOn w:val="DefaultParagraphFont"/>
    <w:link w:val="IntenseQuote"/>
    <w:uiPriority w:val="30"/>
    <w:rsid w:val="00696531"/>
    <w:rPr>
      <w:rFonts w:asciiTheme="majorHAnsi" w:eastAsiaTheme="majorEastAsia" w:hAnsiTheme="majorHAnsi" w:cstheme="majorBidi"/>
      <w:color w:val="024F75" w:themeColor="accent1"/>
      <w:sz w:val="28"/>
      <w:szCs w:val="28"/>
    </w:rPr>
  </w:style>
  <w:style w:type="character" w:styleId="SubtleEmphasis">
    <w:name w:val="Subtle Emphasis"/>
    <w:basedOn w:val="DefaultParagraphFont"/>
    <w:uiPriority w:val="19"/>
    <w:qFormat/>
    <w:rsid w:val="00696531"/>
    <w:rPr>
      <w:i/>
      <w:iCs/>
      <w:color w:val="2E287F" w:themeColor="text1" w:themeTint="BF"/>
    </w:rPr>
  </w:style>
  <w:style w:type="character" w:styleId="IntenseEmphasis">
    <w:name w:val="Intense Emphasis"/>
    <w:basedOn w:val="DefaultParagraphFont"/>
    <w:uiPriority w:val="21"/>
    <w:qFormat/>
    <w:rsid w:val="00696531"/>
    <w:rPr>
      <w:b/>
      <w:bCs/>
      <w:i/>
      <w:iCs/>
    </w:rPr>
  </w:style>
  <w:style w:type="character" w:styleId="SubtleReference">
    <w:name w:val="Subtle Reference"/>
    <w:basedOn w:val="DefaultParagraphFont"/>
    <w:uiPriority w:val="31"/>
    <w:qFormat/>
    <w:rsid w:val="00696531"/>
    <w:rPr>
      <w:smallCaps/>
      <w:color w:val="2E287F" w:themeColor="text1" w:themeTint="BF"/>
      <w:u w:val="single" w:color="5951C8" w:themeColor="text1" w:themeTint="80"/>
    </w:rPr>
  </w:style>
  <w:style w:type="character" w:styleId="IntenseReference">
    <w:name w:val="Intense Reference"/>
    <w:basedOn w:val="DefaultParagraphFont"/>
    <w:uiPriority w:val="32"/>
    <w:qFormat/>
    <w:rsid w:val="00696531"/>
    <w:rPr>
      <w:b/>
      <w:bCs/>
      <w:smallCaps/>
      <w:spacing w:val="5"/>
      <w:u w:val="single"/>
    </w:rPr>
  </w:style>
  <w:style w:type="character" w:styleId="BookTitle">
    <w:name w:val="Book Title"/>
    <w:basedOn w:val="DefaultParagraphFont"/>
    <w:uiPriority w:val="33"/>
    <w:qFormat/>
    <w:rsid w:val="00696531"/>
    <w:rPr>
      <w:b/>
      <w:bCs/>
      <w:smallCaps/>
    </w:rPr>
  </w:style>
  <w:style w:type="paragraph" w:styleId="TOCHeading">
    <w:name w:val="TOC Heading"/>
    <w:basedOn w:val="Heading1"/>
    <w:next w:val="Normal"/>
    <w:uiPriority w:val="39"/>
    <w:semiHidden/>
    <w:unhideWhenUsed/>
    <w:qFormat/>
    <w:rsid w:val="00696531"/>
    <w:pPr>
      <w:outlineLvl w:val="9"/>
    </w:pPr>
  </w:style>
  <w:style w:type="table" w:styleId="GridTable1Light">
    <w:name w:val="Grid Table 1 Light"/>
    <w:basedOn w:val="TableNormal"/>
    <w:uiPriority w:val="46"/>
    <w:rsid w:val="00B12A1D"/>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6719">
      <w:bodyDiv w:val="1"/>
      <w:marLeft w:val="0"/>
      <w:marRight w:val="0"/>
      <w:marTop w:val="0"/>
      <w:marBottom w:val="0"/>
      <w:divBdr>
        <w:top w:val="none" w:sz="0" w:space="0" w:color="auto"/>
        <w:left w:val="none" w:sz="0" w:space="0" w:color="auto"/>
        <w:bottom w:val="none" w:sz="0" w:space="0" w:color="auto"/>
        <w:right w:val="none" w:sz="0" w:space="0" w:color="auto"/>
      </w:divBdr>
    </w:div>
    <w:div w:id="39789323">
      <w:bodyDiv w:val="1"/>
      <w:marLeft w:val="0"/>
      <w:marRight w:val="0"/>
      <w:marTop w:val="0"/>
      <w:marBottom w:val="0"/>
      <w:divBdr>
        <w:top w:val="none" w:sz="0" w:space="0" w:color="auto"/>
        <w:left w:val="none" w:sz="0" w:space="0" w:color="auto"/>
        <w:bottom w:val="none" w:sz="0" w:space="0" w:color="auto"/>
        <w:right w:val="none" w:sz="0" w:space="0" w:color="auto"/>
      </w:divBdr>
    </w:div>
    <w:div w:id="42171752">
      <w:bodyDiv w:val="1"/>
      <w:marLeft w:val="0"/>
      <w:marRight w:val="0"/>
      <w:marTop w:val="0"/>
      <w:marBottom w:val="0"/>
      <w:divBdr>
        <w:top w:val="none" w:sz="0" w:space="0" w:color="auto"/>
        <w:left w:val="none" w:sz="0" w:space="0" w:color="auto"/>
        <w:bottom w:val="none" w:sz="0" w:space="0" w:color="auto"/>
        <w:right w:val="none" w:sz="0" w:space="0" w:color="auto"/>
      </w:divBdr>
      <w:divsChild>
        <w:div w:id="625279980">
          <w:marLeft w:val="0"/>
          <w:marRight w:val="0"/>
          <w:marTop w:val="0"/>
          <w:marBottom w:val="0"/>
          <w:divBdr>
            <w:top w:val="none" w:sz="0" w:space="0" w:color="auto"/>
            <w:left w:val="none" w:sz="0" w:space="0" w:color="auto"/>
            <w:bottom w:val="none" w:sz="0" w:space="0" w:color="auto"/>
            <w:right w:val="none" w:sz="0" w:space="0" w:color="auto"/>
          </w:divBdr>
          <w:divsChild>
            <w:div w:id="778720336">
              <w:marLeft w:val="0"/>
              <w:marRight w:val="0"/>
              <w:marTop w:val="0"/>
              <w:marBottom w:val="0"/>
              <w:divBdr>
                <w:top w:val="none" w:sz="0" w:space="0" w:color="auto"/>
                <w:left w:val="none" w:sz="0" w:space="0" w:color="auto"/>
                <w:bottom w:val="none" w:sz="0" w:space="0" w:color="auto"/>
                <w:right w:val="none" w:sz="0" w:space="0" w:color="auto"/>
              </w:divBdr>
              <w:divsChild>
                <w:div w:id="2105608774">
                  <w:marLeft w:val="0"/>
                  <w:marRight w:val="0"/>
                  <w:marTop w:val="0"/>
                  <w:marBottom w:val="0"/>
                  <w:divBdr>
                    <w:top w:val="none" w:sz="0" w:space="0" w:color="auto"/>
                    <w:left w:val="none" w:sz="0" w:space="0" w:color="auto"/>
                    <w:bottom w:val="none" w:sz="0" w:space="0" w:color="auto"/>
                    <w:right w:val="none" w:sz="0" w:space="0" w:color="auto"/>
                  </w:divBdr>
                  <w:divsChild>
                    <w:div w:id="766191138">
                      <w:marLeft w:val="0"/>
                      <w:marRight w:val="0"/>
                      <w:marTop w:val="0"/>
                      <w:marBottom w:val="0"/>
                      <w:divBdr>
                        <w:top w:val="none" w:sz="0" w:space="0" w:color="auto"/>
                        <w:left w:val="none" w:sz="0" w:space="0" w:color="auto"/>
                        <w:bottom w:val="none" w:sz="0" w:space="0" w:color="auto"/>
                        <w:right w:val="none" w:sz="0" w:space="0" w:color="auto"/>
                      </w:divBdr>
                      <w:divsChild>
                        <w:div w:id="1778792133">
                          <w:marLeft w:val="0"/>
                          <w:marRight w:val="0"/>
                          <w:marTop w:val="0"/>
                          <w:marBottom w:val="0"/>
                          <w:divBdr>
                            <w:top w:val="none" w:sz="0" w:space="0" w:color="auto"/>
                            <w:left w:val="none" w:sz="0" w:space="0" w:color="auto"/>
                            <w:bottom w:val="none" w:sz="0" w:space="0" w:color="auto"/>
                            <w:right w:val="none" w:sz="0" w:space="0" w:color="auto"/>
                          </w:divBdr>
                          <w:divsChild>
                            <w:div w:id="26053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35271">
      <w:bodyDiv w:val="1"/>
      <w:marLeft w:val="0"/>
      <w:marRight w:val="0"/>
      <w:marTop w:val="0"/>
      <w:marBottom w:val="0"/>
      <w:divBdr>
        <w:top w:val="none" w:sz="0" w:space="0" w:color="auto"/>
        <w:left w:val="none" w:sz="0" w:space="0" w:color="auto"/>
        <w:bottom w:val="none" w:sz="0" w:space="0" w:color="auto"/>
        <w:right w:val="none" w:sz="0" w:space="0" w:color="auto"/>
      </w:divBdr>
    </w:div>
    <w:div w:id="76561272">
      <w:bodyDiv w:val="1"/>
      <w:marLeft w:val="0"/>
      <w:marRight w:val="0"/>
      <w:marTop w:val="0"/>
      <w:marBottom w:val="0"/>
      <w:divBdr>
        <w:top w:val="none" w:sz="0" w:space="0" w:color="auto"/>
        <w:left w:val="none" w:sz="0" w:space="0" w:color="auto"/>
        <w:bottom w:val="none" w:sz="0" w:space="0" w:color="auto"/>
        <w:right w:val="none" w:sz="0" w:space="0" w:color="auto"/>
      </w:divBdr>
    </w:div>
    <w:div w:id="261648515">
      <w:bodyDiv w:val="1"/>
      <w:marLeft w:val="0"/>
      <w:marRight w:val="0"/>
      <w:marTop w:val="0"/>
      <w:marBottom w:val="0"/>
      <w:divBdr>
        <w:top w:val="none" w:sz="0" w:space="0" w:color="auto"/>
        <w:left w:val="none" w:sz="0" w:space="0" w:color="auto"/>
        <w:bottom w:val="none" w:sz="0" w:space="0" w:color="auto"/>
        <w:right w:val="none" w:sz="0" w:space="0" w:color="auto"/>
      </w:divBdr>
    </w:div>
    <w:div w:id="290330814">
      <w:bodyDiv w:val="1"/>
      <w:marLeft w:val="0"/>
      <w:marRight w:val="0"/>
      <w:marTop w:val="0"/>
      <w:marBottom w:val="0"/>
      <w:divBdr>
        <w:top w:val="none" w:sz="0" w:space="0" w:color="auto"/>
        <w:left w:val="none" w:sz="0" w:space="0" w:color="auto"/>
        <w:bottom w:val="none" w:sz="0" w:space="0" w:color="auto"/>
        <w:right w:val="none" w:sz="0" w:space="0" w:color="auto"/>
      </w:divBdr>
    </w:div>
    <w:div w:id="335546150">
      <w:bodyDiv w:val="1"/>
      <w:marLeft w:val="0"/>
      <w:marRight w:val="0"/>
      <w:marTop w:val="0"/>
      <w:marBottom w:val="0"/>
      <w:divBdr>
        <w:top w:val="none" w:sz="0" w:space="0" w:color="auto"/>
        <w:left w:val="none" w:sz="0" w:space="0" w:color="auto"/>
        <w:bottom w:val="none" w:sz="0" w:space="0" w:color="auto"/>
        <w:right w:val="none" w:sz="0" w:space="0" w:color="auto"/>
      </w:divBdr>
    </w:div>
    <w:div w:id="364598414">
      <w:bodyDiv w:val="1"/>
      <w:marLeft w:val="0"/>
      <w:marRight w:val="0"/>
      <w:marTop w:val="0"/>
      <w:marBottom w:val="0"/>
      <w:divBdr>
        <w:top w:val="none" w:sz="0" w:space="0" w:color="auto"/>
        <w:left w:val="none" w:sz="0" w:space="0" w:color="auto"/>
        <w:bottom w:val="none" w:sz="0" w:space="0" w:color="auto"/>
        <w:right w:val="none" w:sz="0" w:space="0" w:color="auto"/>
      </w:divBdr>
    </w:div>
    <w:div w:id="389115941">
      <w:bodyDiv w:val="1"/>
      <w:marLeft w:val="0"/>
      <w:marRight w:val="0"/>
      <w:marTop w:val="0"/>
      <w:marBottom w:val="0"/>
      <w:divBdr>
        <w:top w:val="none" w:sz="0" w:space="0" w:color="auto"/>
        <w:left w:val="none" w:sz="0" w:space="0" w:color="auto"/>
        <w:bottom w:val="none" w:sz="0" w:space="0" w:color="auto"/>
        <w:right w:val="none" w:sz="0" w:space="0" w:color="auto"/>
      </w:divBdr>
    </w:div>
    <w:div w:id="503982707">
      <w:bodyDiv w:val="1"/>
      <w:marLeft w:val="0"/>
      <w:marRight w:val="0"/>
      <w:marTop w:val="0"/>
      <w:marBottom w:val="0"/>
      <w:divBdr>
        <w:top w:val="none" w:sz="0" w:space="0" w:color="auto"/>
        <w:left w:val="none" w:sz="0" w:space="0" w:color="auto"/>
        <w:bottom w:val="none" w:sz="0" w:space="0" w:color="auto"/>
        <w:right w:val="none" w:sz="0" w:space="0" w:color="auto"/>
      </w:divBdr>
    </w:div>
    <w:div w:id="615410202">
      <w:bodyDiv w:val="1"/>
      <w:marLeft w:val="0"/>
      <w:marRight w:val="0"/>
      <w:marTop w:val="0"/>
      <w:marBottom w:val="0"/>
      <w:divBdr>
        <w:top w:val="none" w:sz="0" w:space="0" w:color="auto"/>
        <w:left w:val="none" w:sz="0" w:space="0" w:color="auto"/>
        <w:bottom w:val="none" w:sz="0" w:space="0" w:color="auto"/>
        <w:right w:val="none" w:sz="0" w:space="0" w:color="auto"/>
      </w:divBdr>
      <w:divsChild>
        <w:div w:id="160435589">
          <w:marLeft w:val="0"/>
          <w:marRight w:val="0"/>
          <w:marTop w:val="0"/>
          <w:marBottom w:val="0"/>
          <w:divBdr>
            <w:top w:val="none" w:sz="0" w:space="0" w:color="auto"/>
            <w:left w:val="none" w:sz="0" w:space="0" w:color="auto"/>
            <w:bottom w:val="none" w:sz="0" w:space="0" w:color="auto"/>
            <w:right w:val="none" w:sz="0" w:space="0" w:color="auto"/>
          </w:divBdr>
          <w:divsChild>
            <w:div w:id="1204171036">
              <w:marLeft w:val="0"/>
              <w:marRight w:val="0"/>
              <w:marTop w:val="0"/>
              <w:marBottom w:val="0"/>
              <w:divBdr>
                <w:top w:val="none" w:sz="0" w:space="0" w:color="auto"/>
                <w:left w:val="none" w:sz="0" w:space="0" w:color="auto"/>
                <w:bottom w:val="none" w:sz="0" w:space="0" w:color="auto"/>
                <w:right w:val="none" w:sz="0" w:space="0" w:color="auto"/>
              </w:divBdr>
              <w:divsChild>
                <w:div w:id="1247226728">
                  <w:marLeft w:val="0"/>
                  <w:marRight w:val="0"/>
                  <w:marTop w:val="0"/>
                  <w:marBottom w:val="0"/>
                  <w:divBdr>
                    <w:top w:val="none" w:sz="0" w:space="0" w:color="auto"/>
                    <w:left w:val="none" w:sz="0" w:space="0" w:color="auto"/>
                    <w:bottom w:val="none" w:sz="0" w:space="0" w:color="auto"/>
                    <w:right w:val="none" w:sz="0" w:space="0" w:color="auto"/>
                  </w:divBdr>
                  <w:divsChild>
                    <w:div w:id="1296369076">
                      <w:marLeft w:val="0"/>
                      <w:marRight w:val="0"/>
                      <w:marTop w:val="0"/>
                      <w:marBottom w:val="0"/>
                      <w:divBdr>
                        <w:top w:val="none" w:sz="0" w:space="0" w:color="auto"/>
                        <w:left w:val="none" w:sz="0" w:space="0" w:color="auto"/>
                        <w:bottom w:val="none" w:sz="0" w:space="0" w:color="auto"/>
                        <w:right w:val="none" w:sz="0" w:space="0" w:color="auto"/>
                      </w:divBdr>
                      <w:divsChild>
                        <w:div w:id="930815680">
                          <w:marLeft w:val="0"/>
                          <w:marRight w:val="0"/>
                          <w:marTop w:val="0"/>
                          <w:marBottom w:val="0"/>
                          <w:divBdr>
                            <w:top w:val="none" w:sz="0" w:space="0" w:color="auto"/>
                            <w:left w:val="none" w:sz="0" w:space="0" w:color="auto"/>
                            <w:bottom w:val="none" w:sz="0" w:space="0" w:color="auto"/>
                            <w:right w:val="none" w:sz="0" w:space="0" w:color="auto"/>
                          </w:divBdr>
                          <w:divsChild>
                            <w:div w:id="160468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262884">
      <w:bodyDiv w:val="1"/>
      <w:marLeft w:val="0"/>
      <w:marRight w:val="0"/>
      <w:marTop w:val="0"/>
      <w:marBottom w:val="0"/>
      <w:divBdr>
        <w:top w:val="none" w:sz="0" w:space="0" w:color="auto"/>
        <w:left w:val="none" w:sz="0" w:space="0" w:color="auto"/>
        <w:bottom w:val="none" w:sz="0" w:space="0" w:color="auto"/>
        <w:right w:val="none" w:sz="0" w:space="0" w:color="auto"/>
      </w:divBdr>
    </w:div>
    <w:div w:id="698627502">
      <w:bodyDiv w:val="1"/>
      <w:marLeft w:val="0"/>
      <w:marRight w:val="0"/>
      <w:marTop w:val="0"/>
      <w:marBottom w:val="0"/>
      <w:divBdr>
        <w:top w:val="none" w:sz="0" w:space="0" w:color="auto"/>
        <w:left w:val="none" w:sz="0" w:space="0" w:color="auto"/>
        <w:bottom w:val="none" w:sz="0" w:space="0" w:color="auto"/>
        <w:right w:val="none" w:sz="0" w:space="0" w:color="auto"/>
      </w:divBdr>
    </w:div>
    <w:div w:id="712970688">
      <w:bodyDiv w:val="1"/>
      <w:marLeft w:val="0"/>
      <w:marRight w:val="0"/>
      <w:marTop w:val="0"/>
      <w:marBottom w:val="0"/>
      <w:divBdr>
        <w:top w:val="none" w:sz="0" w:space="0" w:color="auto"/>
        <w:left w:val="none" w:sz="0" w:space="0" w:color="auto"/>
        <w:bottom w:val="none" w:sz="0" w:space="0" w:color="auto"/>
        <w:right w:val="none" w:sz="0" w:space="0" w:color="auto"/>
      </w:divBdr>
    </w:div>
    <w:div w:id="777682789">
      <w:bodyDiv w:val="1"/>
      <w:marLeft w:val="0"/>
      <w:marRight w:val="0"/>
      <w:marTop w:val="0"/>
      <w:marBottom w:val="0"/>
      <w:divBdr>
        <w:top w:val="none" w:sz="0" w:space="0" w:color="auto"/>
        <w:left w:val="none" w:sz="0" w:space="0" w:color="auto"/>
        <w:bottom w:val="none" w:sz="0" w:space="0" w:color="auto"/>
        <w:right w:val="none" w:sz="0" w:space="0" w:color="auto"/>
      </w:divBdr>
    </w:div>
    <w:div w:id="783958460">
      <w:bodyDiv w:val="1"/>
      <w:marLeft w:val="0"/>
      <w:marRight w:val="0"/>
      <w:marTop w:val="0"/>
      <w:marBottom w:val="0"/>
      <w:divBdr>
        <w:top w:val="none" w:sz="0" w:space="0" w:color="auto"/>
        <w:left w:val="none" w:sz="0" w:space="0" w:color="auto"/>
        <w:bottom w:val="none" w:sz="0" w:space="0" w:color="auto"/>
        <w:right w:val="none" w:sz="0" w:space="0" w:color="auto"/>
      </w:divBdr>
    </w:div>
    <w:div w:id="823661247">
      <w:bodyDiv w:val="1"/>
      <w:marLeft w:val="0"/>
      <w:marRight w:val="0"/>
      <w:marTop w:val="0"/>
      <w:marBottom w:val="0"/>
      <w:divBdr>
        <w:top w:val="none" w:sz="0" w:space="0" w:color="auto"/>
        <w:left w:val="none" w:sz="0" w:space="0" w:color="auto"/>
        <w:bottom w:val="none" w:sz="0" w:space="0" w:color="auto"/>
        <w:right w:val="none" w:sz="0" w:space="0" w:color="auto"/>
      </w:divBdr>
    </w:div>
    <w:div w:id="901062833">
      <w:bodyDiv w:val="1"/>
      <w:marLeft w:val="0"/>
      <w:marRight w:val="0"/>
      <w:marTop w:val="0"/>
      <w:marBottom w:val="0"/>
      <w:divBdr>
        <w:top w:val="none" w:sz="0" w:space="0" w:color="auto"/>
        <w:left w:val="none" w:sz="0" w:space="0" w:color="auto"/>
        <w:bottom w:val="none" w:sz="0" w:space="0" w:color="auto"/>
        <w:right w:val="none" w:sz="0" w:space="0" w:color="auto"/>
      </w:divBdr>
    </w:div>
    <w:div w:id="940987143">
      <w:bodyDiv w:val="1"/>
      <w:marLeft w:val="0"/>
      <w:marRight w:val="0"/>
      <w:marTop w:val="0"/>
      <w:marBottom w:val="0"/>
      <w:divBdr>
        <w:top w:val="none" w:sz="0" w:space="0" w:color="auto"/>
        <w:left w:val="none" w:sz="0" w:space="0" w:color="auto"/>
        <w:bottom w:val="none" w:sz="0" w:space="0" w:color="auto"/>
        <w:right w:val="none" w:sz="0" w:space="0" w:color="auto"/>
      </w:divBdr>
    </w:div>
    <w:div w:id="1005477194">
      <w:bodyDiv w:val="1"/>
      <w:marLeft w:val="0"/>
      <w:marRight w:val="0"/>
      <w:marTop w:val="0"/>
      <w:marBottom w:val="0"/>
      <w:divBdr>
        <w:top w:val="none" w:sz="0" w:space="0" w:color="auto"/>
        <w:left w:val="none" w:sz="0" w:space="0" w:color="auto"/>
        <w:bottom w:val="none" w:sz="0" w:space="0" w:color="auto"/>
        <w:right w:val="none" w:sz="0" w:space="0" w:color="auto"/>
      </w:divBdr>
      <w:divsChild>
        <w:div w:id="451559832">
          <w:marLeft w:val="0"/>
          <w:marRight w:val="0"/>
          <w:marTop w:val="0"/>
          <w:marBottom w:val="0"/>
          <w:divBdr>
            <w:top w:val="none" w:sz="0" w:space="0" w:color="auto"/>
            <w:left w:val="none" w:sz="0" w:space="0" w:color="auto"/>
            <w:bottom w:val="none" w:sz="0" w:space="0" w:color="auto"/>
            <w:right w:val="none" w:sz="0" w:space="0" w:color="auto"/>
          </w:divBdr>
          <w:divsChild>
            <w:div w:id="1137995007">
              <w:marLeft w:val="0"/>
              <w:marRight w:val="0"/>
              <w:marTop w:val="0"/>
              <w:marBottom w:val="0"/>
              <w:divBdr>
                <w:top w:val="none" w:sz="0" w:space="0" w:color="auto"/>
                <w:left w:val="none" w:sz="0" w:space="0" w:color="auto"/>
                <w:bottom w:val="none" w:sz="0" w:space="0" w:color="auto"/>
                <w:right w:val="none" w:sz="0" w:space="0" w:color="auto"/>
              </w:divBdr>
              <w:divsChild>
                <w:div w:id="766073020">
                  <w:marLeft w:val="0"/>
                  <w:marRight w:val="0"/>
                  <w:marTop w:val="0"/>
                  <w:marBottom w:val="0"/>
                  <w:divBdr>
                    <w:top w:val="none" w:sz="0" w:space="0" w:color="auto"/>
                    <w:left w:val="none" w:sz="0" w:space="0" w:color="auto"/>
                    <w:bottom w:val="none" w:sz="0" w:space="0" w:color="auto"/>
                    <w:right w:val="none" w:sz="0" w:space="0" w:color="auto"/>
                  </w:divBdr>
                  <w:divsChild>
                    <w:div w:id="130026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931419">
          <w:marLeft w:val="0"/>
          <w:marRight w:val="0"/>
          <w:marTop w:val="0"/>
          <w:marBottom w:val="0"/>
          <w:divBdr>
            <w:top w:val="none" w:sz="0" w:space="0" w:color="auto"/>
            <w:left w:val="none" w:sz="0" w:space="0" w:color="auto"/>
            <w:bottom w:val="none" w:sz="0" w:space="0" w:color="auto"/>
            <w:right w:val="none" w:sz="0" w:space="0" w:color="auto"/>
          </w:divBdr>
          <w:divsChild>
            <w:div w:id="1659728498">
              <w:marLeft w:val="0"/>
              <w:marRight w:val="0"/>
              <w:marTop w:val="0"/>
              <w:marBottom w:val="0"/>
              <w:divBdr>
                <w:top w:val="none" w:sz="0" w:space="0" w:color="auto"/>
                <w:left w:val="none" w:sz="0" w:space="0" w:color="auto"/>
                <w:bottom w:val="none" w:sz="0" w:space="0" w:color="auto"/>
                <w:right w:val="none" w:sz="0" w:space="0" w:color="auto"/>
              </w:divBdr>
              <w:divsChild>
                <w:div w:id="1360159607">
                  <w:marLeft w:val="0"/>
                  <w:marRight w:val="0"/>
                  <w:marTop w:val="0"/>
                  <w:marBottom w:val="0"/>
                  <w:divBdr>
                    <w:top w:val="none" w:sz="0" w:space="0" w:color="auto"/>
                    <w:left w:val="none" w:sz="0" w:space="0" w:color="auto"/>
                    <w:bottom w:val="none" w:sz="0" w:space="0" w:color="auto"/>
                    <w:right w:val="none" w:sz="0" w:space="0" w:color="auto"/>
                  </w:divBdr>
                  <w:divsChild>
                    <w:div w:id="1644388427">
                      <w:marLeft w:val="0"/>
                      <w:marRight w:val="0"/>
                      <w:marTop w:val="0"/>
                      <w:marBottom w:val="0"/>
                      <w:divBdr>
                        <w:top w:val="none" w:sz="0" w:space="0" w:color="auto"/>
                        <w:left w:val="none" w:sz="0" w:space="0" w:color="auto"/>
                        <w:bottom w:val="none" w:sz="0" w:space="0" w:color="auto"/>
                        <w:right w:val="none" w:sz="0" w:space="0" w:color="auto"/>
                      </w:divBdr>
                      <w:divsChild>
                        <w:div w:id="41365313">
                          <w:marLeft w:val="0"/>
                          <w:marRight w:val="0"/>
                          <w:marTop w:val="0"/>
                          <w:marBottom w:val="0"/>
                          <w:divBdr>
                            <w:top w:val="none" w:sz="0" w:space="0" w:color="auto"/>
                            <w:left w:val="none" w:sz="0" w:space="0" w:color="auto"/>
                            <w:bottom w:val="none" w:sz="0" w:space="0" w:color="auto"/>
                            <w:right w:val="none" w:sz="0" w:space="0" w:color="auto"/>
                          </w:divBdr>
                          <w:divsChild>
                            <w:div w:id="21102695">
                              <w:marLeft w:val="0"/>
                              <w:marRight w:val="0"/>
                              <w:marTop w:val="0"/>
                              <w:marBottom w:val="0"/>
                              <w:divBdr>
                                <w:top w:val="none" w:sz="0" w:space="0" w:color="auto"/>
                                <w:left w:val="none" w:sz="0" w:space="0" w:color="auto"/>
                                <w:bottom w:val="none" w:sz="0" w:space="0" w:color="auto"/>
                                <w:right w:val="none" w:sz="0" w:space="0" w:color="auto"/>
                              </w:divBdr>
                              <w:divsChild>
                                <w:div w:id="1821068623">
                                  <w:marLeft w:val="0"/>
                                  <w:marRight w:val="0"/>
                                  <w:marTop w:val="0"/>
                                  <w:marBottom w:val="0"/>
                                  <w:divBdr>
                                    <w:top w:val="none" w:sz="0" w:space="0" w:color="auto"/>
                                    <w:left w:val="none" w:sz="0" w:space="0" w:color="auto"/>
                                    <w:bottom w:val="none" w:sz="0" w:space="0" w:color="auto"/>
                                    <w:right w:val="none" w:sz="0" w:space="0" w:color="auto"/>
                                  </w:divBdr>
                                  <w:divsChild>
                                    <w:div w:id="1997025102">
                                      <w:marLeft w:val="0"/>
                                      <w:marRight w:val="0"/>
                                      <w:marTop w:val="0"/>
                                      <w:marBottom w:val="0"/>
                                      <w:divBdr>
                                        <w:top w:val="none" w:sz="0" w:space="0" w:color="auto"/>
                                        <w:left w:val="none" w:sz="0" w:space="0" w:color="auto"/>
                                        <w:bottom w:val="none" w:sz="0" w:space="0" w:color="auto"/>
                                        <w:right w:val="none" w:sz="0" w:space="0" w:color="auto"/>
                                      </w:divBdr>
                                      <w:divsChild>
                                        <w:div w:id="2577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193934">
          <w:marLeft w:val="0"/>
          <w:marRight w:val="0"/>
          <w:marTop w:val="0"/>
          <w:marBottom w:val="0"/>
          <w:divBdr>
            <w:top w:val="none" w:sz="0" w:space="0" w:color="auto"/>
            <w:left w:val="none" w:sz="0" w:space="0" w:color="auto"/>
            <w:bottom w:val="none" w:sz="0" w:space="0" w:color="auto"/>
            <w:right w:val="none" w:sz="0" w:space="0" w:color="auto"/>
          </w:divBdr>
          <w:divsChild>
            <w:div w:id="786658722">
              <w:marLeft w:val="0"/>
              <w:marRight w:val="0"/>
              <w:marTop w:val="0"/>
              <w:marBottom w:val="0"/>
              <w:divBdr>
                <w:top w:val="none" w:sz="0" w:space="0" w:color="auto"/>
                <w:left w:val="none" w:sz="0" w:space="0" w:color="auto"/>
                <w:bottom w:val="none" w:sz="0" w:space="0" w:color="auto"/>
                <w:right w:val="none" w:sz="0" w:space="0" w:color="auto"/>
              </w:divBdr>
              <w:divsChild>
                <w:div w:id="1048604276">
                  <w:marLeft w:val="0"/>
                  <w:marRight w:val="0"/>
                  <w:marTop w:val="0"/>
                  <w:marBottom w:val="0"/>
                  <w:divBdr>
                    <w:top w:val="none" w:sz="0" w:space="0" w:color="auto"/>
                    <w:left w:val="none" w:sz="0" w:space="0" w:color="auto"/>
                    <w:bottom w:val="none" w:sz="0" w:space="0" w:color="auto"/>
                    <w:right w:val="none" w:sz="0" w:space="0" w:color="auto"/>
                  </w:divBdr>
                  <w:divsChild>
                    <w:div w:id="683900498">
                      <w:marLeft w:val="0"/>
                      <w:marRight w:val="0"/>
                      <w:marTop w:val="0"/>
                      <w:marBottom w:val="0"/>
                      <w:divBdr>
                        <w:top w:val="none" w:sz="0" w:space="0" w:color="auto"/>
                        <w:left w:val="none" w:sz="0" w:space="0" w:color="auto"/>
                        <w:bottom w:val="none" w:sz="0" w:space="0" w:color="auto"/>
                        <w:right w:val="none" w:sz="0" w:space="0" w:color="auto"/>
                      </w:divBdr>
                      <w:divsChild>
                        <w:div w:id="1663702959">
                          <w:marLeft w:val="0"/>
                          <w:marRight w:val="0"/>
                          <w:marTop w:val="0"/>
                          <w:marBottom w:val="0"/>
                          <w:divBdr>
                            <w:top w:val="none" w:sz="0" w:space="0" w:color="auto"/>
                            <w:left w:val="none" w:sz="0" w:space="0" w:color="auto"/>
                            <w:bottom w:val="none" w:sz="0" w:space="0" w:color="auto"/>
                            <w:right w:val="none" w:sz="0" w:space="0" w:color="auto"/>
                          </w:divBdr>
                          <w:divsChild>
                            <w:div w:id="333647108">
                              <w:marLeft w:val="0"/>
                              <w:marRight w:val="0"/>
                              <w:marTop w:val="0"/>
                              <w:marBottom w:val="0"/>
                              <w:divBdr>
                                <w:top w:val="none" w:sz="0" w:space="0" w:color="auto"/>
                                <w:left w:val="none" w:sz="0" w:space="0" w:color="auto"/>
                                <w:bottom w:val="none" w:sz="0" w:space="0" w:color="auto"/>
                                <w:right w:val="none" w:sz="0" w:space="0" w:color="auto"/>
                              </w:divBdr>
                              <w:divsChild>
                                <w:div w:id="58302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684667">
                  <w:marLeft w:val="0"/>
                  <w:marRight w:val="0"/>
                  <w:marTop w:val="0"/>
                  <w:marBottom w:val="0"/>
                  <w:divBdr>
                    <w:top w:val="none" w:sz="0" w:space="0" w:color="auto"/>
                    <w:left w:val="none" w:sz="0" w:space="0" w:color="auto"/>
                    <w:bottom w:val="none" w:sz="0" w:space="0" w:color="auto"/>
                    <w:right w:val="none" w:sz="0" w:space="0" w:color="auto"/>
                  </w:divBdr>
                  <w:divsChild>
                    <w:div w:id="884564346">
                      <w:marLeft w:val="0"/>
                      <w:marRight w:val="0"/>
                      <w:marTop w:val="0"/>
                      <w:marBottom w:val="0"/>
                      <w:divBdr>
                        <w:top w:val="none" w:sz="0" w:space="0" w:color="auto"/>
                        <w:left w:val="none" w:sz="0" w:space="0" w:color="auto"/>
                        <w:bottom w:val="none" w:sz="0" w:space="0" w:color="auto"/>
                        <w:right w:val="none" w:sz="0" w:space="0" w:color="auto"/>
                      </w:divBdr>
                      <w:divsChild>
                        <w:div w:id="1855681857">
                          <w:marLeft w:val="0"/>
                          <w:marRight w:val="0"/>
                          <w:marTop w:val="0"/>
                          <w:marBottom w:val="0"/>
                          <w:divBdr>
                            <w:top w:val="none" w:sz="0" w:space="0" w:color="auto"/>
                            <w:left w:val="none" w:sz="0" w:space="0" w:color="auto"/>
                            <w:bottom w:val="none" w:sz="0" w:space="0" w:color="auto"/>
                            <w:right w:val="none" w:sz="0" w:space="0" w:color="auto"/>
                          </w:divBdr>
                          <w:divsChild>
                            <w:div w:id="1562062500">
                              <w:marLeft w:val="0"/>
                              <w:marRight w:val="0"/>
                              <w:marTop w:val="0"/>
                              <w:marBottom w:val="0"/>
                              <w:divBdr>
                                <w:top w:val="none" w:sz="0" w:space="0" w:color="auto"/>
                                <w:left w:val="none" w:sz="0" w:space="0" w:color="auto"/>
                                <w:bottom w:val="none" w:sz="0" w:space="0" w:color="auto"/>
                                <w:right w:val="none" w:sz="0" w:space="0" w:color="auto"/>
                              </w:divBdr>
                              <w:divsChild>
                                <w:div w:id="302124282">
                                  <w:marLeft w:val="0"/>
                                  <w:marRight w:val="0"/>
                                  <w:marTop w:val="0"/>
                                  <w:marBottom w:val="0"/>
                                  <w:divBdr>
                                    <w:top w:val="none" w:sz="0" w:space="0" w:color="auto"/>
                                    <w:left w:val="none" w:sz="0" w:space="0" w:color="auto"/>
                                    <w:bottom w:val="none" w:sz="0" w:space="0" w:color="auto"/>
                                    <w:right w:val="none" w:sz="0" w:space="0" w:color="auto"/>
                                  </w:divBdr>
                                  <w:divsChild>
                                    <w:div w:id="3200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93927">
                          <w:marLeft w:val="0"/>
                          <w:marRight w:val="0"/>
                          <w:marTop w:val="0"/>
                          <w:marBottom w:val="0"/>
                          <w:divBdr>
                            <w:top w:val="none" w:sz="0" w:space="0" w:color="auto"/>
                            <w:left w:val="none" w:sz="0" w:space="0" w:color="auto"/>
                            <w:bottom w:val="none" w:sz="0" w:space="0" w:color="auto"/>
                            <w:right w:val="none" w:sz="0" w:space="0" w:color="auto"/>
                          </w:divBdr>
                          <w:divsChild>
                            <w:div w:id="1813522438">
                              <w:marLeft w:val="0"/>
                              <w:marRight w:val="0"/>
                              <w:marTop w:val="0"/>
                              <w:marBottom w:val="0"/>
                              <w:divBdr>
                                <w:top w:val="none" w:sz="0" w:space="0" w:color="auto"/>
                                <w:left w:val="none" w:sz="0" w:space="0" w:color="auto"/>
                                <w:bottom w:val="none" w:sz="0" w:space="0" w:color="auto"/>
                                <w:right w:val="none" w:sz="0" w:space="0" w:color="auto"/>
                              </w:divBdr>
                              <w:divsChild>
                                <w:div w:id="1650012843">
                                  <w:marLeft w:val="0"/>
                                  <w:marRight w:val="0"/>
                                  <w:marTop w:val="0"/>
                                  <w:marBottom w:val="0"/>
                                  <w:divBdr>
                                    <w:top w:val="none" w:sz="0" w:space="0" w:color="auto"/>
                                    <w:left w:val="none" w:sz="0" w:space="0" w:color="auto"/>
                                    <w:bottom w:val="none" w:sz="0" w:space="0" w:color="auto"/>
                                    <w:right w:val="none" w:sz="0" w:space="0" w:color="auto"/>
                                  </w:divBdr>
                                  <w:divsChild>
                                    <w:div w:id="20100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6330986">
          <w:marLeft w:val="0"/>
          <w:marRight w:val="0"/>
          <w:marTop w:val="0"/>
          <w:marBottom w:val="0"/>
          <w:divBdr>
            <w:top w:val="none" w:sz="0" w:space="0" w:color="auto"/>
            <w:left w:val="none" w:sz="0" w:space="0" w:color="auto"/>
            <w:bottom w:val="none" w:sz="0" w:space="0" w:color="auto"/>
            <w:right w:val="none" w:sz="0" w:space="0" w:color="auto"/>
          </w:divBdr>
          <w:divsChild>
            <w:div w:id="1696347499">
              <w:marLeft w:val="0"/>
              <w:marRight w:val="0"/>
              <w:marTop w:val="0"/>
              <w:marBottom w:val="0"/>
              <w:divBdr>
                <w:top w:val="none" w:sz="0" w:space="0" w:color="auto"/>
                <w:left w:val="none" w:sz="0" w:space="0" w:color="auto"/>
                <w:bottom w:val="none" w:sz="0" w:space="0" w:color="auto"/>
                <w:right w:val="none" w:sz="0" w:space="0" w:color="auto"/>
              </w:divBdr>
              <w:divsChild>
                <w:div w:id="1050619279">
                  <w:marLeft w:val="0"/>
                  <w:marRight w:val="0"/>
                  <w:marTop w:val="0"/>
                  <w:marBottom w:val="0"/>
                  <w:divBdr>
                    <w:top w:val="none" w:sz="0" w:space="0" w:color="auto"/>
                    <w:left w:val="none" w:sz="0" w:space="0" w:color="auto"/>
                    <w:bottom w:val="none" w:sz="0" w:space="0" w:color="auto"/>
                    <w:right w:val="none" w:sz="0" w:space="0" w:color="auto"/>
                  </w:divBdr>
                  <w:divsChild>
                    <w:div w:id="1501237391">
                      <w:marLeft w:val="0"/>
                      <w:marRight w:val="0"/>
                      <w:marTop w:val="0"/>
                      <w:marBottom w:val="0"/>
                      <w:divBdr>
                        <w:top w:val="none" w:sz="0" w:space="0" w:color="auto"/>
                        <w:left w:val="none" w:sz="0" w:space="0" w:color="auto"/>
                        <w:bottom w:val="none" w:sz="0" w:space="0" w:color="auto"/>
                        <w:right w:val="none" w:sz="0" w:space="0" w:color="auto"/>
                      </w:divBdr>
                      <w:divsChild>
                        <w:div w:id="1127161577">
                          <w:marLeft w:val="0"/>
                          <w:marRight w:val="0"/>
                          <w:marTop w:val="0"/>
                          <w:marBottom w:val="0"/>
                          <w:divBdr>
                            <w:top w:val="none" w:sz="0" w:space="0" w:color="auto"/>
                            <w:left w:val="none" w:sz="0" w:space="0" w:color="auto"/>
                            <w:bottom w:val="none" w:sz="0" w:space="0" w:color="auto"/>
                            <w:right w:val="none" w:sz="0" w:space="0" w:color="auto"/>
                          </w:divBdr>
                          <w:divsChild>
                            <w:div w:id="926766491">
                              <w:marLeft w:val="0"/>
                              <w:marRight w:val="0"/>
                              <w:marTop w:val="0"/>
                              <w:marBottom w:val="0"/>
                              <w:divBdr>
                                <w:top w:val="none" w:sz="0" w:space="0" w:color="auto"/>
                                <w:left w:val="none" w:sz="0" w:space="0" w:color="auto"/>
                                <w:bottom w:val="none" w:sz="0" w:space="0" w:color="auto"/>
                                <w:right w:val="none" w:sz="0" w:space="0" w:color="auto"/>
                              </w:divBdr>
                              <w:divsChild>
                                <w:div w:id="1754274816">
                                  <w:marLeft w:val="0"/>
                                  <w:marRight w:val="0"/>
                                  <w:marTop w:val="0"/>
                                  <w:marBottom w:val="0"/>
                                  <w:divBdr>
                                    <w:top w:val="none" w:sz="0" w:space="0" w:color="auto"/>
                                    <w:left w:val="none" w:sz="0" w:space="0" w:color="auto"/>
                                    <w:bottom w:val="none" w:sz="0" w:space="0" w:color="auto"/>
                                    <w:right w:val="none" w:sz="0" w:space="0" w:color="auto"/>
                                  </w:divBdr>
                                  <w:divsChild>
                                    <w:div w:id="1522628142">
                                      <w:marLeft w:val="0"/>
                                      <w:marRight w:val="0"/>
                                      <w:marTop w:val="0"/>
                                      <w:marBottom w:val="0"/>
                                      <w:divBdr>
                                        <w:top w:val="none" w:sz="0" w:space="0" w:color="auto"/>
                                        <w:left w:val="none" w:sz="0" w:space="0" w:color="auto"/>
                                        <w:bottom w:val="none" w:sz="0" w:space="0" w:color="auto"/>
                                        <w:right w:val="none" w:sz="0" w:space="0" w:color="auto"/>
                                      </w:divBdr>
                                      <w:divsChild>
                                        <w:div w:id="6961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4693780">
          <w:marLeft w:val="0"/>
          <w:marRight w:val="0"/>
          <w:marTop w:val="0"/>
          <w:marBottom w:val="0"/>
          <w:divBdr>
            <w:top w:val="none" w:sz="0" w:space="0" w:color="auto"/>
            <w:left w:val="none" w:sz="0" w:space="0" w:color="auto"/>
            <w:bottom w:val="none" w:sz="0" w:space="0" w:color="auto"/>
            <w:right w:val="none" w:sz="0" w:space="0" w:color="auto"/>
          </w:divBdr>
          <w:divsChild>
            <w:div w:id="1160660434">
              <w:marLeft w:val="0"/>
              <w:marRight w:val="0"/>
              <w:marTop w:val="0"/>
              <w:marBottom w:val="0"/>
              <w:divBdr>
                <w:top w:val="none" w:sz="0" w:space="0" w:color="auto"/>
                <w:left w:val="none" w:sz="0" w:space="0" w:color="auto"/>
                <w:bottom w:val="none" w:sz="0" w:space="0" w:color="auto"/>
                <w:right w:val="none" w:sz="0" w:space="0" w:color="auto"/>
              </w:divBdr>
              <w:divsChild>
                <w:div w:id="386807441">
                  <w:marLeft w:val="0"/>
                  <w:marRight w:val="0"/>
                  <w:marTop w:val="0"/>
                  <w:marBottom w:val="0"/>
                  <w:divBdr>
                    <w:top w:val="none" w:sz="0" w:space="0" w:color="auto"/>
                    <w:left w:val="none" w:sz="0" w:space="0" w:color="auto"/>
                    <w:bottom w:val="none" w:sz="0" w:space="0" w:color="auto"/>
                    <w:right w:val="none" w:sz="0" w:space="0" w:color="auto"/>
                  </w:divBdr>
                  <w:divsChild>
                    <w:div w:id="1747679918">
                      <w:marLeft w:val="0"/>
                      <w:marRight w:val="0"/>
                      <w:marTop w:val="0"/>
                      <w:marBottom w:val="0"/>
                      <w:divBdr>
                        <w:top w:val="none" w:sz="0" w:space="0" w:color="auto"/>
                        <w:left w:val="none" w:sz="0" w:space="0" w:color="auto"/>
                        <w:bottom w:val="none" w:sz="0" w:space="0" w:color="auto"/>
                        <w:right w:val="none" w:sz="0" w:space="0" w:color="auto"/>
                      </w:divBdr>
                      <w:divsChild>
                        <w:div w:id="1753353837">
                          <w:marLeft w:val="0"/>
                          <w:marRight w:val="0"/>
                          <w:marTop w:val="0"/>
                          <w:marBottom w:val="0"/>
                          <w:divBdr>
                            <w:top w:val="none" w:sz="0" w:space="0" w:color="auto"/>
                            <w:left w:val="none" w:sz="0" w:space="0" w:color="auto"/>
                            <w:bottom w:val="none" w:sz="0" w:space="0" w:color="auto"/>
                            <w:right w:val="none" w:sz="0" w:space="0" w:color="auto"/>
                          </w:divBdr>
                          <w:divsChild>
                            <w:div w:id="1986278850">
                              <w:marLeft w:val="0"/>
                              <w:marRight w:val="0"/>
                              <w:marTop w:val="0"/>
                              <w:marBottom w:val="0"/>
                              <w:divBdr>
                                <w:top w:val="none" w:sz="0" w:space="0" w:color="auto"/>
                                <w:left w:val="none" w:sz="0" w:space="0" w:color="auto"/>
                                <w:bottom w:val="none" w:sz="0" w:space="0" w:color="auto"/>
                                <w:right w:val="none" w:sz="0" w:space="0" w:color="auto"/>
                              </w:divBdr>
                              <w:divsChild>
                                <w:div w:id="167460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751442">
                  <w:marLeft w:val="0"/>
                  <w:marRight w:val="0"/>
                  <w:marTop w:val="0"/>
                  <w:marBottom w:val="0"/>
                  <w:divBdr>
                    <w:top w:val="none" w:sz="0" w:space="0" w:color="auto"/>
                    <w:left w:val="none" w:sz="0" w:space="0" w:color="auto"/>
                    <w:bottom w:val="none" w:sz="0" w:space="0" w:color="auto"/>
                    <w:right w:val="none" w:sz="0" w:space="0" w:color="auto"/>
                  </w:divBdr>
                  <w:divsChild>
                    <w:div w:id="824665550">
                      <w:marLeft w:val="0"/>
                      <w:marRight w:val="0"/>
                      <w:marTop w:val="0"/>
                      <w:marBottom w:val="0"/>
                      <w:divBdr>
                        <w:top w:val="none" w:sz="0" w:space="0" w:color="auto"/>
                        <w:left w:val="none" w:sz="0" w:space="0" w:color="auto"/>
                        <w:bottom w:val="none" w:sz="0" w:space="0" w:color="auto"/>
                        <w:right w:val="none" w:sz="0" w:space="0" w:color="auto"/>
                      </w:divBdr>
                      <w:divsChild>
                        <w:div w:id="1946107586">
                          <w:marLeft w:val="0"/>
                          <w:marRight w:val="0"/>
                          <w:marTop w:val="0"/>
                          <w:marBottom w:val="0"/>
                          <w:divBdr>
                            <w:top w:val="none" w:sz="0" w:space="0" w:color="auto"/>
                            <w:left w:val="none" w:sz="0" w:space="0" w:color="auto"/>
                            <w:bottom w:val="none" w:sz="0" w:space="0" w:color="auto"/>
                            <w:right w:val="none" w:sz="0" w:space="0" w:color="auto"/>
                          </w:divBdr>
                          <w:divsChild>
                            <w:div w:id="1397166091">
                              <w:marLeft w:val="0"/>
                              <w:marRight w:val="0"/>
                              <w:marTop w:val="0"/>
                              <w:marBottom w:val="0"/>
                              <w:divBdr>
                                <w:top w:val="none" w:sz="0" w:space="0" w:color="auto"/>
                                <w:left w:val="none" w:sz="0" w:space="0" w:color="auto"/>
                                <w:bottom w:val="none" w:sz="0" w:space="0" w:color="auto"/>
                                <w:right w:val="none" w:sz="0" w:space="0" w:color="auto"/>
                              </w:divBdr>
                              <w:divsChild>
                                <w:div w:id="1230077636">
                                  <w:marLeft w:val="0"/>
                                  <w:marRight w:val="0"/>
                                  <w:marTop w:val="0"/>
                                  <w:marBottom w:val="0"/>
                                  <w:divBdr>
                                    <w:top w:val="none" w:sz="0" w:space="0" w:color="auto"/>
                                    <w:left w:val="none" w:sz="0" w:space="0" w:color="auto"/>
                                    <w:bottom w:val="none" w:sz="0" w:space="0" w:color="auto"/>
                                    <w:right w:val="none" w:sz="0" w:space="0" w:color="auto"/>
                                  </w:divBdr>
                                  <w:divsChild>
                                    <w:div w:id="373118126">
                                      <w:marLeft w:val="0"/>
                                      <w:marRight w:val="0"/>
                                      <w:marTop w:val="0"/>
                                      <w:marBottom w:val="0"/>
                                      <w:divBdr>
                                        <w:top w:val="none" w:sz="0" w:space="0" w:color="auto"/>
                                        <w:left w:val="none" w:sz="0" w:space="0" w:color="auto"/>
                                        <w:bottom w:val="none" w:sz="0" w:space="0" w:color="auto"/>
                                        <w:right w:val="none" w:sz="0" w:space="0" w:color="auto"/>
                                      </w:divBdr>
                                      <w:divsChild>
                                        <w:div w:id="1468206336">
                                          <w:marLeft w:val="0"/>
                                          <w:marRight w:val="0"/>
                                          <w:marTop w:val="0"/>
                                          <w:marBottom w:val="0"/>
                                          <w:divBdr>
                                            <w:top w:val="none" w:sz="0" w:space="0" w:color="auto"/>
                                            <w:left w:val="none" w:sz="0" w:space="0" w:color="auto"/>
                                            <w:bottom w:val="none" w:sz="0" w:space="0" w:color="auto"/>
                                            <w:right w:val="none" w:sz="0" w:space="0" w:color="auto"/>
                                          </w:divBdr>
                                          <w:divsChild>
                                            <w:div w:id="1407648056">
                                              <w:marLeft w:val="0"/>
                                              <w:marRight w:val="0"/>
                                              <w:marTop w:val="0"/>
                                              <w:marBottom w:val="0"/>
                                              <w:divBdr>
                                                <w:top w:val="none" w:sz="0" w:space="0" w:color="auto"/>
                                                <w:left w:val="none" w:sz="0" w:space="0" w:color="auto"/>
                                                <w:bottom w:val="none" w:sz="0" w:space="0" w:color="auto"/>
                                                <w:right w:val="none" w:sz="0" w:space="0" w:color="auto"/>
                                              </w:divBdr>
                                            </w:div>
                                            <w:div w:id="1703245071">
                                              <w:marLeft w:val="0"/>
                                              <w:marRight w:val="0"/>
                                              <w:marTop w:val="0"/>
                                              <w:marBottom w:val="0"/>
                                              <w:divBdr>
                                                <w:top w:val="none" w:sz="0" w:space="0" w:color="auto"/>
                                                <w:left w:val="none" w:sz="0" w:space="0" w:color="auto"/>
                                                <w:bottom w:val="none" w:sz="0" w:space="0" w:color="auto"/>
                                                <w:right w:val="none" w:sz="0" w:space="0" w:color="auto"/>
                                              </w:divBdr>
                                              <w:divsChild>
                                                <w:div w:id="1466894176">
                                                  <w:marLeft w:val="0"/>
                                                  <w:marRight w:val="0"/>
                                                  <w:marTop w:val="0"/>
                                                  <w:marBottom w:val="0"/>
                                                  <w:divBdr>
                                                    <w:top w:val="none" w:sz="0" w:space="0" w:color="auto"/>
                                                    <w:left w:val="none" w:sz="0" w:space="0" w:color="auto"/>
                                                    <w:bottom w:val="none" w:sz="0" w:space="0" w:color="auto"/>
                                                    <w:right w:val="none" w:sz="0" w:space="0" w:color="auto"/>
                                                  </w:divBdr>
                                                  <w:divsChild>
                                                    <w:div w:id="13645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177444">
                          <w:marLeft w:val="0"/>
                          <w:marRight w:val="0"/>
                          <w:marTop w:val="0"/>
                          <w:marBottom w:val="0"/>
                          <w:divBdr>
                            <w:top w:val="none" w:sz="0" w:space="0" w:color="auto"/>
                            <w:left w:val="none" w:sz="0" w:space="0" w:color="auto"/>
                            <w:bottom w:val="none" w:sz="0" w:space="0" w:color="auto"/>
                            <w:right w:val="none" w:sz="0" w:space="0" w:color="auto"/>
                          </w:divBdr>
                          <w:divsChild>
                            <w:div w:id="1277636197">
                              <w:marLeft w:val="0"/>
                              <w:marRight w:val="0"/>
                              <w:marTop w:val="0"/>
                              <w:marBottom w:val="0"/>
                              <w:divBdr>
                                <w:top w:val="none" w:sz="0" w:space="0" w:color="auto"/>
                                <w:left w:val="none" w:sz="0" w:space="0" w:color="auto"/>
                                <w:bottom w:val="none" w:sz="0" w:space="0" w:color="auto"/>
                                <w:right w:val="none" w:sz="0" w:space="0" w:color="auto"/>
                              </w:divBdr>
                              <w:divsChild>
                                <w:div w:id="290405425">
                                  <w:marLeft w:val="0"/>
                                  <w:marRight w:val="0"/>
                                  <w:marTop w:val="0"/>
                                  <w:marBottom w:val="0"/>
                                  <w:divBdr>
                                    <w:top w:val="none" w:sz="0" w:space="0" w:color="auto"/>
                                    <w:left w:val="none" w:sz="0" w:space="0" w:color="auto"/>
                                    <w:bottom w:val="none" w:sz="0" w:space="0" w:color="auto"/>
                                    <w:right w:val="none" w:sz="0" w:space="0" w:color="auto"/>
                                  </w:divBdr>
                                  <w:divsChild>
                                    <w:div w:id="704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6987277">
          <w:marLeft w:val="0"/>
          <w:marRight w:val="0"/>
          <w:marTop w:val="0"/>
          <w:marBottom w:val="0"/>
          <w:divBdr>
            <w:top w:val="none" w:sz="0" w:space="0" w:color="auto"/>
            <w:left w:val="none" w:sz="0" w:space="0" w:color="auto"/>
            <w:bottom w:val="none" w:sz="0" w:space="0" w:color="auto"/>
            <w:right w:val="none" w:sz="0" w:space="0" w:color="auto"/>
          </w:divBdr>
          <w:divsChild>
            <w:div w:id="2034839304">
              <w:marLeft w:val="0"/>
              <w:marRight w:val="0"/>
              <w:marTop w:val="0"/>
              <w:marBottom w:val="0"/>
              <w:divBdr>
                <w:top w:val="none" w:sz="0" w:space="0" w:color="auto"/>
                <w:left w:val="none" w:sz="0" w:space="0" w:color="auto"/>
                <w:bottom w:val="none" w:sz="0" w:space="0" w:color="auto"/>
                <w:right w:val="none" w:sz="0" w:space="0" w:color="auto"/>
              </w:divBdr>
              <w:divsChild>
                <w:div w:id="1099328176">
                  <w:marLeft w:val="0"/>
                  <w:marRight w:val="0"/>
                  <w:marTop w:val="0"/>
                  <w:marBottom w:val="0"/>
                  <w:divBdr>
                    <w:top w:val="none" w:sz="0" w:space="0" w:color="auto"/>
                    <w:left w:val="none" w:sz="0" w:space="0" w:color="auto"/>
                    <w:bottom w:val="none" w:sz="0" w:space="0" w:color="auto"/>
                    <w:right w:val="none" w:sz="0" w:space="0" w:color="auto"/>
                  </w:divBdr>
                  <w:divsChild>
                    <w:div w:id="1734935060">
                      <w:marLeft w:val="0"/>
                      <w:marRight w:val="0"/>
                      <w:marTop w:val="0"/>
                      <w:marBottom w:val="0"/>
                      <w:divBdr>
                        <w:top w:val="none" w:sz="0" w:space="0" w:color="auto"/>
                        <w:left w:val="none" w:sz="0" w:space="0" w:color="auto"/>
                        <w:bottom w:val="none" w:sz="0" w:space="0" w:color="auto"/>
                        <w:right w:val="none" w:sz="0" w:space="0" w:color="auto"/>
                      </w:divBdr>
                      <w:divsChild>
                        <w:div w:id="812866172">
                          <w:marLeft w:val="0"/>
                          <w:marRight w:val="0"/>
                          <w:marTop w:val="0"/>
                          <w:marBottom w:val="0"/>
                          <w:divBdr>
                            <w:top w:val="none" w:sz="0" w:space="0" w:color="auto"/>
                            <w:left w:val="none" w:sz="0" w:space="0" w:color="auto"/>
                            <w:bottom w:val="none" w:sz="0" w:space="0" w:color="auto"/>
                            <w:right w:val="none" w:sz="0" w:space="0" w:color="auto"/>
                          </w:divBdr>
                          <w:divsChild>
                            <w:div w:id="647978322">
                              <w:marLeft w:val="0"/>
                              <w:marRight w:val="0"/>
                              <w:marTop w:val="0"/>
                              <w:marBottom w:val="0"/>
                              <w:divBdr>
                                <w:top w:val="none" w:sz="0" w:space="0" w:color="auto"/>
                                <w:left w:val="none" w:sz="0" w:space="0" w:color="auto"/>
                                <w:bottom w:val="none" w:sz="0" w:space="0" w:color="auto"/>
                                <w:right w:val="none" w:sz="0" w:space="0" w:color="auto"/>
                              </w:divBdr>
                              <w:divsChild>
                                <w:div w:id="1469011755">
                                  <w:marLeft w:val="0"/>
                                  <w:marRight w:val="0"/>
                                  <w:marTop w:val="0"/>
                                  <w:marBottom w:val="0"/>
                                  <w:divBdr>
                                    <w:top w:val="none" w:sz="0" w:space="0" w:color="auto"/>
                                    <w:left w:val="none" w:sz="0" w:space="0" w:color="auto"/>
                                    <w:bottom w:val="none" w:sz="0" w:space="0" w:color="auto"/>
                                    <w:right w:val="none" w:sz="0" w:space="0" w:color="auto"/>
                                  </w:divBdr>
                                  <w:divsChild>
                                    <w:div w:id="4357922">
                                      <w:marLeft w:val="0"/>
                                      <w:marRight w:val="0"/>
                                      <w:marTop w:val="0"/>
                                      <w:marBottom w:val="0"/>
                                      <w:divBdr>
                                        <w:top w:val="none" w:sz="0" w:space="0" w:color="auto"/>
                                        <w:left w:val="none" w:sz="0" w:space="0" w:color="auto"/>
                                        <w:bottom w:val="none" w:sz="0" w:space="0" w:color="auto"/>
                                        <w:right w:val="none" w:sz="0" w:space="0" w:color="auto"/>
                                      </w:divBdr>
                                      <w:divsChild>
                                        <w:div w:id="28392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734284">
          <w:marLeft w:val="0"/>
          <w:marRight w:val="0"/>
          <w:marTop w:val="0"/>
          <w:marBottom w:val="0"/>
          <w:divBdr>
            <w:top w:val="none" w:sz="0" w:space="0" w:color="auto"/>
            <w:left w:val="none" w:sz="0" w:space="0" w:color="auto"/>
            <w:bottom w:val="none" w:sz="0" w:space="0" w:color="auto"/>
            <w:right w:val="none" w:sz="0" w:space="0" w:color="auto"/>
          </w:divBdr>
          <w:divsChild>
            <w:div w:id="729571515">
              <w:marLeft w:val="0"/>
              <w:marRight w:val="0"/>
              <w:marTop w:val="0"/>
              <w:marBottom w:val="0"/>
              <w:divBdr>
                <w:top w:val="none" w:sz="0" w:space="0" w:color="auto"/>
                <w:left w:val="none" w:sz="0" w:space="0" w:color="auto"/>
                <w:bottom w:val="none" w:sz="0" w:space="0" w:color="auto"/>
                <w:right w:val="none" w:sz="0" w:space="0" w:color="auto"/>
              </w:divBdr>
              <w:divsChild>
                <w:div w:id="1268662133">
                  <w:marLeft w:val="0"/>
                  <w:marRight w:val="0"/>
                  <w:marTop w:val="0"/>
                  <w:marBottom w:val="0"/>
                  <w:divBdr>
                    <w:top w:val="none" w:sz="0" w:space="0" w:color="auto"/>
                    <w:left w:val="none" w:sz="0" w:space="0" w:color="auto"/>
                    <w:bottom w:val="none" w:sz="0" w:space="0" w:color="auto"/>
                    <w:right w:val="none" w:sz="0" w:space="0" w:color="auto"/>
                  </w:divBdr>
                  <w:divsChild>
                    <w:div w:id="1890190575">
                      <w:marLeft w:val="0"/>
                      <w:marRight w:val="0"/>
                      <w:marTop w:val="0"/>
                      <w:marBottom w:val="0"/>
                      <w:divBdr>
                        <w:top w:val="none" w:sz="0" w:space="0" w:color="auto"/>
                        <w:left w:val="none" w:sz="0" w:space="0" w:color="auto"/>
                        <w:bottom w:val="none" w:sz="0" w:space="0" w:color="auto"/>
                        <w:right w:val="none" w:sz="0" w:space="0" w:color="auto"/>
                      </w:divBdr>
                      <w:divsChild>
                        <w:div w:id="1494877924">
                          <w:marLeft w:val="0"/>
                          <w:marRight w:val="0"/>
                          <w:marTop w:val="0"/>
                          <w:marBottom w:val="0"/>
                          <w:divBdr>
                            <w:top w:val="none" w:sz="0" w:space="0" w:color="auto"/>
                            <w:left w:val="none" w:sz="0" w:space="0" w:color="auto"/>
                            <w:bottom w:val="none" w:sz="0" w:space="0" w:color="auto"/>
                            <w:right w:val="none" w:sz="0" w:space="0" w:color="auto"/>
                          </w:divBdr>
                          <w:divsChild>
                            <w:div w:id="2050713986">
                              <w:marLeft w:val="0"/>
                              <w:marRight w:val="0"/>
                              <w:marTop w:val="0"/>
                              <w:marBottom w:val="0"/>
                              <w:divBdr>
                                <w:top w:val="none" w:sz="0" w:space="0" w:color="auto"/>
                                <w:left w:val="none" w:sz="0" w:space="0" w:color="auto"/>
                                <w:bottom w:val="none" w:sz="0" w:space="0" w:color="auto"/>
                                <w:right w:val="none" w:sz="0" w:space="0" w:color="auto"/>
                              </w:divBdr>
                              <w:divsChild>
                                <w:div w:id="12880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060918">
                  <w:marLeft w:val="0"/>
                  <w:marRight w:val="0"/>
                  <w:marTop w:val="0"/>
                  <w:marBottom w:val="0"/>
                  <w:divBdr>
                    <w:top w:val="none" w:sz="0" w:space="0" w:color="auto"/>
                    <w:left w:val="none" w:sz="0" w:space="0" w:color="auto"/>
                    <w:bottom w:val="none" w:sz="0" w:space="0" w:color="auto"/>
                    <w:right w:val="none" w:sz="0" w:space="0" w:color="auto"/>
                  </w:divBdr>
                  <w:divsChild>
                    <w:div w:id="52582264">
                      <w:marLeft w:val="0"/>
                      <w:marRight w:val="0"/>
                      <w:marTop w:val="0"/>
                      <w:marBottom w:val="0"/>
                      <w:divBdr>
                        <w:top w:val="none" w:sz="0" w:space="0" w:color="auto"/>
                        <w:left w:val="none" w:sz="0" w:space="0" w:color="auto"/>
                        <w:bottom w:val="none" w:sz="0" w:space="0" w:color="auto"/>
                        <w:right w:val="none" w:sz="0" w:space="0" w:color="auto"/>
                      </w:divBdr>
                      <w:divsChild>
                        <w:div w:id="229921558">
                          <w:marLeft w:val="0"/>
                          <w:marRight w:val="0"/>
                          <w:marTop w:val="0"/>
                          <w:marBottom w:val="0"/>
                          <w:divBdr>
                            <w:top w:val="none" w:sz="0" w:space="0" w:color="auto"/>
                            <w:left w:val="none" w:sz="0" w:space="0" w:color="auto"/>
                            <w:bottom w:val="none" w:sz="0" w:space="0" w:color="auto"/>
                            <w:right w:val="none" w:sz="0" w:space="0" w:color="auto"/>
                          </w:divBdr>
                          <w:divsChild>
                            <w:div w:id="834489653">
                              <w:marLeft w:val="0"/>
                              <w:marRight w:val="0"/>
                              <w:marTop w:val="0"/>
                              <w:marBottom w:val="0"/>
                              <w:divBdr>
                                <w:top w:val="none" w:sz="0" w:space="0" w:color="auto"/>
                                <w:left w:val="none" w:sz="0" w:space="0" w:color="auto"/>
                                <w:bottom w:val="none" w:sz="0" w:space="0" w:color="auto"/>
                                <w:right w:val="none" w:sz="0" w:space="0" w:color="auto"/>
                              </w:divBdr>
                              <w:divsChild>
                                <w:div w:id="934484525">
                                  <w:marLeft w:val="0"/>
                                  <w:marRight w:val="0"/>
                                  <w:marTop w:val="0"/>
                                  <w:marBottom w:val="0"/>
                                  <w:divBdr>
                                    <w:top w:val="none" w:sz="0" w:space="0" w:color="auto"/>
                                    <w:left w:val="none" w:sz="0" w:space="0" w:color="auto"/>
                                    <w:bottom w:val="none" w:sz="0" w:space="0" w:color="auto"/>
                                    <w:right w:val="none" w:sz="0" w:space="0" w:color="auto"/>
                                  </w:divBdr>
                                  <w:divsChild>
                                    <w:div w:id="3574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5081">
                          <w:marLeft w:val="0"/>
                          <w:marRight w:val="0"/>
                          <w:marTop w:val="0"/>
                          <w:marBottom w:val="0"/>
                          <w:divBdr>
                            <w:top w:val="none" w:sz="0" w:space="0" w:color="auto"/>
                            <w:left w:val="none" w:sz="0" w:space="0" w:color="auto"/>
                            <w:bottom w:val="none" w:sz="0" w:space="0" w:color="auto"/>
                            <w:right w:val="none" w:sz="0" w:space="0" w:color="auto"/>
                          </w:divBdr>
                          <w:divsChild>
                            <w:div w:id="1428892536">
                              <w:marLeft w:val="0"/>
                              <w:marRight w:val="0"/>
                              <w:marTop w:val="0"/>
                              <w:marBottom w:val="0"/>
                              <w:divBdr>
                                <w:top w:val="none" w:sz="0" w:space="0" w:color="auto"/>
                                <w:left w:val="none" w:sz="0" w:space="0" w:color="auto"/>
                                <w:bottom w:val="none" w:sz="0" w:space="0" w:color="auto"/>
                                <w:right w:val="none" w:sz="0" w:space="0" w:color="auto"/>
                              </w:divBdr>
                              <w:divsChild>
                                <w:div w:id="143163353">
                                  <w:marLeft w:val="0"/>
                                  <w:marRight w:val="0"/>
                                  <w:marTop w:val="0"/>
                                  <w:marBottom w:val="0"/>
                                  <w:divBdr>
                                    <w:top w:val="none" w:sz="0" w:space="0" w:color="auto"/>
                                    <w:left w:val="none" w:sz="0" w:space="0" w:color="auto"/>
                                    <w:bottom w:val="none" w:sz="0" w:space="0" w:color="auto"/>
                                    <w:right w:val="none" w:sz="0" w:space="0" w:color="auto"/>
                                  </w:divBdr>
                                  <w:divsChild>
                                    <w:div w:id="6178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3886956">
          <w:marLeft w:val="0"/>
          <w:marRight w:val="0"/>
          <w:marTop w:val="0"/>
          <w:marBottom w:val="0"/>
          <w:divBdr>
            <w:top w:val="none" w:sz="0" w:space="0" w:color="auto"/>
            <w:left w:val="none" w:sz="0" w:space="0" w:color="auto"/>
            <w:bottom w:val="none" w:sz="0" w:space="0" w:color="auto"/>
            <w:right w:val="none" w:sz="0" w:space="0" w:color="auto"/>
          </w:divBdr>
          <w:divsChild>
            <w:div w:id="131682521">
              <w:marLeft w:val="0"/>
              <w:marRight w:val="0"/>
              <w:marTop w:val="0"/>
              <w:marBottom w:val="0"/>
              <w:divBdr>
                <w:top w:val="none" w:sz="0" w:space="0" w:color="auto"/>
                <w:left w:val="none" w:sz="0" w:space="0" w:color="auto"/>
                <w:bottom w:val="none" w:sz="0" w:space="0" w:color="auto"/>
                <w:right w:val="none" w:sz="0" w:space="0" w:color="auto"/>
              </w:divBdr>
              <w:divsChild>
                <w:div w:id="185019876">
                  <w:marLeft w:val="0"/>
                  <w:marRight w:val="0"/>
                  <w:marTop w:val="0"/>
                  <w:marBottom w:val="0"/>
                  <w:divBdr>
                    <w:top w:val="none" w:sz="0" w:space="0" w:color="auto"/>
                    <w:left w:val="none" w:sz="0" w:space="0" w:color="auto"/>
                    <w:bottom w:val="none" w:sz="0" w:space="0" w:color="auto"/>
                    <w:right w:val="none" w:sz="0" w:space="0" w:color="auto"/>
                  </w:divBdr>
                  <w:divsChild>
                    <w:div w:id="761024688">
                      <w:marLeft w:val="0"/>
                      <w:marRight w:val="0"/>
                      <w:marTop w:val="0"/>
                      <w:marBottom w:val="0"/>
                      <w:divBdr>
                        <w:top w:val="none" w:sz="0" w:space="0" w:color="auto"/>
                        <w:left w:val="none" w:sz="0" w:space="0" w:color="auto"/>
                        <w:bottom w:val="none" w:sz="0" w:space="0" w:color="auto"/>
                        <w:right w:val="none" w:sz="0" w:space="0" w:color="auto"/>
                      </w:divBdr>
                      <w:divsChild>
                        <w:div w:id="499783289">
                          <w:marLeft w:val="0"/>
                          <w:marRight w:val="0"/>
                          <w:marTop w:val="0"/>
                          <w:marBottom w:val="0"/>
                          <w:divBdr>
                            <w:top w:val="none" w:sz="0" w:space="0" w:color="auto"/>
                            <w:left w:val="none" w:sz="0" w:space="0" w:color="auto"/>
                            <w:bottom w:val="none" w:sz="0" w:space="0" w:color="auto"/>
                            <w:right w:val="none" w:sz="0" w:space="0" w:color="auto"/>
                          </w:divBdr>
                          <w:divsChild>
                            <w:div w:id="1392733092">
                              <w:marLeft w:val="0"/>
                              <w:marRight w:val="0"/>
                              <w:marTop w:val="0"/>
                              <w:marBottom w:val="0"/>
                              <w:divBdr>
                                <w:top w:val="none" w:sz="0" w:space="0" w:color="auto"/>
                                <w:left w:val="none" w:sz="0" w:space="0" w:color="auto"/>
                                <w:bottom w:val="none" w:sz="0" w:space="0" w:color="auto"/>
                                <w:right w:val="none" w:sz="0" w:space="0" w:color="auto"/>
                              </w:divBdr>
                              <w:divsChild>
                                <w:div w:id="162668828">
                                  <w:marLeft w:val="0"/>
                                  <w:marRight w:val="0"/>
                                  <w:marTop w:val="0"/>
                                  <w:marBottom w:val="0"/>
                                  <w:divBdr>
                                    <w:top w:val="none" w:sz="0" w:space="0" w:color="auto"/>
                                    <w:left w:val="none" w:sz="0" w:space="0" w:color="auto"/>
                                    <w:bottom w:val="none" w:sz="0" w:space="0" w:color="auto"/>
                                    <w:right w:val="none" w:sz="0" w:space="0" w:color="auto"/>
                                  </w:divBdr>
                                  <w:divsChild>
                                    <w:div w:id="845634093">
                                      <w:marLeft w:val="0"/>
                                      <w:marRight w:val="0"/>
                                      <w:marTop w:val="0"/>
                                      <w:marBottom w:val="0"/>
                                      <w:divBdr>
                                        <w:top w:val="none" w:sz="0" w:space="0" w:color="auto"/>
                                        <w:left w:val="none" w:sz="0" w:space="0" w:color="auto"/>
                                        <w:bottom w:val="none" w:sz="0" w:space="0" w:color="auto"/>
                                        <w:right w:val="none" w:sz="0" w:space="0" w:color="auto"/>
                                      </w:divBdr>
                                      <w:divsChild>
                                        <w:div w:id="102807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7453207">
          <w:marLeft w:val="0"/>
          <w:marRight w:val="0"/>
          <w:marTop w:val="0"/>
          <w:marBottom w:val="0"/>
          <w:divBdr>
            <w:top w:val="none" w:sz="0" w:space="0" w:color="auto"/>
            <w:left w:val="none" w:sz="0" w:space="0" w:color="auto"/>
            <w:bottom w:val="none" w:sz="0" w:space="0" w:color="auto"/>
            <w:right w:val="none" w:sz="0" w:space="0" w:color="auto"/>
          </w:divBdr>
          <w:divsChild>
            <w:div w:id="2088140074">
              <w:marLeft w:val="0"/>
              <w:marRight w:val="0"/>
              <w:marTop w:val="0"/>
              <w:marBottom w:val="0"/>
              <w:divBdr>
                <w:top w:val="none" w:sz="0" w:space="0" w:color="auto"/>
                <w:left w:val="none" w:sz="0" w:space="0" w:color="auto"/>
                <w:bottom w:val="none" w:sz="0" w:space="0" w:color="auto"/>
                <w:right w:val="none" w:sz="0" w:space="0" w:color="auto"/>
              </w:divBdr>
              <w:divsChild>
                <w:div w:id="1142428484">
                  <w:marLeft w:val="0"/>
                  <w:marRight w:val="0"/>
                  <w:marTop w:val="0"/>
                  <w:marBottom w:val="0"/>
                  <w:divBdr>
                    <w:top w:val="none" w:sz="0" w:space="0" w:color="auto"/>
                    <w:left w:val="none" w:sz="0" w:space="0" w:color="auto"/>
                    <w:bottom w:val="none" w:sz="0" w:space="0" w:color="auto"/>
                    <w:right w:val="none" w:sz="0" w:space="0" w:color="auto"/>
                  </w:divBdr>
                  <w:divsChild>
                    <w:div w:id="778793750">
                      <w:marLeft w:val="0"/>
                      <w:marRight w:val="0"/>
                      <w:marTop w:val="0"/>
                      <w:marBottom w:val="0"/>
                      <w:divBdr>
                        <w:top w:val="none" w:sz="0" w:space="0" w:color="auto"/>
                        <w:left w:val="none" w:sz="0" w:space="0" w:color="auto"/>
                        <w:bottom w:val="none" w:sz="0" w:space="0" w:color="auto"/>
                        <w:right w:val="none" w:sz="0" w:space="0" w:color="auto"/>
                      </w:divBdr>
                      <w:divsChild>
                        <w:div w:id="275647260">
                          <w:marLeft w:val="0"/>
                          <w:marRight w:val="0"/>
                          <w:marTop w:val="0"/>
                          <w:marBottom w:val="0"/>
                          <w:divBdr>
                            <w:top w:val="none" w:sz="0" w:space="0" w:color="auto"/>
                            <w:left w:val="none" w:sz="0" w:space="0" w:color="auto"/>
                            <w:bottom w:val="none" w:sz="0" w:space="0" w:color="auto"/>
                            <w:right w:val="none" w:sz="0" w:space="0" w:color="auto"/>
                          </w:divBdr>
                          <w:divsChild>
                            <w:div w:id="1046829586">
                              <w:marLeft w:val="0"/>
                              <w:marRight w:val="0"/>
                              <w:marTop w:val="0"/>
                              <w:marBottom w:val="0"/>
                              <w:divBdr>
                                <w:top w:val="none" w:sz="0" w:space="0" w:color="auto"/>
                                <w:left w:val="none" w:sz="0" w:space="0" w:color="auto"/>
                                <w:bottom w:val="none" w:sz="0" w:space="0" w:color="auto"/>
                                <w:right w:val="none" w:sz="0" w:space="0" w:color="auto"/>
                              </w:divBdr>
                              <w:divsChild>
                                <w:div w:id="185468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659613">
                  <w:marLeft w:val="0"/>
                  <w:marRight w:val="0"/>
                  <w:marTop w:val="0"/>
                  <w:marBottom w:val="0"/>
                  <w:divBdr>
                    <w:top w:val="none" w:sz="0" w:space="0" w:color="auto"/>
                    <w:left w:val="none" w:sz="0" w:space="0" w:color="auto"/>
                    <w:bottom w:val="none" w:sz="0" w:space="0" w:color="auto"/>
                    <w:right w:val="none" w:sz="0" w:space="0" w:color="auto"/>
                  </w:divBdr>
                  <w:divsChild>
                    <w:div w:id="1618756692">
                      <w:marLeft w:val="0"/>
                      <w:marRight w:val="0"/>
                      <w:marTop w:val="0"/>
                      <w:marBottom w:val="0"/>
                      <w:divBdr>
                        <w:top w:val="none" w:sz="0" w:space="0" w:color="auto"/>
                        <w:left w:val="none" w:sz="0" w:space="0" w:color="auto"/>
                        <w:bottom w:val="none" w:sz="0" w:space="0" w:color="auto"/>
                        <w:right w:val="none" w:sz="0" w:space="0" w:color="auto"/>
                      </w:divBdr>
                      <w:divsChild>
                        <w:div w:id="1764763906">
                          <w:marLeft w:val="0"/>
                          <w:marRight w:val="0"/>
                          <w:marTop w:val="0"/>
                          <w:marBottom w:val="0"/>
                          <w:divBdr>
                            <w:top w:val="none" w:sz="0" w:space="0" w:color="auto"/>
                            <w:left w:val="none" w:sz="0" w:space="0" w:color="auto"/>
                            <w:bottom w:val="none" w:sz="0" w:space="0" w:color="auto"/>
                            <w:right w:val="none" w:sz="0" w:space="0" w:color="auto"/>
                          </w:divBdr>
                          <w:divsChild>
                            <w:div w:id="1959414105">
                              <w:marLeft w:val="0"/>
                              <w:marRight w:val="0"/>
                              <w:marTop w:val="0"/>
                              <w:marBottom w:val="0"/>
                              <w:divBdr>
                                <w:top w:val="none" w:sz="0" w:space="0" w:color="auto"/>
                                <w:left w:val="none" w:sz="0" w:space="0" w:color="auto"/>
                                <w:bottom w:val="none" w:sz="0" w:space="0" w:color="auto"/>
                                <w:right w:val="none" w:sz="0" w:space="0" w:color="auto"/>
                              </w:divBdr>
                              <w:divsChild>
                                <w:div w:id="660086199">
                                  <w:marLeft w:val="0"/>
                                  <w:marRight w:val="0"/>
                                  <w:marTop w:val="0"/>
                                  <w:marBottom w:val="0"/>
                                  <w:divBdr>
                                    <w:top w:val="none" w:sz="0" w:space="0" w:color="auto"/>
                                    <w:left w:val="none" w:sz="0" w:space="0" w:color="auto"/>
                                    <w:bottom w:val="none" w:sz="0" w:space="0" w:color="auto"/>
                                    <w:right w:val="none" w:sz="0" w:space="0" w:color="auto"/>
                                  </w:divBdr>
                                  <w:divsChild>
                                    <w:div w:id="9001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766482">
                          <w:marLeft w:val="0"/>
                          <w:marRight w:val="0"/>
                          <w:marTop w:val="0"/>
                          <w:marBottom w:val="0"/>
                          <w:divBdr>
                            <w:top w:val="none" w:sz="0" w:space="0" w:color="auto"/>
                            <w:left w:val="none" w:sz="0" w:space="0" w:color="auto"/>
                            <w:bottom w:val="none" w:sz="0" w:space="0" w:color="auto"/>
                            <w:right w:val="none" w:sz="0" w:space="0" w:color="auto"/>
                          </w:divBdr>
                          <w:divsChild>
                            <w:div w:id="796029825">
                              <w:marLeft w:val="0"/>
                              <w:marRight w:val="0"/>
                              <w:marTop w:val="0"/>
                              <w:marBottom w:val="0"/>
                              <w:divBdr>
                                <w:top w:val="none" w:sz="0" w:space="0" w:color="auto"/>
                                <w:left w:val="none" w:sz="0" w:space="0" w:color="auto"/>
                                <w:bottom w:val="none" w:sz="0" w:space="0" w:color="auto"/>
                                <w:right w:val="none" w:sz="0" w:space="0" w:color="auto"/>
                              </w:divBdr>
                              <w:divsChild>
                                <w:div w:id="1755854830">
                                  <w:marLeft w:val="0"/>
                                  <w:marRight w:val="0"/>
                                  <w:marTop w:val="0"/>
                                  <w:marBottom w:val="0"/>
                                  <w:divBdr>
                                    <w:top w:val="none" w:sz="0" w:space="0" w:color="auto"/>
                                    <w:left w:val="none" w:sz="0" w:space="0" w:color="auto"/>
                                    <w:bottom w:val="none" w:sz="0" w:space="0" w:color="auto"/>
                                    <w:right w:val="none" w:sz="0" w:space="0" w:color="auto"/>
                                  </w:divBdr>
                                  <w:divsChild>
                                    <w:div w:id="146646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4200173">
          <w:marLeft w:val="0"/>
          <w:marRight w:val="0"/>
          <w:marTop w:val="0"/>
          <w:marBottom w:val="0"/>
          <w:divBdr>
            <w:top w:val="none" w:sz="0" w:space="0" w:color="auto"/>
            <w:left w:val="none" w:sz="0" w:space="0" w:color="auto"/>
            <w:bottom w:val="none" w:sz="0" w:space="0" w:color="auto"/>
            <w:right w:val="none" w:sz="0" w:space="0" w:color="auto"/>
          </w:divBdr>
          <w:divsChild>
            <w:div w:id="1214854322">
              <w:marLeft w:val="0"/>
              <w:marRight w:val="0"/>
              <w:marTop w:val="0"/>
              <w:marBottom w:val="0"/>
              <w:divBdr>
                <w:top w:val="none" w:sz="0" w:space="0" w:color="auto"/>
                <w:left w:val="none" w:sz="0" w:space="0" w:color="auto"/>
                <w:bottom w:val="none" w:sz="0" w:space="0" w:color="auto"/>
                <w:right w:val="none" w:sz="0" w:space="0" w:color="auto"/>
              </w:divBdr>
              <w:divsChild>
                <w:div w:id="1163468657">
                  <w:marLeft w:val="0"/>
                  <w:marRight w:val="0"/>
                  <w:marTop w:val="0"/>
                  <w:marBottom w:val="0"/>
                  <w:divBdr>
                    <w:top w:val="none" w:sz="0" w:space="0" w:color="auto"/>
                    <w:left w:val="none" w:sz="0" w:space="0" w:color="auto"/>
                    <w:bottom w:val="none" w:sz="0" w:space="0" w:color="auto"/>
                    <w:right w:val="none" w:sz="0" w:space="0" w:color="auto"/>
                  </w:divBdr>
                  <w:divsChild>
                    <w:div w:id="891766524">
                      <w:marLeft w:val="0"/>
                      <w:marRight w:val="0"/>
                      <w:marTop w:val="0"/>
                      <w:marBottom w:val="0"/>
                      <w:divBdr>
                        <w:top w:val="none" w:sz="0" w:space="0" w:color="auto"/>
                        <w:left w:val="none" w:sz="0" w:space="0" w:color="auto"/>
                        <w:bottom w:val="none" w:sz="0" w:space="0" w:color="auto"/>
                        <w:right w:val="none" w:sz="0" w:space="0" w:color="auto"/>
                      </w:divBdr>
                      <w:divsChild>
                        <w:div w:id="184101662">
                          <w:marLeft w:val="0"/>
                          <w:marRight w:val="0"/>
                          <w:marTop w:val="0"/>
                          <w:marBottom w:val="0"/>
                          <w:divBdr>
                            <w:top w:val="none" w:sz="0" w:space="0" w:color="auto"/>
                            <w:left w:val="none" w:sz="0" w:space="0" w:color="auto"/>
                            <w:bottom w:val="none" w:sz="0" w:space="0" w:color="auto"/>
                            <w:right w:val="none" w:sz="0" w:space="0" w:color="auto"/>
                          </w:divBdr>
                          <w:divsChild>
                            <w:div w:id="648099567">
                              <w:marLeft w:val="0"/>
                              <w:marRight w:val="0"/>
                              <w:marTop w:val="0"/>
                              <w:marBottom w:val="0"/>
                              <w:divBdr>
                                <w:top w:val="none" w:sz="0" w:space="0" w:color="auto"/>
                                <w:left w:val="none" w:sz="0" w:space="0" w:color="auto"/>
                                <w:bottom w:val="none" w:sz="0" w:space="0" w:color="auto"/>
                                <w:right w:val="none" w:sz="0" w:space="0" w:color="auto"/>
                              </w:divBdr>
                              <w:divsChild>
                                <w:div w:id="366563338">
                                  <w:marLeft w:val="0"/>
                                  <w:marRight w:val="0"/>
                                  <w:marTop w:val="0"/>
                                  <w:marBottom w:val="0"/>
                                  <w:divBdr>
                                    <w:top w:val="none" w:sz="0" w:space="0" w:color="auto"/>
                                    <w:left w:val="none" w:sz="0" w:space="0" w:color="auto"/>
                                    <w:bottom w:val="none" w:sz="0" w:space="0" w:color="auto"/>
                                    <w:right w:val="none" w:sz="0" w:space="0" w:color="auto"/>
                                  </w:divBdr>
                                  <w:divsChild>
                                    <w:div w:id="1745906336">
                                      <w:marLeft w:val="0"/>
                                      <w:marRight w:val="0"/>
                                      <w:marTop w:val="0"/>
                                      <w:marBottom w:val="0"/>
                                      <w:divBdr>
                                        <w:top w:val="none" w:sz="0" w:space="0" w:color="auto"/>
                                        <w:left w:val="none" w:sz="0" w:space="0" w:color="auto"/>
                                        <w:bottom w:val="none" w:sz="0" w:space="0" w:color="auto"/>
                                        <w:right w:val="none" w:sz="0" w:space="0" w:color="auto"/>
                                      </w:divBdr>
                                      <w:divsChild>
                                        <w:div w:id="2009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3607132">
          <w:marLeft w:val="0"/>
          <w:marRight w:val="0"/>
          <w:marTop w:val="0"/>
          <w:marBottom w:val="0"/>
          <w:divBdr>
            <w:top w:val="none" w:sz="0" w:space="0" w:color="auto"/>
            <w:left w:val="none" w:sz="0" w:space="0" w:color="auto"/>
            <w:bottom w:val="none" w:sz="0" w:space="0" w:color="auto"/>
            <w:right w:val="none" w:sz="0" w:space="0" w:color="auto"/>
          </w:divBdr>
          <w:divsChild>
            <w:div w:id="1363167238">
              <w:marLeft w:val="0"/>
              <w:marRight w:val="0"/>
              <w:marTop w:val="0"/>
              <w:marBottom w:val="0"/>
              <w:divBdr>
                <w:top w:val="none" w:sz="0" w:space="0" w:color="auto"/>
                <w:left w:val="none" w:sz="0" w:space="0" w:color="auto"/>
                <w:bottom w:val="none" w:sz="0" w:space="0" w:color="auto"/>
                <w:right w:val="none" w:sz="0" w:space="0" w:color="auto"/>
              </w:divBdr>
              <w:divsChild>
                <w:div w:id="730928296">
                  <w:marLeft w:val="0"/>
                  <w:marRight w:val="0"/>
                  <w:marTop w:val="0"/>
                  <w:marBottom w:val="0"/>
                  <w:divBdr>
                    <w:top w:val="none" w:sz="0" w:space="0" w:color="auto"/>
                    <w:left w:val="none" w:sz="0" w:space="0" w:color="auto"/>
                    <w:bottom w:val="none" w:sz="0" w:space="0" w:color="auto"/>
                    <w:right w:val="none" w:sz="0" w:space="0" w:color="auto"/>
                  </w:divBdr>
                  <w:divsChild>
                    <w:div w:id="1068304165">
                      <w:marLeft w:val="0"/>
                      <w:marRight w:val="0"/>
                      <w:marTop w:val="0"/>
                      <w:marBottom w:val="0"/>
                      <w:divBdr>
                        <w:top w:val="none" w:sz="0" w:space="0" w:color="auto"/>
                        <w:left w:val="none" w:sz="0" w:space="0" w:color="auto"/>
                        <w:bottom w:val="none" w:sz="0" w:space="0" w:color="auto"/>
                        <w:right w:val="none" w:sz="0" w:space="0" w:color="auto"/>
                      </w:divBdr>
                      <w:divsChild>
                        <w:div w:id="2029018680">
                          <w:marLeft w:val="0"/>
                          <w:marRight w:val="0"/>
                          <w:marTop w:val="0"/>
                          <w:marBottom w:val="0"/>
                          <w:divBdr>
                            <w:top w:val="none" w:sz="0" w:space="0" w:color="auto"/>
                            <w:left w:val="none" w:sz="0" w:space="0" w:color="auto"/>
                            <w:bottom w:val="none" w:sz="0" w:space="0" w:color="auto"/>
                            <w:right w:val="none" w:sz="0" w:space="0" w:color="auto"/>
                          </w:divBdr>
                          <w:divsChild>
                            <w:div w:id="1865050236">
                              <w:marLeft w:val="0"/>
                              <w:marRight w:val="0"/>
                              <w:marTop w:val="0"/>
                              <w:marBottom w:val="0"/>
                              <w:divBdr>
                                <w:top w:val="none" w:sz="0" w:space="0" w:color="auto"/>
                                <w:left w:val="none" w:sz="0" w:space="0" w:color="auto"/>
                                <w:bottom w:val="none" w:sz="0" w:space="0" w:color="auto"/>
                                <w:right w:val="none" w:sz="0" w:space="0" w:color="auto"/>
                              </w:divBdr>
                              <w:divsChild>
                                <w:div w:id="122028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240434">
                  <w:marLeft w:val="0"/>
                  <w:marRight w:val="0"/>
                  <w:marTop w:val="0"/>
                  <w:marBottom w:val="0"/>
                  <w:divBdr>
                    <w:top w:val="none" w:sz="0" w:space="0" w:color="auto"/>
                    <w:left w:val="none" w:sz="0" w:space="0" w:color="auto"/>
                    <w:bottom w:val="none" w:sz="0" w:space="0" w:color="auto"/>
                    <w:right w:val="none" w:sz="0" w:space="0" w:color="auto"/>
                  </w:divBdr>
                  <w:divsChild>
                    <w:div w:id="2108771124">
                      <w:marLeft w:val="0"/>
                      <w:marRight w:val="0"/>
                      <w:marTop w:val="0"/>
                      <w:marBottom w:val="0"/>
                      <w:divBdr>
                        <w:top w:val="none" w:sz="0" w:space="0" w:color="auto"/>
                        <w:left w:val="none" w:sz="0" w:space="0" w:color="auto"/>
                        <w:bottom w:val="none" w:sz="0" w:space="0" w:color="auto"/>
                        <w:right w:val="none" w:sz="0" w:space="0" w:color="auto"/>
                      </w:divBdr>
                      <w:divsChild>
                        <w:div w:id="234098192">
                          <w:marLeft w:val="0"/>
                          <w:marRight w:val="0"/>
                          <w:marTop w:val="0"/>
                          <w:marBottom w:val="0"/>
                          <w:divBdr>
                            <w:top w:val="none" w:sz="0" w:space="0" w:color="auto"/>
                            <w:left w:val="none" w:sz="0" w:space="0" w:color="auto"/>
                            <w:bottom w:val="none" w:sz="0" w:space="0" w:color="auto"/>
                            <w:right w:val="none" w:sz="0" w:space="0" w:color="auto"/>
                          </w:divBdr>
                          <w:divsChild>
                            <w:div w:id="1975256879">
                              <w:marLeft w:val="0"/>
                              <w:marRight w:val="0"/>
                              <w:marTop w:val="0"/>
                              <w:marBottom w:val="0"/>
                              <w:divBdr>
                                <w:top w:val="none" w:sz="0" w:space="0" w:color="auto"/>
                                <w:left w:val="none" w:sz="0" w:space="0" w:color="auto"/>
                                <w:bottom w:val="none" w:sz="0" w:space="0" w:color="auto"/>
                                <w:right w:val="none" w:sz="0" w:space="0" w:color="auto"/>
                              </w:divBdr>
                              <w:divsChild>
                                <w:div w:id="767623248">
                                  <w:marLeft w:val="0"/>
                                  <w:marRight w:val="0"/>
                                  <w:marTop w:val="0"/>
                                  <w:marBottom w:val="0"/>
                                  <w:divBdr>
                                    <w:top w:val="none" w:sz="0" w:space="0" w:color="auto"/>
                                    <w:left w:val="none" w:sz="0" w:space="0" w:color="auto"/>
                                    <w:bottom w:val="none" w:sz="0" w:space="0" w:color="auto"/>
                                    <w:right w:val="none" w:sz="0" w:space="0" w:color="auto"/>
                                  </w:divBdr>
                                  <w:divsChild>
                                    <w:div w:id="2011103497">
                                      <w:marLeft w:val="0"/>
                                      <w:marRight w:val="0"/>
                                      <w:marTop w:val="0"/>
                                      <w:marBottom w:val="0"/>
                                      <w:divBdr>
                                        <w:top w:val="none" w:sz="0" w:space="0" w:color="auto"/>
                                        <w:left w:val="none" w:sz="0" w:space="0" w:color="auto"/>
                                        <w:bottom w:val="none" w:sz="0" w:space="0" w:color="auto"/>
                                        <w:right w:val="none" w:sz="0" w:space="0" w:color="auto"/>
                                      </w:divBdr>
                                      <w:divsChild>
                                        <w:div w:id="2107921187">
                                          <w:marLeft w:val="0"/>
                                          <w:marRight w:val="0"/>
                                          <w:marTop w:val="0"/>
                                          <w:marBottom w:val="0"/>
                                          <w:divBdr>
                                            <w:top w:val="none" w:sz="0" w:space="0" w:color="auto"/>
                                            <w:left w:val="none" w:sz="0" w:space="0" w:color="auto"/>
                                            <w:bottom w:val="none" w:sz="0" w:space="0" w:color="auto"/>
                                            <w:right w:val="none" w:sz="0" w:space="0" w:color="auto"/>
                                          </w:divBdr>
                                          <w:divsChild>
                                            <w:div w:id="409694440">
                                              <w:marLeft w:val="0"/>
                                              <w:marRight w:val="0"/>
                                              <w:marTop w:val="0"/>
                                              <w:marBottom w:val="0"/>
                                              <w:divBdr>
                                                <w:top w:val="none" w:sz="0" w:space="0" w:color="auto"/>
                                                <w:left w:val="none" w:sz="0" w:space="0" w:color="auto"/>
                                                <w:bottom w:val="none" w:sz="0" w:space="0" w:color="auto"/>
                                                <w:right w:val="none" w:sz="0" w:space="0" w:color="auto"/>
                                              </w:divBdr>
                                            </w:div>
                                            <w:div w:id="1558860089">
                                              <w:marLeft w:val="0"/>
                                              <w:marRight w:val="0"/>
                                              <w:marTop w:val="0"/>
                                              <w:marBottom w:val="0"/>
                                              <w:divBdr>
                                                <w:top w:val="none" w:sz="0" w:space="0" w:color="auto"/>
                                                <w:left w:val="none" w:sz="0" w:space="0" w:color="auto"/>
                                                <w:bottom w:val="none" w:sz="0" w:space="0" w:color="auto"/>
                                                <w:right w:val="none" w:sz="0" w:space="0" w:color="auto"/>
                                              </w:divBdr>
                                              <w:divsChild>
                                                <w:div w:id="369305685">
                                                  <w:marLeft w:val="0"/>
                                                  <w:marRight w:val="0"/>
                                                  <w:marTop w:val="0"/>
                                                  <w:marBottom w:val="0"/>
                                                  <w:divBdr>
                                                    <w:top w:val="none" w:sz="0" w:space="0" w:color="auto"/>
                                                    <w:left w:val="none" w:sz="0" w:space="0" w:color="auto"/>
                                                    <w:bottom w:val="none" w:sz="0" w:space="0" w:color="auto"/>
                                                    <w:right w:val="none" w:sz="0" w:space="0" w:color="auto"/>
                                                  </w:divBdr>
                                                  <w:divsChild>
                                                    <w:div w:id="4337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2006">
                                              <w:marLeft w:val="0"/>
                                              <w:marRight w:val="0"/>
                                              <w:marTop w:val="0"/>
                                              <w:marBottom w:val="0"/>
                                              <w:divBdr>
                                                <w:top w:val="none" w:sz="0" w:space="0" w:color="auto"/>
                                                <w:left w:val="none" w:sz="0" w:space="0" w:color="auto"/>
                                                <w:bottom w:val="none" w:sz="0" w:space="0" w:color="auto"/>
                                                <w:right w:val="none" w:sz="0" w:space="0" w:color="auto"/>
                                              </w:divBdr>
                                            </w:div>
                                          </w:divsChild>
                                        </w:div>
                                        <w:div w:id="1939094928">
                                          <w:marLeft w:val="0"/>
                                          <w:marRight w:val="0"/>
                                          <w:marTop w:val="0"/>
                                          <w:marBottom w:val="0"/>
                                          <w:divBdr>
                                            <w:top w:val="none" w:sz="0" w:space="0" w:color="auto"/>
                                            <w:left w:val="none" w:sz="0" w:space="0" w:color="auto"/>
                                            <w:bottom w:val="none" w:sz="0" w:space="0" w:color="auto"/>
                                            <w:right w:val="none" w:sz="0" w:space="0" w:color="auto"/>
                                          </w:divBdr>
                                          <w:divsChild>
                                            <w:div w:id="2002929594">
                                              <w:marLeft w:val="0"/>
                                              <w:marRight w:val="0"/>
                                              <w:marTop w:val="0"/>
                                              <w:marBottom w:val="0"/>
                                              <w:divBdr>
                                                <w:top w:val="none" w:sz="0" w:space="0" w:color="auto"/>
                                                <w:left w:val="none" w:sz="0" w:space="0" w:color="auto"/>
                                                <w:bottom w:val="none" w:sz="0" w:space="0" w:color="auto"/>
                                                <w:right w:val="none" w:sz="0" w:space="0" w:color="auto"/>
                                              </w:divBdr>
                                            </w:div>
                                            <w:div w:id="862982947">
                                              <w:marLeft w:val="0"/>
                                              <w:marRight w:val="0"/>
                                              <w:marTop w:val="0"/>
                                              <w:marBottom w:val="0"/>
                                              <w:divBdr>
                                                <w:top w:val="none" w:sz="0" w:space="0" w:color="auto"/>
                                                <w:left w:val="none" w:sz="0" w:space="0" w:color="auto"/>
                                                <w:bottom w:val="none" w:sz="0" w:space="0" w:color="auto"/>
                                                <w:right w:val="none" w:sz="0" w:space="0" w:color="auto"/>
                                              </w:divBdr>
                                              <w:divsChild>
                                                <w:div w:id="745880975">
                                                  <w:marLeft w:val="0"/>
                                                  <w:marRight w:val="0"/>
                                                  <w:marTop w:val="0"/>
                                                  <w:marBottom w:val="0"/>
                                                  <w:divBdr>
                                                    <w:top w:val="none" w:sz="0" w:space="0" w:color="auto"/>
                                                    <w:left w:val="none" w:sz="0" w:space="0" w:color="auto"/>
                                                    <w:bottom w:val="none" w:sz="0" w:space="0" w:color="auto"/>
                                                    <w:right w:val="none" w:sz="0" w:space="0" w:color="auto"/>
                                                  </w:divBdr>
                                                  <w:divsChild>
                                                    <w:div w:id="147745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5129">
                                              <w:marLeft w:val="0"/>
                                              <w:marRight w:val="0"/>
                                              <w:marTop w:val="0"/>
                                              <w:marBottom w:val="0"/>
                                              <w:divBdr>
                                                <w:top w:val="none" w:sz="0" w:space="0" w:color="auto"/>
                                                <w:left w:val="none" w:sz="0" w:space="0" w:color="auto"/>
                                                <w:bottom w:val="none" w:sz="0" w:space="0" w:color="auto"/>
                                                <w:right w:val="none" w:sz="0" w:space="0" w:color="auto"/>
                                              </w:divBdr>
                                            </w:div>
                                          </w:divsChild>
                                        </w:div>
                                        <w:div w:id="1509830385">
                                          <w:marLeft w:val="0"/>
                                          <w:marRight w:val="0"/>
                                          <w:marTop w:val="0"/>
                                          <w:marBottom w:val="0"/>
                                          <w:divBdr>
                                            <w:top w:val="none" w:sz="0" w:space="0" w:color="auto"/>
                                            <w:left w:val="none" w:sz="0" w:space="0" w:color="auto"/>
                                            <w:bottom w:val="none" w:sz="0" w:space="0" w:color="auto"/>
                                            <w:right w:val="none" w:sz="0" w:space="0" w:color="auto"/>
                                          </w:divBdr>
                                          <w:divsChild>
                                            <w:div w:id="1199320166">
                                              <w:marLeft w:val="0"/>
                                              <w:marRight w:val="0"/>
                                              <w:marTop w:val="0"/>
                                              <w:marBottom w:val="0"/>
                                              <w:divBdr>
                                                <w:top w:val="none" w:sz="0" w:space="0" w:color="auto"/>
                                                <w:left w:val="none" w:sz="0" w:space="0" w:color="auto"/>
                                                <w:bottom w:val="none" w:sz="0" w:space="0" w:color="auto"/>
                                                <w:right w:val="none" w:sz="0" w:space="0" w:color="auto"/>
                                              </w:divBdr>
                                            </w:div>
                                            <w:div w:id="1773934072">
                                              <w:marLeft w:val="0"/>
                                              <w:marRight w:val="0"/>
                                              <w:marTop w:val="0"/>
                                              <w:marBottom w:val="0"/>
                                              <w:divBdr>
                                                <w:top w:val="none" w:sz="0" w:space="0" w:color="auto"/>
                                                <w:left w:val="none" w:sz="0" w:space="0" w:color="auto"/>
                                                <w:bottom w:val="none" w:sz="0" w:space="0" w:color="auto"/>
                                                <w:right w:val="none" w:sz="0" w:space="0" w:color="auto"/>
                                              </w:divBdr>
                                              <w:divsChild>
                                                <w:div w:id="1205797454">
                                                  <w:marLeft w:val="0"/>
                                                  <w:marRight w:val="0"/>
                                                  <w:marTop w:val="0"/>
                                                  <w:marBottom w:val="0"/>
                                                  <w:divBdr>
                                                    <w:top w:val="none" w:sz="0" w:space="0" w:color="auto"/>
                                                    <w:left w:val="none" w:sz="0" w:space="0" w:color="auto"/>
                                                    <w:bottom w:val="none" w:sz="0" w:space="0" w:color="auto"/>
                                                    <w:right w:val="none" w:sz="0" w:space="0" w:color="auto"/>
                                                  </w:divBdr>
                                                  <w:divsChild>
                                                    <w:div w:id="15634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432774">
                          <w:marLeft w:val="0"/>
                          <w:marRight w:val="0"/>
                          <w:marTop w:val="0"/>
                          <w:marBottom w:val="0"/>
                          <w:divBdr>
                            <w:top w:val="none" w:sz="0" w:space="0" w:color="auto"/>
                            <w:left w:val="none" w:sz="0" w:space="0" w:color="auto"/>
                            <w:bottom w:val="none" w:sz="0" w:space="0" w:color="auto"/>
                            <w:right w:val="none" w:sz="0" w:space="0" w:color="auto"/>
                          </w:divBdr>
                          <w:divsChild>
                            <w:div w:id="2114743839">
                              <w:marLeft w:val="0"/>
                              <w:marRight w:val="0"/>
                              <w:marTop w:val="0"/>
                              <w:marBottom w:val="0"/>
                              <w:divBdr>
                                <w:top w:val="none" w:sz="0" w:space="0" w:color="auto"/>
                                <w:left w:val="none" w:sz="0" w:space="0" w:color="auto"/>
                                <w:bottom w:val="none" w:sz="0" w:space="0" w:color="auto"/>
                                <w:right w:val="none" w:sz="0" w:space="0" w:color="auto"/>
                              </w:divBdr>
                              <w:divsChild>
                                <w:div w:id="1860196151">
                                  <w:marLeft w:val="0"/>
                                  <w:marRight w:val="0"/>
                                  <w:marTop w:val="0"/>
                                  <w:marBottom w:val="0"/>
                                  <w:divBdr>
                                    <w:top w:val="none" w:sz="0" w:space="0" w:color="auto"/>
                                    <w:left w:val="none" w:sz="0" w:space="0" w:color="auto"/>
                                    <w:bottom w:val="none" w:sz="0" w:space="0" w:color="auto"/>
                                    <w:right w:val="none" w:sz="0" w:space="0" w:color="auto"/>
                                  </w:divBdr>
                                  <w:divsChild>
                                    <w:div w:id="19604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4202083">
          <w:marLeft w:val="0"/>
          <w:marRight w:val="0"/>
          <w:marTop w:val="0"/>
          <w:marBottom w:val="0"/>
          <w:divBdr>
            <w:top w:val="none" w:sz="0" w:space="0" w:color="auto"/>
            <w:left w:val="none" w:sz="0" w:space="0" w:color="auto"/>
            <w:bottom w:val="none" w:sz="0" w:space="0" w:color="auto"/>
            <w:right w:val="none" w:sz="0" w:space="0" w:color="auto"/>
          </w:divBdr>
          <w:divsChild>
            <w:div w:id="1883134812">
              <w:marLeft w:val="0"/>
              <w:marRight w:val="0"/>
              <w:marTop w:val="0"/>
              <w:marBottom w:val="0"/>
              <w:divBdr>
                <w:top w:val="none" w:sz="0" w:space="0" w:color="auto"/>
                <w:left w:val="none" w:sz="0" w:space="0" w:color="auto"/>
                <w:bottom w:val="none" w:sz="0" w:space="0" w:color="auto"/>
                <w:right w:val="none" w:sz="0" w:space="0" w:color="auto"/>
              </w:divBdr>
              <w:divsChild>
                <w:div w:id="263732158">
                  <w:marLeft w:val="0"/>
                  <w:marRight w:val="0"/>
                  <w:marTop w:val="0"/>
                  <w:marBottom w:val="0"/>
                  <w:divBdr>
                    <w:top w:val="none" w:sz="0" w:space="0" w:color="auto"/>
                    <w:left w:val="none" w:sz="0" w:space="0" w:color="auto"/>
                    <w:bottom w:val="none" w:sz="0" w:space="0" w:color="auto"/>
                    <w:right w:val="none" w:sz="0" w:space="0" w:color="auto"/>
                  </w:divBdr>
                  <w:divsChild>
                    <w:div w:id="1911769293">
                      <w:marLeft w:val="0"/>
                      <w:marRight w:val="0"/>
                      <w:marTop w:val="0"/>
                      <w:marBottom w:val="0"/>
                      <w:divBdr>
                        <w:top w:val="none" w:sz="0" w:space="0" w:color="auto"/>
                        <w:left w:val="none" w:sz="0" w:space="0" w:color="auto"/>
                        <w:bottom w:val="none" w:sz="0" w:space="0" w:color="auto"/>
                        <w:right w:val="none" w:sz="0" w:space="0" w:color="auto"/>
                      </w:divBdr>
                      <w:divsChild>
                        <w:div w:id="676932197">
                          <w:marLeft w:val="0"/>
                          <w:marRight w:val="0"/>
                          <w:marTop w:val="0"/>
                          <w:marBottom w:val="0"/>
                          <w:divBdr>
                            <w:top w:val="none" w:sz="0" w:space="0" w:color="auto"/>
                            <w:left w:val="none" w:sz="0" w:space="0" w:color="auto"/>
                            <w:bottom w:val="none" w:sz="0" w:space="0" w:color="auto"/>
                            <w:right w:val="none" w:sz="0" w:space="0" w:color="auto"/>
                          </w:divBdr>
                          <w:divsChild>
                            <w:div w:id="31075225">
                              <w:marLeft w:val="0"/>
                              <w:marRight w:val="0"/>
                              <w:marTop w:val="0"/>
                              <w:marBottom w:val="0"/>
                              <w:divBdr>
                                <w:top w:val="none" w:sz="0" w:space="0" w:color="auto"/>
                                <w:left w:val="none" w:sz="0" w:space="0" w:color="auto"/>
                                <w:bottom w:val="none" w:sz="0" w:space="0" w:color="auto"/>
                                <w:right w:val="none" w:sz="0" w:space="0" w:color="auto"/>
                              </w:divBdr>
                              <w:divsChild>
                                <w:div w:id="1440490945">
                                  <w:marLeft w:val="0"/>
                                  <w:marRight w:val="0"/>
                                  <w:marTop w:val="0"/>
                                  <w:marBottom w:val="0"/>
                                  <w:divBdr>
                                    <w:top w:val="none" w:sz="0" w:space="0" w:color="auto"/>
                                    <w:left w:val="none" w:sz="0" w:space="0" w:color="auto"/>
                                    <w:bottom w:val="none" w:sz="0" w:space="0" w:color="auto"/>
                                    <w:right w:val="none" w:sz="0" w:space="0" w:color="auto"/>
                                  </w:divBdr>
                                  <w:divsChild>
                                    <w:div w:id="2062433446">
                                      <w:marLeft w:val="0"/>
                                      <w:marRight w:val="0"/>
                                      <w:marTop w:val="0"/>
                                      <w:marBottom w:val="0"/>
                                      <w:divBdr>
                                        <w:top w:val="none" w:sz="0" w:space="0" w:color="auto"/>
                                        <w:left w:val="none" w:sz="0" w:space="0" w:color="auto"/>
                                        <w:bottom w:val="none" w:sz="0" w:space="0" w:color="auto"/>
                                        <w:right w:val="none" w:sz="0" w:space="0" w:color="auto"/>
                                      </w:divBdr>
                                      <w:divsChild>
                                        <w:div w:id="22322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188252">
          <w:marLeft w:val="0"/>
          <w:marRight w:val="0"/>
          <w:marTop w:val="0"/>
          <w:marBottom w:val="0"/>
          <w:divBdr>
            <w:top w:val="none" w:sz="0" w:space="0" w:color="auto"/>
            <w:left w:val="none" w:sz="0" w:space="0" w:color="auto"/>
            <w:bottom w:val="none" w:sz="0" w:space="0" w:color="auto"/>
            <w:right w:val="none" w:sz="0" w:space="0" w:color="auto"/>
          </w:divBdr>
          <w:divsChild>
            <w:div w:id="1722511182">
              <w:marLeft w:val="0"/>
              <w:marRight w:val="0"/>
              <w:marTop w:val="0"/>
              <w:marBottom w:val="0"/>
              <w:divBdr>
                <w:top w:val="none" w:sz="0" w:space="0" w:color="auto"/>
                <w:left w:val="none" w:sz="0" w:space="0" w:color="auto"/>
                <w:bottom w:val="none" w:sz="0" w:space="0" w:color="auto"/>
                <w:right w:val="none" w:sz="0" w:space="0" w:color="auto"/>
              </w:divBdr>
              <w:divsChild>
                <w:div w:id="1470240788">
                  <w:marLeft w:val="0"/>
                  <w:marRight w:val="0"/>
                  <w:marTop w:val="0"/>
                  <w:marBottom w:val="0"/>
                  <w:divBdr>
                    <w:top w:val="none" w:sz="0" w:space="0" w:color="auto"/>
                    <w:left w:val="none" w:sz="0" w:space="0" w:color="auto"/>
                    <w:bottom w:val="none" w:sz="0" w:space="0" w:color="auto"/>
                    <w:right w:val="none" w:sz="0" w:space="0" w:color="auto"/>
                  </w:divBdr>
                  <w:divsChild>
                    <w:div w:id="1468157696">
                      <w:marLeft w:val="0"/>
                      <w:marRight w:val="0"/>
                      <w:marTop w:val="0"/>
                      <w:marBottom w:val="0"/>
                      <w:divBdr>
                        <w:top w:val="none" w:sz="0" w:space="0" w:color="auto"/>
                        <w:left w:val="none" w:sz="0" w:space="0" w:color="auto"/>
                        <w:bottom w:val="none" w:sz="0" w:space="0" w:color="auto"/>
                        <w:right w:val="none" w:sz="0" w:space="0" w:color="auto"/>
                      </w:divBdr>
                      <w:divsChild>
                        <w:div w:id="155654665">
                          <w:marLeft w:val="0"/>
                          <w:marRight w:val="0"/>
                          <w:marTop w:val="0"/>
                          <w:marBottom w:val="0"/>
                          <w:divBdr>
                            <w:top w:val="none" w:sz="0" w:space="0" w:color="auto"/>
                            <w:left w:val="none" w:sz="0" w:space="0" w:color="auto"/>
                            <w:bottom w:val="none" w:sz="0" w:space="0" w:color="auto"/>
                            <w:right w:val="none" w:sz="0" w:space="0" w:color="auto"/>
                          </w:divBdr>
                          <w:divsChild>
                            <w:div w:id="1609778077">
                              <w:marLeft w:val="0"/>
                              <w:marRight w:val="0"/>
                              <w:marTop w:val="0"/>
                              <w:marBottom w:val="0"/>
                              <w:divBdr>
                                <w:top w:val="none" w:sz="0" w:space="0" w:color="auto"/>
                                <w:left w:val="none" w:sz="0" w:space="0" w:color="auto"/>
                                <w:bottom w:val="none" w:sz="0" w:space="0" w:color="auto"/>
                                <w:right w:val="none" w:sz="0" w:space="0" w:color="auto"/>
                              </w:divBdr>
                              <w:divsChild>
                                <w:div w:id="36945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446440">
                  <w:marLeft w:val="0"/>
                  <w:marRight w:val="0"/>
                  <w:marTop w:val="0"/>
                  <w:marBottom w:val="0"/>
                  <w:divBdr>
                    <w:top w:val="none" w:sz="0" w:space="0" w:color="auto"/>
                    <w:left w:val="none" w:sz="0" w:space="0" w:color="auto"/>
                    <w:bottom w:val="none" w:sz="0" w:space="0" w:color="auto"/>
                    <w:right w:val="none" w:sz="0" w:space="0" w:color="auto"/>
                  </w:divBdr>
                  <w:divsChild>
                    <w:div w:id="710305925">
                      <w:marLeft w:val="0"/>
                      <w:marRight w:val="0"/>
                      <w:marTop w:val="0"/>
                      <w:marBottom w:val="0"/>
                      <w:divBdr>
                        <w:top w:val="none" w:sz="0" w:space="0" w:color="auto"/>
                        <w:left w:val="none" w:sz="0" w:space="0" w:color="auto"/>
                        <w:bottom w:val="none" w:sz="0" w:space="0" w:color="auto"/>
                        <w:right w:val="none" w:sz="0" w:space="0" w:color="auto"/>
                      </w:divBdr>
                      <w:divsChild>
                        <w:div w:id="114755278">
                          <w:marLeft w:val="0"/>
                          <w:marRight w:val="0"/>
                          <w:marTop w:val="0"/>
                          <w:marBottom w:val="0"/>
                          <w:divBdr>
                            <w:top w:val="none" w:sz="0" w:space="0" w:color="auto"/>
                            <w:left w:val="none" w:sz="0" w:space="0" w:color="auto"/>
                            <w:bottom w:val="none" w:sz="0" w:space="0" w:color="auto"/>
                            <w:right w:val="none" w:sz="0" w:space="0" w:color="auto"/>
                          </w:divBdr>
                          <w:divsChild>
                            <w:div w:id="2012178740">
                              <w:marLeft w:val="0"/>
                              <w:marRight w:val="0"/>
                              <w:marTop w:val="0"/>
                              <w:marBottom w:val="0"/>
                              <w:divBdr>
                                <w:top w:val="none" w:sz="0" w:space="0" w:color="auto"/>
                                <w:left w:val="none" w:sz="0" w:space="0" w:color="auto"/>
                                <w:bottom w:val="none" w:sz="0" w:space="0" w:color="auto"/>
                                <w:right w:val="none" w:sz="0" w:space="0" w:color="auto"/>
                              </w:divBdr>
                              <w:divsChild>
                                <w:div w:id="1410350818">
                                  <w:marLeft w:val="0"/>
                                  <w:marRight w:val="0"/>
                                  <w:marTop w:val="0"/>
                                  <w:marBottom w:val="0"/>
                                  <w:divBdr>
                                    <w:top w:val="none" w:sz="0" w:space="0" w:color="auto"/>
                                    <w:left w:val="none" w:sz="0" w:space="0" w:color="auto"/>
                                    <w:bottom w:val="none" w:sz="0" w:space="0" w:color="auto"/>
                                    <w:right w:val="none" w:sz="0" w:space="0" w:color="auto"/>
                                  </w:divBdr>
                                  <w:divsChild>
                                    <w:div w:id="1939368839">
                                      <w:marLeft w:val="0"/>
                                      <w:marRight w:val="0"/>
                                      <w:marTop w:val="0"/>
                                      <w:marBottom w:val="0"/>
                                      <w:divBdr>
                                        <w:top w:val="none" w:sz="0" w:space="0" w:color="auto"/>
                                        <w:left w:val="none" w:sz="0" w:space="0" w:color="auto"/>
                                        <w:bottom w:val="none" w:sz="0" w:space="0" w:color="auto"/>
                                        <w:right w:val="none" w:sz="0" w:space="0" w:color="auto"/>
                                      </w:divBdr>
                                      <w:divsChild>
                                        <w:div w:id="1176840860">
                                          <w:marLeft w:val="0"/>
                                          <w:marRight w:val="0"/>
                                          <w:marTop w:val="0"/>
                                          <w:marBottom w:val="0"/>
                                          <w:divBdr>
                                            <w:top w:val="none" w:sz="0" w:space="0" w:color="auto"/>
                                            <w:left w:val="none" w:sz="0" w:space="0" w:color="auto"/>
                                            <w:bottom w:val="none" w:sz="0" w:space="0" w:color="auto"/>
                                            <w:right w:val="none" w:sz="0" w:space="0" w:color="auto"/>
                                          </w:divBdr>
                                          <w:divsChild>
                                            <w:div w:id="913658988">
                                              <w:marLeft w:val="0"/>
                                              <w:marRight w:val="0"/>
                                              <w:marTop w:val="0"/>
                                              <w:marBottom w:val="0"/>
                                              <w:divBdr>
                                                <w:top w:val="none" w:sz="0" w:space="0" w:color="auto"/>
                                                <w:left w:val="none" w:sz="0" w:space="0" w:color="auto"/>
                                                <w:bottom w:val="none" w:sz="0" w:space="0" w:color="auto"/>
                                                <w:right w:val="none" w:sz="0" w:space="0" w:color="auto"/>
                                              </w:divBdr>
                                            </w:div>
                                            <w:div w:id="942886377">
                                              <w:marLeft w:val="0"/>
                                              <w:marRight w:val="0"/>
                                              <w:marTop w:val="0"/>
                                              <w:marBottom w:val="0"/>
                                              <w:divBdr>
                                                <w:top w:val="none" w:sz="0" w:space="0" w:color="auto"/>
                                                <w:left w:val="none" w:sz="0" w:space="0" w:color="auto"/>
                                                <w:bottom w:val="none" w:sz="0" w:space="0" w:color="auto"/>
                                                <w:right w:val="none" w:sz="0" w:space="0" w:color="auto"/>
                                              </w:divBdr>
                                              <w:divsChild>
                                                <w:div w:id="1021277063">
                                                  <w:marLeft w:val="0"/>
                                                  <w:marRight w:val="0"/>
                                                  <w:marTop w:val="0"/>
                                                  <w:marBottom w:val="0"/>
                                                  <w:divBdr>
                                                    <w:top w:val="none" w:sz="0" w:space="0" w:color="auto"/>
                                                    <w:left w:val="none" w:sz="0" w:space="0" w:color="auto"/>
                                                    <w:bottom w:val="none" w:sz="0" w:space="0" w:color="auto"/>
                                                    <w:right w:val="none" w:sz="0" w:space="0" w:color="auto"/>
                                                  </w:divBdr>
                                                  <w:divsChild>
                                                    <w:div w:id="13536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740412">
                          <w:marLeft w:val="0"/>
                          <w:marRight w:val="0"/>
                          <w:marTop w:val="0"/>
                          <w:marBottom w:val="0"/>
                          <w:divBdr>
                            <w:top w:val="none" w:sz="0" w:space="0" w:color="auto"/>
                            <w:left w:val="none" w:sz="0" w:space="0" w:color="auto"/>
                            <w:bottom w:val="none" w:sz="0" w:space="0" w:color="auto"/>
                            <w:right w:val="none" w:sz="0" w:space="0" w:color="auto"/>
                          </w:divBdr>
                          <w:divsChild>
                            <w:div w:id="412627617">
                              <w:marLeft w:val="0"/>
                              <w:marRight w:val="0"/>
                              <w:marTop w:val="0"/>
                              <w:marBottom w:val="0"/>
                              <w:divBdr>
                                <w:top w:val="none" w:sz="0" w:space="0" w:color="auto"/>
                                <w:left w:val="none" w:sz="0" w:space="0" w:color="auto"/>
                                <w:bottom w:val="none" w:sz="0" w:space="0" w:color="auto"/>
                                <w:right w:val="none" w:sz="0" w:space="0" w:color="auto"/>
                              </w:divBdr>
                              <w:divsChild>
                                <w:div w:id="667632795">
                                  <w:marLeft w:val="0"/>
                                  <w:marRight w:val="0"/>
                                  <w:marTop w:val="0"/>
                                  <w:marBottom w:val="0"/>
                                  <w:divBdr>
                                    <w:top w:val="none" w:sz="0" w:space="0" w:color="auto"/>
                                    <w:left w:val="none" w:sz="0" w:space="0" w:color="auto"/>
                                    <w:bottom w:val="none" w:sz="0" w:space="0" w:color="auto"/>
                                    <w:right w:val="none" w:sz="0" w:space="0" w:color="auto"/>
                                  </w:divBdr>
                                  <w:divsChild>
                                    <w:div w:id="6072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52485">
          <w:marLeft w:val="0"/>
          <w:marRight w:val="0"/>
          <w:marTop w:val="0"/>
          <w:marBottom w:val="0"/>
          <w:divBdr>
            <w:top w:val="none" w:sz="0" w:space="0" w:color="auto"/>
            <w:left w:val="none" w:sz="0" w:space="0" w:color="auto"/>
            <w:bottom w:val="none" w:sz="0" w:space="0" w:color="auto"/>
            <w:right w:val="none" w:sz="0" w:space="0" w:color="auto"/>
          </w:divBdr>
          <w:divsChild>
            <w:div w:id="2006979772">
              <w:marLeft w:val="0"/>
              <w:marRight w:val="0"/>
              <w:marTop w:val="0"/>
              <w:marBottom w:val="0"/>
              <w:divBdr>
                <w:top w:val="none" w:sz="0" w:space="0" w:color="auto"/>
                <w:left w:val="none" w:sz="0" w:space="0" w:color="auto"/>
                <w:bottom w:val="none" w:sz="0" w:space="0" w:color="auto"/>
                <w:right w:val="none" w:sz="0" w:space="0" w:color="auto"/>
              </w:divBdr>
              <w:divsChild>
                <w:div w:id="707923075">
                  <w:marLeft w:val="0"/>
                  <w:marRight w:val="0"/>
                  <w:marTop w:val="0"/>
                  <w:marBottom w:val="0"/>
                  <w:divBdr>
                    <w:top w:val="none" w:sz="0" w:space="0" w:color="auto"/>
                    <w:left w:val="none" w:sz="0" w:space="0" w:color="auto"/>
                    <w:bottom w:val="none" w:sz="0" w:space="0" w:color="auto"/>
                    <w:right w:val="none" w:sz="0" w:space="0" w:color="auto"/>
                  </w:divBdr>
                  <w:divsChild>
                    <w:div w:id="1302540776">
                      <w:marLeft w:val="0"/>
                      <w:marRight w:val="0"/>
                      <w:marTop w:val="0"/>
                      <w:marBottom w:val="0"/>
                      <w:divBdr>
                        <w:top w:val="none" w:sz="0" w:space="0" w:color="auto"/>
                        <w:left w:val="none" w:sz="0" w:space="0" w:color="auto"/>
                        <w:bottom w:val="none" w:sz="0" w:space="0" w:color="auto"/>
                        <w:right w:val="none" w:sz="0" w:space="0" w:color="auto"/>
                      </w:divBdr>
                      <w:divsChild>
                        <w:div w:id="1480458619">
                          <w:marLeft w:val="0"/>
                          <w:marRight w:val="0"/>
                          <w:marTop w:val="0"/>
                          <w:marBottom w:val="0"/>
                          <w:divBdr>
                            <w:top w:val="none" w:sz="0" w:space="0" w:color="auto"/>
                            <w:left w:val="none" w:sz="0" w:space="0" w:color="auto"/>
                            <w:bottom w:val="none" w:sz="0" w:space="0" w:color="auto"/>
                            <w:right w:val="none" w:sz="0" w:space="0" w:color="auto"/>
                          </w:divBdr>
                          <w:divsChild>
                            <w:div w:id="327683859">
                              <w:marLeft w:val="0"/>
                              <w:marRight w:val="0"/>
                              <w:marTop w:val="0"/>
                              <w:marBottom w:val="0"/>
                              <w:divBdr>
                                <w:top w:val="none" w:sz="0" w:space="0" w:color="auto"/>
                                <w:left w:val="none" w:sz="0" w:space="0" w:color="auto"/>
                                <w:bottom w:val="none" w:sz="0" w:space="0" w:color="auto"/>
                                <w:right w:val="none" w:sz="0" w:space="0" w:color="auto"/>
                              </w:divBdr>
                              <w:divsChild>
                                <w:div w:id="1912153081">
                                  <w:marLeft w:val="0"/>
                                  <w:marRight w:val="0"/>
                                  <w:marTop w:val="0"/>
                                  <w:marBottom w:val="0"/>
                                  <w:divBdr>
                                    <w:top w:val="none" w:sz="0" w:space="0" w:color="auto"/>
                                    <w:left w:val="none" w:sz="0" w:space="0" w:color="auto"/>
                                    <w:bottom w:val="none" w:sz="0" w:space="0" w:color="auto"/>
                                    <w:right w:val="none" w:sz="0" w:space="0" w:color="auto"/>
                                  </w:divBdr>
                                  <w:divsChild>
                                    <w:div w:id="1249584123">
                                      <w:marLeft w:val="0"/>
                                      <w:marRight w:val="0"/>
                                      <w:marTop w:val="0"/>
                                      <w:marBottom w:val="0"/>
                                      <w:divBdr>
                                        <w:top w:val="none" w:sz="0" w:space="0" w:color="auto"/>
                                        <w:left w:val="none" w:sz="0" w:space="0" w:color="auto"/>
                                        <w:bottom w:val="none" w:sz="0" w:space="0" w:color="auto"/>
                                        <w:right w:val="none" w:sz="0" w:space="0" w:color="auto"/>
                                      </w:divBdr>
                                      <w:divsChild>
                                        <w:div w:id="3670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115032">
          <w:marLeft w:val="0"/>
          <w:marRight w:val="0"/>
          <w:marTop w:val="0"/>
          <w:marBottom w:val="0"/>
          <w:divBdr>
            <w:top w:val="none" w:sz="0" w:space="0" w:color="auto"/>
            <w:left w:val="none" w:sz="0" w:space="0" w:color="auto"/>
            <w:bottom w:val="none" w:sz="0" w:space="0" w:color="auto"/>
            <w:right w:val="none" w:sz="0" w:space="0" w:color="auto"/>
          </w:divBdr>
          <w:divsChild>
            <w:div w:id="1110667621">
              <w:marLeft w:val="0"/>
              <w:marRight w:val="0"/>
              <w:marTop w:val="0"/>
              <w:marBottom w:val="0"/>
              <w:divBdr>
                <w:top w:val="none" w:sz="0" w:space="0" w:color="auto"/>
                <w:left w:val="none" w:sz="0" w:space="0" w:color="auto"/>
                <w:bottom w:val="none" w:sz="0" w:space="0" w:color="auto"/>
                <w:right w:val="none" w:sz="0" w:space="0" w:color="auto"/>
              </w:divBdr>
              <w:divsChild>
                <w:div w:id="1108428767">
                  <w:marLeft w:val="0"/>
                  <w:marRight w:val="0"/>
                  <w:marTop w:val="0"/>
                  <w:marBottom w:val="0"/>
                  <w:divBdr>
                    <w:top w:val="none" w:sz="0" w:space="0" w:color="auto"/>
                    <w:left w:val="none" w:sz="0" w:space="0" w:color="auto"/>
                    <w:bottom w:val="none" w:sz="0" w:space="0" w:color="auto"/>
                    <w:right w:val="none" w:sz="0" w:space="0" w:color="auto"/>
                  </w:divBdr>
                  <w:divsChild>
                    <w:div w:id="1630475928">
                      <w:marLeft w:val="0"/>
                      <w:marRight w:val="0"/>
                      <w:marTop w:val="0"/>
                      <w:marBottom w:val="0"/>
                      <w:divBdr>
                        <w:top w:val="none" w:sz="0" w:space="0" w:color="auto"/>
                        <w:left w:val="none" w:sz="0" w:space="0" w:color="auto"/>
                        <w:bottom w:val="none" w:sz="0" w:space="0" w:color="auto"/>
                        <w:right w:val="none" w:sz="0" w:space="0" w:color="auto"/>
                      </w:divBdr>
                      <w:divsChild>
                        <w:div w:id="1333219666">
                          <w:marLeft w:val="0"/>
                          <w:marRight w:val="0"/>
                          <w:marTop w:val="0"/>
                          <w:marBottom w:val="0"/>
                          <w:divBdr>
                            <w:top w:val="none" w:sz="0" w:space="0" w:color="auto"/>
                            <w:left w:val="none" w:sz="0" w:space="0" w:color="auto"/>
                            <w:bottom w:val="none" w:sz="0" w:space="0" w:color="auto"/>
                            <w:right w:val="none" w:sz="0" w:space="0" w:color="auto"/>
                          </w:divBdr>
                          <w:divsChild>
                            <w:div w:id="1182427539">
                              <w:marLeft w:val="0"/>
                              <w:marRight w:val="0"/>
                              <w:marTop w:val="0"/>
                              <w:marBottom w:val="0"/>
                              <w:divBdr>
                                <w:top w:val="none" w:sz="0" w:space="0" w:color="auto"/>
                                <w:left w:val="none" w:sz="0" w:space="0" w:color="auto"/>
                                <w:bottom w:val="none" w:sz="0" w:space="0" w:color="auto"/>
                                <w:right w:val="none" w:sz="0" w:space="0" w:color="auto"/>
                              </w:divBdr>
                              <w:divsChild>
                                <w:div w:id="2732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469344">
                  <w:marLeft w:val="0"/>
                  <w:marRight w:val="0"/>
                  <w:marTop w:val="0"/>
                  <w:marBottom w:val="0"/>
                  <w:divBdr>
                    <w:top w:val="none" w:sz="0" w:space="0" w:color="auto"/>
                    <w:left w:val="none" w:sz="0" w:space="0" w:color="auto"/>
                    <w:bottom w:val="none" w:sz="0" w:space="0" w:color="auto"/>
                    <w:right w:val="none" w:sz="0" w:space="0" w:color="auto"/>
                  </w:divBdr>
                  <w:divsChild>
                    <w:div w:id="816457201">
                      <w:marLeft w:val="0"/>
                      <w:marRight w:val="0"/>
                      <w:marTop w:val="0"/>
                      <w:marBottom w:val="0"/>
                      <w:divBdr>
                        <w:top w:val="none" w:sz="0" w:space="0" w:color="auto"/>
                        <w:left w:val="none" w:sz="0" w:space="0" w:color="auto"/>
                        <w:bottom w:val="none" w:sz="0" w:space="0" w:color="auto"/>
                        <w:right w:val="none" w:sz="0" w:space="0" w:color="auto"/>
                      </w:divBdr>
                      <w:divsChild>
                        <w:div w:id="1814365347">
                          <w:marLeft w:val="0"/>
                          <w:marRight w:val="0"/>
                          <w:marTop w:val="0"/>
                          <w:marBottom w:val="0"/>
                          <w:divBdr>
                            <w:top w:val="none" w:sz="0" w:space="0" w:color="auto"/>
                            <w:left w:val="none" w:sz="0" w:space="0" w:color="auto"/>
                            <w:bottom w:val="none" w:sz="0" w:space="0" w:color="auto"/>
                            <w:right w:val="none" w:sz="0" w:space="0" w:color="auto"/>
                          </w:divBdr>
                          <w:divsChild>
                            <w:div w:id="1459109214">
                              <w:marLeft w:val="0"/>
                              <w:marRight w:val="0"/>
                              <w:marTop w:val="0"/>
                              <w:marBottom w:val="0"/>
                              <w:divBdr>
                                <w:top w:val="none" w:sz="0" w:space="0" w:color="auto"/>
                                <w:left w:val="none" w:sz="0" w:space="0" w:color="auto"/>
                                <w:bottom w:val="none" w:sz="0" w:space="0" w:color="auto"/>
                                <w:right w:val="none" w:sz="0" w:space="0" w:color="auto"/>
                              </w:divBdr>
                              <w:divsChild>
                                <w:div w:id="1519124702">
                                  <w:marLeft w:val="0"/>
                                  <w:marRight w:val="0"/>
                                  <w:marTop w:val="0"/>
                                  <w:marBottom w:val="0"/>
                                  <w:divBdr>
                                    <w:top w:val="none" w:sz="0" w:space="0" w:color="auto"/>
                                    <w:left w:val="none" w:sz="0" w:space="0" w:color="auto"/>
                                    <w:bottom w:val="none" w:sz="0" w:space="0" w:color="auto"/>
                                    <w:right w:val="none" w:sz="0" w:space="0" w:color="auto"/>
                                  </w:divBdr>
                                  <w:divsChild>
                                    <w:div w:id="1626160935">
                                      <w:marLeft w:val="0"/>
                                      <w:marRight w:val="0"/>
                                      <w:marTop w:val="0"/>
                                      <w:marBottom w:val="0"/>
                                      <w:divBdr>
                                        <w:top w:val="none" w:sz="0" w:space="0" w:color="auto"/>
                                        <w:left w:val="none" w:sz="0" w:space="0" w:color="auto"/>
                                        <w:bottom w:val="none" w:sz="0" w:space="0" w:color="auto"/>
                                        <w:right w:val="none" w:sz="0" w:space="0" w:color="auto"/>
                                      </w:divBdr>
                                      <w:divsChild>
                                        <w:div w:id="1513488746">
                                          <w:marLeft w:val="0"/>
                                          <w:marRight w:val="0"/>
                                          <w:marTop w:val="0"/>
                                          <w:marBottom w:val="0"/>
                                          <w:divBdr>
                                            <w:top w:val="none" w:sz="0" w:space="0" w:color="auto"/>
                                            <w:left w:val="none" w:sz="0" w:space="0" w:color="auto"/>
                                            <w:bottom w:val="none" w:sz="0" w:space="0" w:color="auto"/>
                                            <w:right w:val="none" w:sz="0" w:space="0" w:color="auto"/>
                                          </w:divBdr>
                                          <w:divsChild>
                                            <w:div w:id="1131485408">
                                              <w:marLeft w:val="0"/>
                                              <w:marRight w:val="0"/>
                                              <w:marTop w:val="0"/>
                                              <w:marBottom w:val="0"/>
                                              <w:divBdr>
                                                <w:top w:val="none" w:sz="0" w:space="0" w:color="auto"/>
                                                <w:left w:val="none" w:sz="0" w:space="0" w:color="auto"/>
                                                <w:bottom w:val="none" w:sz="0" w:space="0" w:color="auto"/>
                                                <w:right w:val="none" w:sz="0" w:space="0" w:color="auto"/>
                                              </w:divBdr>
                                            </w:div>
                                            <w:div w:id="819418208">
                                              <w:marLeft w:val="0"/>
                                              <w:marRight w:val="0"/>
                                              <w:marTop w:val="0"/>
                                              <w:marBottom w:val="0"/>
                                              <w:divBdr>
                                                <w:top w:val="none" w:sz="0" w:space="0" w:color="auto"/>
                                                <w:left w:val="none" w:sz="0" w:space="0" w:color="auto"/>
                                                <w:bottom w:val="none" w:sz="0" w:space="0" w:color="auto"/>
                                                <w:right w:val="none" w:sz="0" w:space="0" w:color="auto"/>
                                              </w:divBdr>
                                              <w:divsChild>
                                                <w:div w:id="856820197">
                                                  <w:marLeft w:val="0"/>
                                                  <w:marRight w:val="0"/>
                                                  <w:marTop w:val="0"/>
                                                  <w:marBottom w:val="0"/>
                                                  <w:divBdr>
                                                    <w:top w:val="none" w:sz="0" w:space="0" w:color="auto"/>
                                                    <w:left w:val="none" w:sz="0" w:space="0" w:color="auto"/>
                                                    <w:bottom w:val="none" w:sz="0" w:space="0" w:color="auto"/>
                                                    <w:right w:val="none" w:sz="0" w:space="0" w:color="auto"/>
                                                  </w:divBdr>
                                                  <w:divsChild>
                                                    <w:div w:id="153951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707627">
                          <w:marLeft w:val="0"/>
                          <w:marRight w:val="0"/>
                          <w:marTop w:val="0"/>
                          <w:marBottom w:val="0"/>
                          <w:divBdr>
                            <w:top w:val="none" w:sz="0" w:space="0" w:color="auto"/>
                            <w:left w:val="none" w:sz="0" w:space="0" w:color="auto"/>
                            <w:bottom w:val="none" w:sz="0" w:space="0" w:color="auto"/>
                            <w:right w:val="none" w:sz="0" w:space="0" w:color="auto"/>
                          </w:divBdr>
                          <w:divsChild>
                            <w:div w:id="430708859">
                              <w:marLeft w:val="0"/>
                              <w:marRight w:val="0"/>
                              <w:marTop w:val="0"/>
                              <w:marBottom w:val="0"/>
                              <w:divBdr>
                                <w:top w:val="none" w:sz="0" w:space="0" w:color="auto"/>
                                <w:left w:val="none" w:sz="0" w:space="0" w:color="auto"/>
                                <w:bottom w:val="none" w:sz="0" w:space="0" w:color="auto"/>
                                <w:right w:val="none" w:sz="0" w:space="0" w:color="auto"/>
                              </w:divBdr>
                              <w:divsChild>
                                <w:div w:id="158081617">
                                  <w:marLeft w:val="0"/>
                                  <w:marRight w:val="0"/>
                                  <w:marTop w:val="0"/>
                                  <w:marBottom w:val="0"/>
                                  <w:divBdr>
                                    <w:top w:val="none" w:sz="0" w:space="0" w:color="auto"/>
                                    <w:left w:val="none" w:sz="0" w:space="0" w:color="auto"/>
                                    <w:bottom w:val="none" w:sz="0" w:space="0" w:color="auto"/>
                                    <w:right w:val="none" w:sz="0" w:space="0" w:color="auto"/>
                                  </w:divBdr>
                                  <w:divsChild>
                                    <w:div w:id="16692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385647">
          <w:marLeft w:val="0"/>
          <w:marRight w:val="0"/>
          <w:marTop w:val="0"/>
          <w:marBottom w:val="0"/>
          <w:divBdr>
            <w:top w:val="none" w:sz="0" w:space="0" w:color="auto"/>
            <w:left w:val="none" w:sz="0" w:space="0" w:color="auto"/>
            <w:bottom w:val="none" w:sz="0" w:space="0" w:color="auto"/>
            <w:right w:val="none" w:sz="0" w:space="0" w:color="auto"/>
          </w:divBdr>
          <w:divsChild>
            <w:div w:id="1668439944">
              <w:marLeft w:val="0"/>
              <w:marRight w:val="0"/>
              <w:marTop w:val="0"/>
              <w:marBottom w:val="0"/>
              <w:divBdr>
                <w:top w:val="none" w:sz="0" w:space="0" w:color="auto"/>
                <w:left w:val="none" w:sz="0" w:space="0" w:color="auto"/>
                <w:bottom w:val="none" w:sz="0" w:space="0" w:color="auto"/>
                <w:right w:val="none" w:sz="0" w:space="0" w:color="auto"/>
              </w:divBdr>
              <w:divsChild>
                <w:div w:id="900140019">
                  <w:marLeft w:val="0"/>
                  <w:marRight w:val="0"/>
                  <w:marTop w:val="0"/>
                  <w:marBottom w:val="0"/>
                  <w:divBdr>
                    <w:top w:val="none" w:sz="0" w:space="0" w:color="auto"/>
                    <w:left w:val="none" w:sz="0" w:space="0" w:color="auto"/>
                    <w:bottom w:val="none" w:sz="0" w:space="0" w:color="auto"/>
                    <w:right w:val="none" w:sz="0" w:space="0" w:color="auto"/>
                  </w:divBdr>
                  <w:divsChild>
                    <w:div w:id="1242787786">
                      <w:marLeft w:val="0"/>
                      <w:marRight w:val="0"/>
                      <w:marTop w:val="0"/>
                      <w:marBottom w:val="0"/>
                      <w:divBdr>
                        <w:top w:val="none" w:sz="0" w:space="0" w:color="auto"/>
                        <w:left w:val="none" w:sz="0" w:space="0" w:color="auto"/>
                        <w:bottom w:val="none" w:sz="0" w:space="0" w:color="auto"/>
                        <w:right w:val="none" w:sz="0" w:space="0" w:color="auto"/>
                      </w:divBdr>
                      <w:divsChild>
                        <w:div w:id="432210332">
                          <w:marLeft w:val="0"/>
                          <w:marRight w:val="0"/>
                          <w:marTop w:val="0"/>
                          <w:marBottom w:val="0"/>
                          <w:divBdr>
                            <w:top w:val="none" w:sz="0" w:space="0" w:color="auto"/>
                            <w:left w:val="none" w:sz="0" w:space="0" w:color="auto"/>
                            <w:bottom w:val="none" w:sz="0" w:space="0" w:color="auto"/>
                            <w:right w:val="none" w:sz="0" w:space="0" w:color="auto"/>
                          </w:divBdr>
                          <w:divsChild>
                            <w:div w:id="1556968730">
                              <w:marLeft w:val="0"/>
                              <w:marRight w:val="0"/>
                              <w:marTop w:val="0"/>
                              <w:marBottom w:val="0"/>
                              <w:divBdr>
                                <w:top w:val="none" w:sz="0" w:space="0" w:color="auto"/>
                                <w:left w:val="none" w:sz="0" w:space="0" w:color="auto"/>
                                <w:bottom w:val="none" w:sz="0" w:space="0" w:color="auto"/>
                                <w:right w:val="none" w:sz="0" w:space="0" w:color="auto"/>
                              </w:divBdr>
                              <w:divsChild>
                                <w:div w:id="70205066">
                                  <w:marLeft w:val="0"/>
                                  <w:marRight w:val="0"/>
                                  <w:marTop w:val="0"/>
                                  <w:marBottom w:val="0"/>
                                  <w:divBdr>
                                    <w:top w:val="none" w:sz="0" w:space="0" w:color="auto"/>
                                    <w:left w:val="none" w:sz="0" w:space="0" w:color="auto"/>
                                    <w:bottom w:val="none" w:sz="0" w:space="0" w:color="auto"/>
                                    <w:right w:val="none" w:sz="0" w:space="0" w:color="auto"/>
                                  </w:divBdr>
                                  <w:divsChild>
                                    <w:div w:id="71319596">
                                      <w:marLeft w:val="0"/>
                                      <w:marRight w:val="0"/>
                                      <w:marTop w:val="0"/>
                                      <w:marBottom w:val="0"/>
                                      <w:divBdr>
                                        <w:top w:val="none" w:sz="0" w:space="0" w:color="auto"/>
                                        <w:left w:val="none" w:sz="0" w:space="0" w:color="auto"/>
                                        <w:bottom w:val="none" w:sz="0" w:space="0" w:color="auto"/>
                                        <w:right w:val="none" w:sz="0" w:space="0" w:color="auto"/>
                                      </w:divBdr>
                                      <w:divsChild>
                                        <w:div w:id="93659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0873642">
          <w:marLeft w:val="0"/>
          <w:marRight w:val="0"/>
          <w:marTop w:val="0"/>
          <w:marBottom w:val="0"/>
          <w:divBdr>
            <w:top w:val="none" w:sz="0" w:space="0" w:color="auto"/>
            <w:left w:val="none" w:sz="0" w:space="0" w:color="auto"/>
            <w:bottom w:val="none" w:sz="0" w:space="0" w:color="auto"/>
            <w:right w:val="none" w:sz="0" w:space="0" w:color="auto"/>
          </w:divBdr>
          <w:divsChild>
            <w:div w:id="228463987">
              <w:marLeft w:val="0"/>
              <w:marRight w:val="0"/>
              <w:marTop w:val="0"/>
              <w:marBottom w:val="0"/>
              <w:divBdr>
                <w:top w:val="none" w:sz="0" w:space="0" w:color="auto"/>
                <w:left w:val="none" w:sz="0" w:space="0" w:color="auto"/>
                <w:bottom w:val="none" w:sz="0" w:space="0" w:color="auto"/>
                <w:right w:val="none" w:sz="0" w:space="0" w:color="auto"/>
              </w:divBdr>
              <w:divsChild>
                <w:div w:id="1656958736">
                  <w:marLeft w:val="0"/>
                  <w:marRight w:val="0"/>
                  <w:marTop w:val="0"/>
                  <w:marBottom w:val="0"/>
                  <w:divBdr>
                    <w:top w:val="none" w:sz="0" w:space="0" w:color="auto"/>
                    <w:left w:val="none" w:sz="0" w:space="0" w:color="auto"/>
                    <w:bottom w:val="none" w:sz="0" w:space="0" w:color="auto"/>
                    <w:right w:val="none" w:sz="0" w:space="0" w:color="auto"/>
                  </w:divBdr>
                  <w:divsChild>
                    <w:div w:id="1582786560">
                      <w:marLeft w:val="0"/>
                      <w:marRight w:val="0"/>
                      <w:marTop w:val="0"/>
                      <w:marBottom w:val="0"/>
                      <w:divBdr>
                        <w:top w:val="none" w:sz="0" w:space="0" w:color="auto"/>
                        <w:left w:val="none" w:sz="0" w:space="0" w:color="auto"/>
                        <w:bottom w:val="none" w:sz="0" w:space="0" w:color="auto"/>
                        <w:right w:val="none" w:sz="0" w:space="0" w:color="auto"/>
                      </w:divBdr>
                      <w:divsChild>
                        <w:div w:id="1145977372">
                          <w:marLeft w:val="0"/>
                          <w:marRight w:val="0"/>
                          <w:marTop w:val="0"/>
                          <w:marBottom w:val="0"/>
                          <w:divBdr>
                            <w:top w:val="none" w:sz="0" w:space="0" w:color="auto"/>
                            <w:left w:val="none" w:sz="0" w:space="0" w:color="auto"/>
                            <w:bottom w:val="none" w:sz="0" w:space="0" w:color="auto"/>
                            <w:right w:val="none" w:sz="0" w:space="0" w:color="auto"/>
                          </w:divBdr>
                          <w:divsChild>
                            <w:div w:id="365981572">
                              <w:marLeft w:val="0"/>
                              <w:marRight w:val="0"/>
                              <w:marTop w:val="0"/>
                              <w:marBottom w:val="0"/>
                              <w:divBdr>
                                <w:top w:val="none" w:sz="0" w:space="0" w:color="auto"/>
                                <w:left w:val="none" w:sz="0" w:space="0" w:color="auto"/>
                                <w:bottom w:val="none" w:sz="0" w:space="0" w:color="auto"/>
                                <w:right w:val="none" w:sz="0" w:space="0" w:color="auto"/>
                              </w:divBdr>
                              <w:divsChild>
                                <w:div w:id="111216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817682">
                  <w:marLeft w:val="0"/>
                  <w:marRight w:val="0"/>
                  <w:marTop w:val="0"/>
                  <w:marBottom w:val="0"/>
                  <w:divBdr>
                    <w:top w:val="none" w:sz="0" w:space="0" w:color="auto"/>
                    <w:left w:val="none" w:sz="0" w:space="0" w:color="auto"/>
                    <w:bottom w:val="none" w:sz="0" w:space="0" w:color="auto"/>
                    <w:right w:val="none" w:sz="0" w:space="0" w:color="auto"/>
                  </w:divBdr>
                  <w:divsChild>
                    <w:div w:id="879901542">
                      <w:marLeft w:val="0"/>
                      <w:marRight w:val="0"/>
                      <w:marTop w:val="0"/>
                      <w:marBottom w:val="0"/>
                      <w:divBdr>
                        <w:top w:val="none" w:sz="0" w:space="0" w:color="auto"/>
                        <w:left w:val="none" w:sz="0" w:space="0" w:color="auto"/>
                        <w:bottom w:val="none" w:sz="0" w:space="0" w:color="auto"/>
                        <w:right w:val="none" w:sz="0" w:space="0" w:color="auto"/>
                      </w:divBdr>
                      <w:divsChild>
                        <w:div w:id="221411548">
                          <w:marLeft w:val="0"/>
                          <w:marRight w:val="0"/>
                          <w:marTop w:val="0"/>
                          <w:marBottom w:val="0"/>
                          <w:divBdr>
                            <w:top w:val="none" w:sz="0" w:space="0" w:color="auto"/>
                            <w:left w:val="none" w:sz="0" w:space="0" w:color="auto"/>
                            <w:bottom w:val="none" w:sz="0" w:space="0" w:color="auto"/>
                            <w:right w:val="none" w:sz="0" w:space="0" w:color="auto"/>
                          </w:divBdr>
                          <w:divsChild>
                            <w:div w:id="845822223">
                              <w:marLeft w:val="0"/>
                              <w:marRight w:val="0"/>
                              <w:marTop w:val="0"/>
                              <w:marBottom w:val="0"/>
                              <w:divBdr>
                                <w:top w:val="none" w:sz="0" w:space="0" w:color="auto"/>
                                <w:left w:val="none" w:sz="0" w:space="0" w:color="auto"/>
                                <w:bottom w:val="none" w:sz="0" w:space="0" w:color="auto"/>
                                <w:right w:val="none" w:sz="0" w:space="0" w:color="auto"/>
                              </w:divBdr>
                              <w:divsChild>
                                <w:div w:id="807747133">
                                  <w:marLeft w:val="0"/>
                                  <w:marRight w:val="0"/>
                                  <w:marTop w:val="0"/>
                                  <w:marBottom w:val="0"/>
                                  <w:divBdr>
                                    <w:top w:val="none" w:sz="0" w:space="0" w:color="auto"/>
                                    <w:left w:val="none" w:sz="0" w:space="0" w:color="auto"/>
                                    <w:bottom w:val="none" w:sz="0" w:space="0" w:color="auto"/>
                                    <w:right w:val="none" w:sz="0" w:space="0" w:color="auto"/>
                                  </w:divBdr>
                                  <w:divsChild>
                                    <w:div w:id="14972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74094">
                          <w:marLeft w:val="0"/>
                          <w:marRight w:val="0"/>
                          <w:marTop w:val="0"/>
                          <w:marBottom w:val="0"/>
                          <w:divBdr>
                            <w:top w:val="none" w:sz="0" w:space="0" w:color="auto"/>
                            <w:left w:val="none" w:sz="0" w:space="0" w:color="auto"/>
                            <w:bottom w:val="none" w:sz="0" w:space="0" w:color="auto"/>
                            <w:right w:val="none" w:sz="0" w:space="0" w:color="auto"/>
                          </w:divBdr>
                          <w:divsChild>
                            <w:div w:id="1686905994">
                              <w:marLeft w:val="0"/>
                              <w:marRight w:val="0"/>
                              <w:marTop w:val="0"/>
                              <w:marBottom w:val="0"/>
                              <w:divBdr>
                                <w:top w:val="none" w:sz="0" w:space="0" w:color="auto"/>
                                <w:left w:val="none" w:sz="0" w:space="0" w:color="auto"/>
                                <w:bottom w:val="none" w:sz="0" w:space="0" w:color="auto"/>
                                <w:right w:val="none" w:sz="0" w:space="0" w:color="auto"/>
                              </w:divBdr>
                              <w:divsChild>
                                <w:div w:id="1734936262">
                                  <w:marLeft w:val="0"/>
                                  <w:marRight w:val="0"/>
                                  <w:marTop w:val="0"/>
                                  <w:marBottom w:val="0"/>
                                  <w:divBdr>
                                    <w:top w:val="none" w:sz="0" w:space="0" w:color="auto"/>
                                    <w:left w:val="none" w:sz="0" w:space="0" w:color="auto"/>
                                    <w:bottom w:val="none" w:sz="0" w:space="0" w:color="auto"/>
                                    <w:right w:val="none" w:sz="0" w:space="0" w:color="auto"/>
                                  </w:divBdr>
                                  <w:divsChild>
                                    <w:div w:id="10983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881958">
          <w:marLeft w:val="0"/>
          <w:marRight w:val="0"/>
          <w:marTop w:val="0"/>
          <w:marBottom w:val="0"/>
          <w:divBdr>
            <w:top w:val="none" w:sz="0" w:space="0" w:color="auto"/>
            <w:left w:val="none" w:sz="0" w:space="0" w:color="auto"/>
            <w:bottom w:val="none" w:sz="0" w:space="0" w:color="auto"/>
            <w:right w:val="none" w:sz="0" w:space="0" w:color="auto"/>
          </w:divBdr>
          <w:divsChild>
            <w:div w:id="1531795257">
              <w:marLeft w:val="0"/>
              <w:marRight w:val="0"/>
              <w:marTop w:val="0"/>
              <w:marBottom w:val="0"/>
              <w:divBdr>
                <w:top w:val="none" w:sz="0" w:space="0" w:color="auto"/>
                <w:left w:val="none" w:sz="0" w:space="0" w:color="auto"/>
                <w:bottom w:val="none" w:sz="0" w:space="0" w:color="auto"/>
                <w:right w:val="none" w:sz="0" w:space="0" w:color="auto"/>
              </w:divBdr>
              <w:divsChild>
                <w:div w:id="314846871">
                  <w:marLeft w:val="0"/>
                  <w:marRight w:val="0"/>
                  <w:marTop w:val="0"/>
                  <w:marBottom w:val="0"/>
                  <w:divBdr>
                    <w:top w:val="none" w:sz="0" w:space="0" w:color="auto"/>
                    <w:left w:val="none" w:sz="0" w:space="0" w:color="auto"/>
                    <w:bottom w:val="none" w:sz="0" w:space="0" w:color="auto"/>
                    <w:right w:val="none" w:sz="0" w:space="0" w:color="auto"/>
                  </w:divBdr>
                  <w:divsChild>
                    <w:div w:id="1169901320">
                      <w:marLeft w:val="0"/>
                      <w:marRight w:val="0"/>
                      <w:marTop w:val="0"/>
                      <w:marBottom w:val="0"/>
                      <w:divBdr>
                        <w:top w:val="none" w:sz="0" w:space="0" w:color="auto"/>
                        <w:left w:val="none" w:sz="0" w:space="0" w:color="auto"/>
                        <w:bottom w:val="none" w:sz="0" w:space="0" w:color="auto"/>
                        <w:right w:val="none" w:sz="0" w:space="0" w:color="auto"/>
                      </w:divBdr>
                      <w:divsChild>
                        <w:div w:id="576938376">
                          <w:marLeft w:val="0"/>
                          <w:marRight w:val="0"/>
                          <w:marTop w:val="0"/>
                          <w:marBottom w:val="0"/>
                          <w:divBdr>
                            <w:top w:val="none" w:sz="0" w:space="0" w:color="auto"/>
                            <w:left w:val="none" w:sz="0" w:space="0" w:color="auto"/>
                            <w:bottom w:val="none" w:sz="0" w:space="0" w:color="auto"/>
                            <w:right w:val="none" w:sz="0" w:space="0" w:color="auto"/>
                          </w:divBdr>
                          <w:divsChild>
                            <w:div w:id="221523942">
                              <w:marLeft w:val="0"/>
                              <w:marRight w:val="0"/>
                              <w:marTop w:val="0"/>
                              <w:marBottom w:val="0"/>
                              <w:divBdr>
                                <w:top w:val="none" w:sz="0" w:space="0" w:color="auto"/>
                                <w:left w:val="none" w:sz="0" w:space="0" w:color="auto"/>
                                <w:bottom w:val="none" w:sz="0" w:space="0" w:color="auto"/>
                                <w:right w:val="none" w:sz="0" w:space="0" w:color="auto"/>
                              </w:divBdr>
                              <w:divsChild>
                                <w:div w:id="1845895647">
                                  <w:marLeft w:val="0"/>
                                  <w:marRight w:val="0"/>
                                  <w:marTop w:val="0"/>
                                  <w:marBottom w:val="0"/>
                                  <w:divBdr>
                                    <w:top w:val="none" w:sz="0" w:space="0" w:color="auto"/>
                                    <w:left w:val="none" w:sz="0" w:space="0" w:color="auto"/>
                                    <w:bottom w:val="none" w:sz="0" w:space="0" w:color="auto"/>
                                    <w:right w:val="none" w:sz="0" w:space="0" w:color="auto"/>
                                  </w:divBdr>
                                  <w:divsChild>
                                    <w:div w:id="1203636864">
                                      <w:marLeft w:val="0"/>
                                      <w:marRight w:val="0"/>
                                      <w:marTop w:val="0"/>
                                      <w:marBottom w:val="0"/>
                                      <w:divBdr>
                                        <w:top w:val="none" w:sz="0" w:space="0" w:color="auto"/>
                                        <w:left w:val="none" w:sz="0" w:space="0" w:color="auto"/>
                                        <w:bottom w:val="none" w:sz="0" w:space="0" w:color="auto"/>
                                        <w:right w:val="none" w:sz="0" w:space="0" w:color="auto"/>
                                      </w:divBdr>
                                      <w:divsChild>
                                        <w:div w:id="14386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7246153">
          <w:marLeft w:val="0"/>
          <w:marRight w:val="0"/>
          <w:marTop w:val="0"/>
          <w:marBottom w:val="0"/>
          <w:divBdr>
            <w:top w:val="none" w:sz="0" w:space="0" w:color="auto"/>
            <w:left w:val="none" w:sz="0" w:space="0" w:color="auto"/>
            <w:bottom w:val="none" w:sz="0" w:space="0" w:color="auto"/>
            <w:right w:val="none" w:sz="0" w:space="0" w:color="auto"/>
          </w:divBdr>
          <w:divsChild>
            <w:div w:id="1235820218">
              <w:marLeft w:val="0"/>
              <w:marRight w:val="0"/>
              <w:marTop w:val="0"/>
              <w:marBottom w:val="0"/>
              <w:divBdr>
                <w:top w:val="none" w:sz="0" w:space="0" w:color="auto"/>
                <w:left w:val="none" w:sz="0" w:space="0" w:color="auto"/>
                <w:bottom w:val="none" w:sz="0" w:space="0" w:color="auto"/>
                <w:right w:val="none" w:sz="0" w:space="0" w:color="auto"/>
              </w:divBdr>
              <w:divsChild>
                <w:div w:id="1048723816">
                  <w:marLeft w:val="0"/>
                  <w:marRight w:val="0"/>
                  <w:marTop w:val="0"/>
                  <w:marBottom w:val="0"/>
                  <w:divBdr>
                    <w:top w:val="none" w:sz="0" w:space="0" w:color="auto"/>
                    <w:left w:val="none" w:sz="0" w:space="0" w:color="auto"/>
                    <w:bottom w:val="none" w:sz="0" w:space="0" w:color="auto"/>
                    <w:right w:val="none" w:sz="0" w:space="0" w:color="auto"/>
                  </w:divBdr>
                  <w:divsChild>
                    <w:div w:id="653753481">
                      <w:marLeft w:val="0"/>
                      <w:marRight w:val="0"/>
                      <w:marTop w:val="0"/>
                      <w:marBottom w:val="0"/>
                      <w:divBdr>
                        <w:top w:val="none" w:sz="0" w:space="0" w:color="auto"/>
                        <w:left w:val="none" w:sz="0" w:space="0" w:color="auto"/>
                        <w:bottom w:val="none" w:sz="0" w:space="0" w:color="auto"/>
                        <w:right w:val="none" w:sz="0" w:space="0" w:color="auto"/>
                      </w:divBdr>
                      <w:divsChild>
                        <w:div w:id="345641526">
                          <w:marLeft w:val="0"/>
                          <w:marRight w:val="0"/>
                          <w:marTop w:val="0"/>
                          <w:marBottom w:val="0"/>
                          <w:divBdr>
                            <w:top w:val="none" w:sz="0" w:space="0" w:color="auto"/>
                            <w:left w:val="none" w:sz="0" w:space="0" w:color="auto"/>
                            <w:bottom w:val="none" w:sz="0" w:space="0" w:color="auto"/>
                            <w:right w:val="none" w:sz="0" w:space="0" w:color="auto"/>
                          </w:divBdr>
                          <w:divsChild>
                            <w:div w:id="293828620">
                              <w:marLeft w:val="0"/>
                              <w:marRight w:val="0"/>
                              <w:marTop w:val="0"/>
                              <w:marBottom w:val="0"/>
                              <w:divBdr>
                                <w:top w:val="none" w:sz="0" w:space="0" w:color="auto"/>
                                <w:left w:val="none" w:sz="0" w:space="0" w:color="auto"/>
                                <w:bottom w:val="none" w:sz="0" w:space="0" w:color="auto"/>
                                <w:right w:val="none" w:sz="0" w:space="0" w:color="auto"/>
                              </w:divBdr>
                              <w:divsChild>
                                <w:div w:id="20663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174375">
                  <w:marLeft w:val="0"/>
                  <w:marRight w:val="0"/>
                  <w:marTop w:val="0"/>
                  <w:marBottom w:val="0"/>
                  <w:divBdr>
                    <w:top w:val="none" w:sz="0" w:space="0" w:color="auto"/>
                    <w:left w:val="none" w:sz="0" w:space="0" w:color="auto"/>
                    <w:bottom w:val="none" w:sz="0" w:space="0" w:color="auto"/>
                    <w:right w:val="none" w:sz="0" w:space="0" w:color="auto"/>
                  </w:divBdr>
                  <w:divsChild>
                    <w:div w:id="896205959">
                      <w:marLeft w:val="0"/>
                      <w:marRight w:val="0"/>
                      <w:marTop w:val="0"/>
                      <w:marBottom w:val="0"/>
                      <w:divBdr>
                        <w:top w:val="none" w:sz="0" w:space="0" w:color="auto"/>
                        <w:left w:val="none" w:sz="0" w:space="0" w:color="auto"/>
                        <w:bottom w:val="none" w:sz="0" w:space="0" w:color="auto"/>
                        <w:right w:val="none" w:sz="0" w:space="0" w:color="auto"/>
                      </w:divBdr>
                      <w:divsChild>
                        <w:div w:id="34931049">
                          <w:marLeft w:val="0"/>
                          <w:marRight w:val="0"/>
                          <w:marTop w:val="0"/>
                          <w:marBottom w:val="0"/>
                          <w:divBdr>
                            <w:top w:val="none" w:sz="0" w:space="0" w:color="auto"/>
                            <w:left w:val="none" w:sz="0" w:space="0" w:color="auto"/>
                            <w:bottom w:val="none" w:sz="0" w:space="0" w:color="auto"/>
                            <w:right w:val="none" w:sz="0" w:space="0" w:color="auto"/>
                          </w:divBdr>
                          <w:divsChild>
                            <w:div w:id="1153184368">
                              <w:marLeft w:val="0"/>
                              <w:marRight w:val="0"/>
                              <w:marTop w:val="0"/>
                              <w:marBottom w:val="0"/>
                              <w:divBdr>
                                <w:top w:val="none" w:sz="0" w:space="0" w:color="auto"/>
                                <w:left w:val="none" w:sz="0" w:space="0" w:color="auto"/>
                                <w:bottom w:val="none" w:sz="0" w:space="0" w:color="auto"/>
                                <w:right w:val="none" w:sz="0" w:space="0" w:color="auto"/>
                              </w:divBdr>
                              <w:divsChild>
                                <w:div w:id="990060434">
                                  <w:marLeft w:val="0"/>
                                  <w:marRight w:val="0"/>
                                  <w:marTop w:val="0"/>
                                  <w:marBottom w:val="0"/>
                                  <w:divBdr>
                                    <w:top w:val="none" w:sz="0" w:space="0" w:color="auto"/>
                                    <w:left w:val="none" w:sz="0" w:space="0" w:color="auto"/>
                                    <w:bottom w:val="none" w:sz="0" w:space="0" w:color="auto"/>
                                    <w:right w:val="none" w:sz="0" w:space="0" w:color="auto"/>
                                  </w:divBdr>
                                  <w:divsChild>
                                    <w:div w:id="504980088">
                                      <w:marLeft w:val="0"/>
                                      <w:marRight w:val="0"/>
                                      <w:marTop w:val="0"/>
                                      <w:marBottom w:val="0"/>
                                      <w:divBdr>
                                        <w:top w:val="none" w:sz="0" w:space="0" w:color="auto"/>
                                        <w:left w:val="none" w:sz="0" w:space="0" w:color="auto"/>
                                        <w:bottom w:val="none" w:sz="0" w:space="0" w:color="auto"/>
                                        <w:right w:val="none" w:sz="0" w:space="0" w:color="auto"/>
                                      </w:divBdr>
                                      <w:divsChild>
                                        <w:div w:id="408307445">
                                          <w:marLeft w:val="0"/>
                                          <w:marRight w:val="0"/>
                                          <w:marTop w:val="0"/>
                                          <w:marBottom w:val="0"/>
                                          <w:divBdr>
                                            <w:top w:val="none" w:sz="0" w:space="0" w:color="auto"/>
                                            <w:left w:val="none" w:sz="0" w:space="0" w:color="auto"/>
                                            <w:bottom w:val="none" w:sz="0" w:space="0" w:color="auto"/>
                                            <w:right w:val="none" w:sz="0" w:space="0" w:color="auto"/>
                                          </w:divBdr>
                                          <w:divsChild>
                                            <w:div w:id="1286935381">
                                              <w:marLeft w:val="0"/>
                                              <w:marRight w:val="0"/>
                                              <w:marTop w:val="0"/>
                                              <w:marBottom w:val="0"/>
                                              <w:divBdr>
                                                <w:top w:val="none" w:sz="0" w:space="0" w:color="auto"/>
                                                <w:left w:val="none" w:sz="0" w:space="0" w:color="auto"/>
                                                <w:bottom w:val="none" w:sz="0" w:space="0" w:color="auto"/>
                                                <w:right w:val="none" w:sz="0" w:space="0" w:color="auto"/>
                                              </w:divBdr>
                                            </w:div>
                                            <w:div w:id="737674619">
                                              <w:marLeft w:val="0"/>
                                              <w:marRight w:val="0"/>
                                              <w:marTop w:val="0"/>
                                              <w:marBottom w:val="0"/>
                                              <w:divBdr>
                                                <w:top w:val="none" w:sz="0" w:space="0" w:color="auto"/>
                                                <w:left w:val="none" w:sz="0" w:space="0" w:color="auto"/>
                                                <w:bottom w:val="none" w:sz="0" w:space="0" w:color="auto"/>
                                                <w:right w:val="none" w:sz="0" w:space="0" w:color="auto"/>
                                              </w:divBdr>
                                              <w:divsChild>
                                                <w:div w:id="1682009046">
                                                  <w:marLeft w:val="0"/>
                                                  <w:marRight w:val="0"/>
                                                  <w:marTop w:val="0"/>
                                                  <w:marBottom w:val="0"/>
                                                  <w:divBdr>
                                                    <w:top w:val="none" w:sz="0" w:space="0" w:color="auto"/>
                                                    <w:left w:val="none" w:sz="0" w:space="0" w:color="auto"/>
                                                    <w:bottom w:val="none" w:sz="0" w:space="0" w:color="auto"/>
                                                    <w:right w:val="none" w:sz="0" w:space="0" w:color="auto"/>
                                                  </w:divBdr>
                                                  <w:divsChild>
                                                    <w:div w:id="112095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702919">
                          <w:marLeft w:val="0"/>
                          <w:marRight w:val="0"/>
                          <w:marTop w:val="0"/>
                          <w:marBottom w:val="0"/>
                          <w:divBdr>
                            <w:top w:val="none" w:sz="0" w:space="0" w:color="auto"/>
                            <w:left w:val="none" w:sz="0" w:space="0" w:color="auto"/>
                            <w:bottom w:val="none" w:sz="0" w:space="0" w:color="auto"/>
                            <w:right w:val="none" w:sz="0" w:space="0" w:color="auto"/>
                          </w:divBdr>
                          <w:divsChild>
                            <w:div w:id="1178429279">
                              <w:marLeft w:val="0"/>
                              <w:marRight w:val="0"/>
                              <w:marTop w:val="0"/>
                              <w:marBottom w:val="0"/>
                              <w:divBdr>
                                <w:top w:val="none" w:sz="0" w:space="0" w:color="auto"/>
                                <w:left w:val="none" w:sz="0" w:space="0" w:color="auto"/>
                                <w:bottom w:val="none" w:sz="0" w:space="0" w:color="auto"/>
                                <w:right w:val="none" w:sz="0" w:space="0" w:color="auto"/>
                              </w:divBdr>
                              <w:divsChild>
                                <w:div w:id="63336524">
                                  <w:marLeft w:val="0"/>
                                  <w:marRight w:val="0"/>
                                  <w:marTop w:val="0"/>
                                  <w:marBottom w:val="0"/>
                                  <w:divBdr>
                                    <w:top w:val="none" w:sz="0" w:space="0" w:color="auto"/>
                                    <w:left w:val="none" w:sz="0" w:space="0" w:color="auto"/>
                                    <w:bottom w:val="none" w:sz="0" w:space="0" w:color="auto"/>
                                    <w:right w:val="none" w:sz="0" w:space="0" w:color="auto"/>
                                  </w:divBdr>
                                  <w:divsChild>
                                    <w:div w:id="26758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0817583">
          <w:marLeft w:val="0"/>
          <w:marRight w:val="0"/>
          <w:marTop w:val="0"/>
          <w:marBottom w:val="0"/>
          <w:divBdr>
            <w:top w:val="none" w:sz="0" w:space="0" w:color="auto"/>
            <w:left w:val="none" w:sz="0" w:space="0" w:color="auto"/>
            <w:bottom w:val="none" w:sz="0" w:space="0" w:color="auto"/>
            <w:right w:val="none" w:sz="0" w:space="0" w:color="auto"/>
          </w:divBdr>
          <w:divsChild>
            <w:div w:id="2051954134">
              <w:marLeft w:val="0"/>
              <w:marRight w:val="0"/>
              <w:marTop w:val="0"/>
              <w:marBottom w:val="0"/>
              <w:divBdr>
                <w:top w:val="none" w:sz="0" w:space="0" w:color="auto"/>
                <w:left w:val="none" w:sz="0" w:space="0" w:color="auto"/>
                <w:bottom w:val="none" w:sz="0" w:space="0" w:color="auto"/>
                <w:right w:val="none" w:sz="0" w:space="0" w:color="auto"/>
              </w:divBdr>
              <w:divsChild>
                <w:div w:id="2061173380">
                  <w:marLeft w:val="0"/>
                  <w:marRight w:val="0"/>
                  <w:marTop w:val="0"/>
                  <w:marBottom w:val="0"/>
                  <w:divBdr>
                    <w:top w:val="none" w:sz="0" w:space="0" w:color="auto"/>
                    <w:left w:val="none" w:sz="0" w:space="0" w:color="auto"/>
                    <w:bottom w:val="none" w:sz="0" w:space="0" w:color="auto"/>
                    <w:right w:val="none" w:sz="0" w:space="0" w:color="auto"/>
                  </w:divBdr>
                  <w:divsChild>
                    <w:div w:id="871771542">
                      <w:marLeft w:val="0"/>
                      <w:marRight w:val="0"/>
                      <w:marTop w:val="0"/>
                      <w:marBottom w:val="0"/>
                      <w:divBdr>
                        <w:top w:val="none" w:sz="0" w:space="0" w:color="auto"/>
                        <w:left w:val="none" w:sz="0" w:space="0" w:color="auto"/>
                        <w:bottom w:val="none" w:sz="0" w:space="0" w:color="auto"/>
                        <w:right w:val="none" w:sz="0" w:space="0" w:color="auto"/>
                      </w:divBdr>
                      <w:divsChild>
                        <w:div w:id="837816239">
                          <w:marLeft w:val="0"/>
                          <w:marRight w:val="0"/>
                          <w:marTop w:val="0"/>
                          <w:marBottom w:val="0"/>
                          <w:divBdr>
                            <w:top w:val="none" w:sz="0" w:space="0" w:color="auto"/>
                            <w:left w:val="none" w:sz="0" w:space="0" w:color="auto"/>
                            <w:bottom w:val="none" w:sz="0" w:space="0" w:color="auto"/>
                            <w:right w:val="none" w:sz="0" w:space="0" w:color="auto"/>
                          </w:divBdr>
                          <w:divsChild>
                            <w:div w:id="2049141949">
                              <w:marLeft w:val="0"/>
                              <w:marRight w:val="0"/>
                              <w:marTop w:val="0"/>
                              <w:marBottom w:val="0"/>
                              <w:divBdr>
                                <w:top w:val="none" w:sz="0" w:space="0" w:color="auto"/>
                                <w:left w:val="none" w:sz="0" w:space="0" w:color="auto"/>
                                <w:bottom w:val="none" w:sz="0" w:space="0" w:color="auto"/>
                                <w:right w:val="none" w:sz="0" w:space="0" w:color="auto"/>
                              </w:divBdr>
                              <w:divsChild>
                                <w:div w:id="1011224360">
                                  <w:marLeft w:val="0"/>
                                  <w:marRight w:val="0"/>
                                  <w:marTop w:val="0"/>
                                  <w:marBottom w:val="0"/>
                                  <w:divBdr>
                                    <w:top w:val="none" w:sz="0" w:space="0" w:color="auto"/>
                                    <w:left w:val="none" w:sz="0" w:space="0" w:color="auto"/>
                                    <w:bottom w:val="none" w:sz="0" w:space="0" w:color="auto"/>
                                    <w:right w:val="none" w:sz="0" w:space="0" w:color="auto"/>
                                  </w:divBdr>
                                  <w:divsChild>
                                    <w:div w:id="1004748412">
                                      <w:marLeft w:val="0"/>
                                      <w:marRight w:val="0"/>
                                      <w:marTop w:val="0"/>
                                      <w:marBottom w:val="0"/>
                                      <w:divBdr>
                                        <w:top w:val="none" w:sz="0" w:space="0" w:color="auto"/>
                                        <w:left w:val="none" w:sz="0" w:space="0" w:color="auto"/>
                                        <w:bottom w:val="none" w:sz="0" w:space="0" w:color="auto"/>
                                        <w:right w:val="none" w:sz="0" w:space="0" w:color="auto"/>
                                      </w:divBdr>
                                      <w:divsChild>
                                        <w:div w:id="51310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3627946">
          <w:marLeft w:val="0"/>
          <w:marRight w:val="0"/>
          <w:marTop w:val="0"/>
          <w:marBottom w:val="0"/>
          <w:divBdr>
            <w:top w:val="none" w:sz="0" w:space="0" w:color="auto"/>
            <w:left w:val="none" w:sz="0" w:space="0" w:color="auto"/>
            <w:bottom w:val="none" w:sz="0" w:space="0" w:color="auto"/>
            <w:right w:val="none" w:sz="0" w:space="0" w:color="auto"/>
          </w:divBdr>
          <w:divsChild>
            <w:div w:id="314333055">
              <w:marLeft w:val="0"/>
              <w:marRight w:val="0"/>
              <w:marTop w:val="0"/>
              <w:marBottom w:val="0"/>
              <w:divBdr>
                <w:top w:val="none" w:sz="0" w:space="0" w:color="auto"/>
                <w:left w:val="none" w:sz="0" w:space="0" w:color="auto"/>
                <w:bottom w:val="none" w:sz="0" w:space="0" w:color="auto"/>
                <w:right w:val="none" w:sz="0" w:space="0" w:color="auto"/>
              </w:divBdr>
              <w:divsChild>
                <w:div w:id="379666926">
                  <w:marLeft w:val="0"/>
                  <w:marRight w:val="0"/>
                  <w:marTop w:val="0"/>
                  <w:marBottom w:val="0"/>
                  <w:divBdr>
                    <w:top w:val="none" w:sz="0" w:space="0" w:color="auto"/>
                    <w:left w:val="none" w:sz="0" w:space="0" w:color="auto"/>
                    <w:bottom w:val="none" w:sz="0" w:space="0" w:color="auto"/>
                    <w:right w:val="none" w:sz="0" w:space="0" w:color="auto"/>
                  </w:divBdr>
                  <w:divsChild>
                    <w:div w:id="252320313">
                      <w:marLeft w:val="0"/>
                      <w:marRight w:val="0"/>
                      <w:marTop w:val="0"/>
                      <w:marBottom w:val="0"/>
                      <w:divBdr>
                        <w:top w:val="none" w:sz="0" w:space="0" w:color="auto"/>
                        <w:left w:val="none" w:sz="0" w:space="0" w:color="auto"/>
                        <w:bottom w:val="none" w:sz="0" w:space="0" w:color="auto"/>
                        <w:right w:val="none" w:sz="0" w:space="0" w:color="auto"/>
                      </w:divBdr>
                      <w:divsChild>
                        <w:div w:id="633801549">
                          <w:marLeft w:val="0"/>
                          <w:marRight w:val="0"/>
                          <w:marTop w:val="0"/>
                          <w:marBottom w:val="0"/>
                          <w:divBdr>
                            <w:top w:val="none" w:sz="0" w:space="0" w:color="auto"/>
                            <w:left w:val="none" w:sz="0" w:space="0" w:color="auto"/>
                            <w:bottom w:val="none" w:sz="0" w:space="0" w:color="auto"/>
                            <w:right w:val="none" w:sz="0" w:space="0" w:color="auto"/>
                          </w:divBdr>
                          <w:divsChild>
                            <w:div w:id="52192724">
                              <w:marLeft w:val="0"/>
                              <w:marRight w:val="0"/>
                              <w:marTop w:val="0"/>
                              <w:marBottom w:val="0"/>
                              <w:divBdr>
                                <w:top w:val="none" w:sz="0" w:space="0" w:color="auto"/>
                                <w:left w:val="none" w:sz="0" w:space="0" w:color="auto"/>
                                <w:bottom w:val="none" w:sz="0" w:space="0" w:color="auto"/>
                                <w:right w:val="none" w:sz="0" w:space="0" w:color="auto"/>
                              </w:divBdr>
                              <w:divsChild>
                                <w:div w:id="154803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06151">
                  <w:marLeft w:val="0"/>
                  <w:marRight w:val="0"/>
                  <w:marTop w:val="0"/>
                  <w:marBottom w:val="0"/>
                  <w:divBdr>
                    <w:top w:val="none" w:sz="0" w:space="0" w:color="auto"/>
                    <w:left w:val="none" w:sz="0" w:space="0" w:color="auto"/>
                    <w:bottom w:val="none" w:sz="0" w:space="0" w:color="auto"/>
                    <w:right w:val="none" w:sz="0" w:space="0" w:color="auto"/>
                  </w:divBdr>
                  <w:divsChild>
                    <w:div w:id="117113040">
                      <w:marLeft w:val="0"/>
                      <w:marRight w:val="0"/>
                      <w:marTop w:val="0"/>
                      <w:marBottom w:val="0"/>
                      <w:divBdr>
                        <w:top w:val="none" w:sz="0" w:space="0" w:color="auto"/>
                        <w:left w:val="none" w:sz="0" w:space="0" w:color="auto"/>
                        <w:bottom w:val="none" w:sz="0" w:space="0" w:color="auto"/>
                        <w:right w:val="none" w:sz="0" w:space="0" w:color="auto"/>
                      </w:divBdr>
                      <w:divsChild>
                        <w:div w:id="1984390169">
                          <w:marLeft w:val="0"/>
                          <w:marRight w:val="0"/>
                          <w:marTop w:val="0"/>
                          <w:marBottom w:val="0"/>
                          <w:divBdr>
                            <w:top w:val="none" w:sz="0" w:space="0" w:color="auto"/>
                            <w:left w:val="none" w:sz="0" w:space="0" w:color="auto"/>
                            <w:bottom w:val="none" w:sz="0" w:space="0" w:color="auto"/>
                            <w:right w:val="none" w:sz="0" w:space="0" w:color="auto"/>
                          </w:divBdr>
                          <w:divsChild>
                            <w:div w:id="399642331">
                              <w:marLeft w:val="0"/>
                              <w:marRight w:val="0"/>
                              <w:marTop w:val="0"/>
                              <w:marBottom w:val="0"/>
                              <w:divBdr>
                                <w:top w:val="none" w:sz="0" w:space="0" w:color="auto"/>
                                <w:left w:val="none" w:sz="0" w:space="0" w:color="auto"/>
                                <w:bottom w:val="none" w:sz="0" w:space="0" w:color="auto"/>
                                <w:right w:val="none" w:sz="0" w:space="0" w:color="auto"/>
                              </w:divBdr>
                              <w:divsChild>
                                <w:div w:id="2105415308">
                                  <w:marLeft w:val="0"/>
                                  <w:marRight w:val="0"/>
                                  <w:marTop w:val="0"/>
                                  <w:marBottom w:val="0"/>
                                  <w:divBdr>
                                    <w:top w:val="none" w:sz="0" w:space="0" w:color="auto"/>
                                    <w:left w:val="none" w:sz="0" w:space="0" w:color="auto"/>
                                    <w:bottom w:val="none" w:sz="0" w:space="0" w:color="auto"/>
                                    <w:right w:val="none" w:sz="0" w:space="0" w:color="auto"/>
                                  </w:divBdr>
                                  <w:divsChild>
                                    <w:div w:id="29406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02094">
                          <w:marLeft w:val="0"/>
                          <w:marRight w:val="0"/>
                          <w:marTop w:val="0"/>
                          <w:marBottom w:val="0"/>
                          <w:divBdr>
                            <w:top w:val="none" w:sz="0" w:space="0" w:color="auto"/>
                            <w:left w:val="none" w:sz="0" w:space="0" w:color="auto"/>
                            <w:bottom w:val="none" w:sz="0" w:space="0" w:color="auto"/>
                            <w:right w:val="none" w:sz="0" w:space="0" w:color="auto"/>
                          </w:divBdr>
                          <w:divsChild>
                            <w:div w:id="1167359800">
                              <w:marLeft w:val="0"/>
                              <w:marRight w:val="0"/>
                              <w:marTop w:val="0"/>
                              <w:marBottom w:val="0"/>
                              <w:divBdr>
                                <w:top w:val="none" w:sz="0" w:space="0" w:color="auto"/>
                                <w:left w:val="none" w:sz="0" w:space="0" w:color="auto"/>
                                <w:bottom w:val="none" w:sz="0" w:space="0" w:color="auto"/>
                                <w:right w:val="none" w:sz="0" w:space="0" w:color="auto"/>
                              </w:divBdr>
                              <w:divsChild>
                                <w:div w:id="1782987398">
                                  <w:marLeft w:val="0"/>
                                  <w:marRight w:val="0"/>
                                  <w:marTop w:val="0"/>
                                  <w:marBottom w:val="0"/>
                                  <w:divBdr>
                                    <w:top w:val="none" w:sz="0" w:space="0" w:color="auto"/>
                                    <w:left w:val="none" w:sz="0" w:space="0" w:color="auto"/>
                                    <w:bottom w:val="none" w:sz="0" w:space="0" w:color="auto"/>
                                    <w:right w:val="none" w:sz="0" w:space="0" w:color="auto"/>
                                  </w:divBdr>
                                  <w:divsChild>
                                    <w:div w:id="101484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1083205">
          <w:marLeft w:val="0"/>
          <w:marRight w:val="0"/>
          <w:marTop w:val="0"/>
          <w:marBottom w:val="0"/>
          <w:divBdr>
            <w:top w:val="none" w:sz="0" w:space="0" w:color="auto"/>
            <w:left w:val="none" w:sz="0" w:space="0" w:color="auto"/>
            <w:bottom w:val="none" w:sz="0" w:space="0" w:color="auto"/>
            <w:right w:val="none" w:sz="0" w:space="0" w:color="auto"/>
          </w:divBdr>
          <w:divsChild>
            <w:div w:id="1744911796">
              <w:marLeft w:val="0"/>
              <w:marRight w:val="0"/>
              <w:marTop w:val="0"/>
              <w:marBottom w:val="0"/>
              <w:divBdr>
                <w:top w:val="none" w:sz="0" w:space="0" w:color="auto"/>
                <w:left w:val="none" w:sz="0" w:space="0" w:color="auto"/>
                <w:bottom w:val="none" w:sz="0" w:space="0" w:color="auto"/>
                <w:right w:val="none" w:sz="0" w:space="0" w:color="auto"/>
              </w:divBdr>
              <w:divsChild>
                <w:div w:id="257909433">
                  <w:marLeft w:val="0"/>
                  <w:marRight w:val="0"/>
                  <w:marTop w:val="0"/>
                  <w:marBottom w:val="0"/>
                  <w:divBdr>
                    <w:top w:val="none" w:sz="0" w:space="0" w:color="auto"/>
                    <w:left w:val="none" w:sz="0" w:space="0" w:color="auto"/>
                    <w:bottom w:val="none" w:sz="0" w:space="0" w:color="auto"/>
                    <w:right w:val="none" w:sz="0" w:space="0" w:color="auto"/>
                  </w:divBdr>
                  <w:divsChild>
                    <w:div w:id="595208899">
                      <w:marLeft w:val="0"/>
                      <w:marRight w:val="0"/>
                      <w:marTop w:val="0"/>
                      <w:marBottom w:val="0"/>
                      <w:divBdr>
                        <w:top w:val="none" w:sz="0" w:space="0" w:color="auto"/>
                        <w:left w:val="none" w:sz="0" w:space="0" w:color="auto"/>
                        <w:bottom w:val="none" w:sz="0" w:space="0" w:color="auto"/>
                        <w:right w:val="none" w:sz="0" w:space="0" w:color="auto"/>
                      </w:divBdr>
                      <w:divsChild>
                        <w:div w:id="1120148188">
                          <w:marLeft w:val="0"/>
                          <w:marRight w:val="0"/>
                          <w:marTop w:val="0"/>
                          <w:marBottom w:val="0"/>
                          <w:divBdr>
                            <w:top w:val="none" w:sz="0" w:space="0" w:color="auto"/>
                            <w:left w:val="none" w:sz="0" w:space="0" w:color="auto"/>
                            <w:bottom w:val="none" w:sz="0" w:space="0" w:color="auto"/>
                            <w:right w:val="none" w:sz="0" w:space="0" w:color="auto"/>
                          </w:divBdr>
                          <w:divsChild>
                            <w:div w:id="383522919">
                              <w:marLeft w:val="0"/>
                              <w:marRight w:val="0"/>
                              <w:marTop w:val="0"/>
                              <w:marBottom w:val="0"/>
                              <w:divBdr>
                                <w:top w:val="none" w:sz="0" w:space="0" w:color="auto"/>
                                <w:left w:val="none" w:sz="0" w:space="0" w:color="auto"/>
                                <w:bottom w:val="none" w:sz="0" w:space="0" w:color="auto"/>
                                <w:right w:val="none" w:sz="0" w:space="0" w:color="auto"/>
                              </w:divBdr>
                              <w:divsChild>
                                <w:div w:id="1447457604">
                                  <w:marLeft w:val="0"/>
                                  <w:marRight w:val="0"/>
                                  <w:marTop w:val="0"/>
                                  <w:marBottom w:val="0"/>
                                  <w:divBdr>
                                    <w:top w:val="none" w:sz="0" w:space="0" w:color="auto"/>
                                    <w:left w:val="none" w:sz="0" w:space="0" w:color="auto"/>
                                    <w:bottom w:val="none" w:sz="0" w:space="0" w:color="auto"/>
                                    <w:right w:val="none" w:sz="0" w:space="0" w:color="auto"/>
                                  </w:divBdr>
                                  <w:divsChild>
                                    <w:div w:id="217981836">
                                      <w:marLeft w:val="0"/>
                                      <w:marRight w:val="0"/>
                                      <w:marTop w:val="0"/>
                                      <w:marBottom w:val="0"/>
                                      <w:divBdr>
                                        <w:top w:val="none" w:sz="0" w:space="0" w:color="auto"/>
                                        <w:left w:val="none" w:sz="0" w:space="0" w:color="auto"/>
                                        <w:bottom w:val="none" w:sz="0" w:space="0" w:color="auto"/>
                                        <w:right w:val="none" w:sz="0" w:space="0" w:color="auto"/>
                                      </w:divBdr>
                                      <w:divsChild>
                                        <w:div w:id="8760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814177">
                          <w:marLeft w:val="0"/>
                          <w:marRight w:val="0"/>
                          <w:marTop w:val="0"/>
                          <w:marBottom w:val="0"/>
                          <w:divBdr>
                            <w:top w:val="none" w:sz="0" w:space="0" w:color="auto"/>
                            <w:left w:val="none" w:sz="0" w:space="0" w:color="auto"/>
                            <w:bottom w:val="none" w:sz="0" w:space="0" w:color="auto"/>
                            <w:right w:val="none" w:sz="0" w:space="0" w:color="auto"/>
                          </w:divBdr>
                          <w:divsChild>
                            <w:div w:id="1406953520">
                              <w:marLeft w:val="0"/>
                              <w:marRight w:val="0"/>
                              <w:marTop w:val="0"/>
                              <w:marBottom w:val="0"/>
                              <w:divBdr>
                                <w:top w:val="none" w:sz="0" w:space="0" w:color="auto"/>
                                <w:left w:val="none" w:sz="0" w:space="0" w:color="auto"/>
                                <w:bottom w:val="none" w:sz="0" w:space="0" w:color="auto"/>
                                <w:right w:val="none" w:sz="0" w:space="0" w:color="auto"/>
                              </w:divBdr>
                              <w:divsChild>
                                <w:div w:id="924610116">
                                  <w:marLeft w:val="0"/>
                                  <w:marRight w:val="0"/>
                                  <w:marTop w:val="0"/>
                                  <w:marBottom w:val="0"/>
                                  <w:divBdr>
                                    <w:top w:val="none" w:sz="0" w:space="0" w:color="auto"/>
                                    <w:left w:val="none" w:sz="0" w:space="0" w:color="auto"/>
                                    <w:bottom w:val="none" w:sz="0" w:space="0" w:color="auto"/>
                                    <w:right w:val="none" w:sz="0" w:space="0" w:color="auto"/>
                                  </w:divBdr>
                                  <w:divsChild>
                                    <w:div w:id="19575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0662161">
          <w:marLeft w:val="0"/>
          <w:marRight w:val="0"/>
          <w:marTop w:val="0"/>
          <w:marBottom w:val="0"/>
          <w:divBdr>
            <w:top w:val="none" w:sz="0" w:space="0" w:color="auto"/>
            <w:left w:val="none" w:sz="0" w:space="0" w:color="auto"/>
            <w:bottom w:val="none" w:sz="0" w:space="0" w:color="auto"/>
            <w:right w:val="none" w:sz="0" w:space="0" w:color="auto"/>
          </w:divBdr>
          <w:divsChild>
            <w:div w:id="509221969">
              <w:marLeft w:val="0"/>
              <w:marRight w:val="0"/>
              <w:marTop w:val="0"/>
              <w:marBottom w:val="0"/>
              <w:divBdr>
                <w:top w:val="none" w:sz="0" w:space="0" w:color="auto"/>
                <w:left w:val="none" w:sz="0" w:space="0" w:color="auto"/>
                <w:bottom w:val="none" w:sz="0" w:space="0" w:color="auto"/>
                <w:right w:val="none" w:sz="0" w:space="0" w:color="auto"/>
              </w:divBdr>
              <w:divsChild>
                <w:div w:id="569194507">
                  <w:marLeft w:val="0"/>
                  <w:marRight w:val="0"/>
                  <w:marTop w:val="0"/>
                  <w:marBottom w:val="0"/>
                  <w:divBdr>
                    <w:top w:val="none" w:sz="0" w:space="0" w:color="auto"/>
                    <w:left w:val="none" w:sz="0" w:space="0" w:color="auto"/>
                    <w:bottom w:val="none" w:sz="0" w:space="0" w:color="auto"/>
                    <w:right w:val="none" w:sz="0" w:space="0" w:color="auto"/>
                  </w:divBdr>
                  <w:divsChild>
                    <w:div w:id="654143510">
                      <w:marLeft w:val="0"/>
                      <w:marRight w:val="0"/>
                      <w:marTop w:val="0"/>
                      <w:marBottom w:val="0"/>
                      <w:divBdr>
                        <w:top w:val="none" w:sz="0" w:space="0" w:color="auto"/>
                        <w:left w:val="none" w:sz="0" w:space="0" w:color="auto"/>
                        <w:bottom w:val="none" w:sz="0" w:space="0" w:color="auto"/>
                        <w:right w:val="none" w:sz="0" w:space="0" w:color="auto"/>
                      </w:divBdr>
                      <w:divsChild>
                        <w:div w:id="433021670">
                          <w:marLeft w:val="0"/>
                          <w:marRight w:val="0"/>
                          <w:marTop w:val="0"/>
                          <w:marBottom w:val="0"/>
                          <w:divBdr>
                            <w:top w:val="none" w:sz="0" w:space="0" w:color="auto"/>
                            <w:left w:val="none" w:sz="0" w:space="0" w:color="auto"/>
                            <w:bottom w:val="none" w:sz="0" w:space="0" w:color="auto"/>
                            <w:right w:val="none" w:sz="0" w:space="0" w:color="auto"/>
                          </w:divBdr>
                          <w:divsChild>
                            <w:div w:id="931469791">
                              <w:marLeft w:val="0"/>
                              <w:marRight w:val="0"/>
                              <w:marTop w:val="0"/>
                              <w:marBottom w:val="0"/>
                              <w:divBdr>
                                <w:top w:val="none" w:sz="0" w:space="0" w:color="auto"/>
                                <w:left w:val="none" w:sz="0" w:space="0" w:color="auto"/>
                                <w:bottom w:val="none" w:sz="0" w:space="0" w:color="auto"/>
                                <w:right w:val="none" w:sz="0" w:space="0" w:color="auto"/>
                              </w:divBdr>
                              <w:divsChild>
                                <w:div w:id="196943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19528">
                  <w:marLeft w:val="0"/>
                  <w:marRight w:val="0"/>
                  <w:marTop w:val="0"/>
                  <w:marBottom w:val="0"/>
                  <w:divBdr>
                    <w:top w:val="none" w:sz="0" w:space="0" w:color="auto"/>
                    <w:left w:val="none" w:sz="0" w:space="0" w:color="auto"/>
                    <w:bottom w:val="none" w:sz="0" w:space="0" w:color="auto"/>
                    <w:right w:val="none" w:sz="0" w:space="0" w:color="auto"/>
                  </w:divBdr>
                  <w:divsChild>
                    <w:div w:id="646320150">
                      <w:marLeft w:val="0"/>
                      <w:marRight w:val="0"/>
                      <w:marTop w:val="0"/>
                      <w:marBottom w:val="0"/>
                      <w:divBdr>
                        <w:top w:val="none" w:sz="0" w:space="0" w:color="auto"/>
                        <w:left w:val="none" w:sz="0" w:space="0" w:color="auto"/>
                        <w:bottom w:val="none" w:sz="0" w:space="0" w:color="auto"/>
                        <w:right w:val="none" w:sz="0" w:space="0" w:color="auto"/>
                      </w:divBdr>
                      <w:divsChild>
                        <w:div w:id="2122603451">
                          <w:marLeft w:val="0"/>
                          <w:marRight w:val="0"/>
                          <w:marTop w:val="0"/>
                          <w:marBottom w:val="0"/>
                          <w:divBdr>
                            <w:top w:val="none" w:sz="0" w:space="0" w:color="auto"/>
                            <w:left w:val="none" w:sz="0" w:space="0" w:color="auto"/>
                            <w:bottom w:val="none" w:sz="0" w:space="0" w:color="auto"/>
                            <w:right w:val="none" w:sz="0" w:space="0" w:color="auto"/>
                          </w:divBdr>
                          <w:divsChild>
                            <w:div w:id="1867710894">
                              <w:marLeft w:val="0"/>
                              <w:marRight w:val="0"/>
                              <w:marTop w:val="0"/>
                              <w:marBottom w:val="0"/>
                              <w:divBdr>
                                <w:top w:val="none" w:sz="0" w:space="0" w:color="auto"/>
                                <w:left w:val="none" w:sz="0" w:space="0" w:color="auto"/>
                                <w:bottom w:val="none" w:sz="0" w:space="0" w:color="auto"/>
                                <w:right w:val="none" w:sz="0" w:space="0" w:color="auto"/>
                              </w:divBdr>
                              <w:divsChild>
                                <w:div w:id="1792894165">
                                  <w:marLeft w:val="0"/>
                                  <w:marRight w:val="0"/>
                                  <w:marTop w:val="0"/>
                                  <w:marBottom w:val="0"/>
                                  <w:divBdr>
                                    <w:top w:val="none" w:sz="0" w:space="0" w:color="auto"/>
                                    <w:left w:val="none" w:sz="0" w:space="0" w:color="auto"/>
                                    <w:bottom w:val="none" w:sz="0" w:space="0" w:color="auto"/>
                                    <w:right w:val="none" w:sz="0" w:space="0" w:color="auto"/>
                                  </w:divBdr>
                                  <w:divsChild>
                                    <w:div w:id="139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7265618">
      <w:bodyDiv w:val="1"/>
      <w:marLeft w:val="0"/>
      <w:marRight w:val="0"/>
      <w:marTop w:val="0"/>
      <w:marBottom w:val="0"/>
      <w:divBdr>
        <w:top w:val="none" w:sz="0" w:space="0" w:color="auto"/>
        <w:left w:val="none" w:sz="0" w:space="0" w:color="auto"/>
        <w:bottom w:val="none" w:sz="0" w:space="0" w:color="auto"/>
        <w:right w:val="none" w:sz="0" w:space="0" w:color="auto"/>
      </w:divBdr>
    </w:div>
    <w:div w:id="1163426275">
      <w:bodyDiv w:val="1"/>
      <w:marLeft w:val="0"/>
      <w:marRight w:val="0"/>
      <w:marTop w:val="0"/>
      <w:marBottom w:val="0"/>
      <w:divBdr>
        <w:top w:val="none" w:sz="0" w:space="0" w:color="auto"/>
        <w:left w:val="none" w:sz="0" w:space="0" w:color="auto"/>
        <w:bottom w:val="none" w:sz="0" w:space="0" w:color="auto"/>
        <w:right w:val="none" w:sz="0" w:space="0" w:color="auto"/>
      </w:divBdr>
    </w:div>
    <w:div w:id="1174341532">
      <w:bodyDiv w:val="1"/>
      <w:marLeft w:val="0"/>
      <w:marRight w:val="0"/>
      <w:marTop w:val="0"/>
      <w:marBottom w:val="0"/>
      <w:divBdr>
        <w:top w:val="none" w:sz="0" w:space="0" w:color="auto"/>
        <w:left w:val="none" w:sz="0" w:space="0" w:color="auto"/>
        <w:bottom w:val="none" w:sz="0" w:space="0" w:color="auto"/>
        <w:right w:val="none" w:sz="0" w:space="0" w:color="auto"/>
      </w:divBdr>
    </w:div>
    <w:div w:id="1205750682">
      <w:bodyDiv w:val="1"/>
      <w:marLeft w:val="0"/>
      <w:marRight w:val="0"/>
      <w:marTop w:val="0"/>
      <w:marBottom w:val="0"/>
      <w:divBdr>
        <w:top w:val="none" w:sz="0" w:space="0" w:color="auto"/>
        <w:left w:val="none" w:sz="0" w:space="0" w:color="auto"/>
        <w:bottom w:val="none" w:sz="0" w:space="0" w:color="auto"/>
        <w:right w:val="none" w:sz="0" w:space="0" w:color="auto"/>
      </w:divBdr>
    </w:div>
    <w:div w:id="1247693202">
      <w:bodyDiv w:val="1"/>
      <w:marLeft w:val="0"/>
      <w:marRight w:val="0"/>
      <w:marTop w:val="0"/>
      <w:marBottom w:val="0"/>
      <w:divBdr>
        <w:top w:val="none" w:sz="0" w:space="0" w:color="auto"/>
        <w:left w:val="none" w:sz="0" w:space="0" w:color="auto"/>
        <w:bottom w:val="none" w:sz="0" w:space="0" w:color="auto"/>
        <w:right w:val="none" w:sz="0" w:space="0" w:color="auto"/>
      </w:divBdr>
    </w:div>
    <w:div w:id="1276331010">
      <w:bodyDiv w:val="1"/>
      <w:marLeft w:val="0"/>
      <w:marRight w:val="0"/>
      <w:marTop w:val="0"/>
      <w:marBottom w:val="0"/>
      <w:divBdr>
        <w:top w:val="none" w:sz="0" w:space="0" w:color="auto"/>
        <w:left w:val="none" w:sz="0" w:space="0" w:color="auto"/>
        <w:bottom w:val="none" w:sz="0" w:space="0" w:color="auto"/>
        <w:right w:val="none" w:sz="0" w:space="0" w:color="auto"/>
      </w:divBdr>
    </w:div>
    <w:div w:id="1354921637">
      <w:bodyDiv w:val="1"/>
      <w:marLeft w:val="0"/>
      <w:marRight w:val="0"/>
      <w:marTop w:val="0"/>
      <w:marBottom w:val="0"/>
      <w:divBdr>
        <w:top w:val="none" w:sz="0" w:space="0" w:color="auto"/>
        <w:left w:val="none" w:sz="0" w:space="0" w:color="auto"/>
        <w:bottom w:val="none" w:sz="0" w:space="0" w:color="auto"/>
        <w:right w:val="none" w:sz="0" w:space="0" w:color="auto"/>
      </w:divBdr>
    </w:div>
    <w:div w:id="1394698967">
      <w:bodyDiv w:val="1"/>
      <w:marLeft w:val="0"/>
      <w:marRight w:val="0"/>
      <w:marTop w:val="0"/>
      <w:marBottom w:val="0"/>
      <w:divBdr>
        <w:top w:val="none" w:sz="0" w:space="0" w:color="auto"/>
        <w:left w:val="none" w:sz="0" w:space="0" w:color="auto"/>
        <w:bottom w:val="none" w:sz="0" w:space="0" w:color="auto"/>
        <w:right w:val="none" w:sz="0" w:space="0" w:color="auto"/>
      </w:divBdr>
    </w:div>
    <w:div w:id="1450247295">
      <w:bodyDiv w:val="1"/>
      <w:marLeft w:val="0"/>
      <w:marRight w:val="0"/>
      <w:marTop w:val="0"/>
      <w:marBottom w:val="0"/>
      <w:divBdr>
        <w:top w:val="none" w:sz="0" w:space="0" w:color="auto"/>
        <w:left w:val="none" w:sz="0" w:space="0" w:color="auto"/>
        <w:bottom w:val="none" w:sz="0" w:space="0" w:color="auto"/>
        <w:right w:val="none" w:sz="0" w:space="0" w:color="auto"/>
      </w:divBdr>
    </w:div>
    <w:div w:id="1512992085">
      <w:bodyDiv w:val="1"/>
      <w:marLeft w:val="0"/>
      <w:marRight w:val="0"/>
      <w:marTop w:val="0"/>
      <w:marBottom w:val="0"/>
      <w:divBdr>
        <w:top w:val="none" w:sz="0" w:space="0" w:color="auto"/>
        <w:left w:val="none" w:sz="0" w:space="0" w:color="auto"/>
        <w:bottom w:val="none" w:sz="0" w:space="0" w:color="auto"/>
        <w:right w:val="none" w:sz="0" w:space="0" w:color="auto"/>
      </w:divBdr>
    </w:div>
    <w:div w:id="1521771009">
      <w:bodyDiv w:val="1"/>
      <w:marLeft w:val="0"/>
      <w:marRight w:val="0"/>
      <w:marTop w:val="0"/>
      <w:marBottom w:val="0"/>
      <w:divBdr>
        <w:top w:val="none" w:sz="0" w:space="0" w:color="auto"/>
        <w:left w:val="none" w:sz="0" w:space="0" w:color="auto"/>
        <w:bottom w:val="none" w:sz="0" w:space="0" w:color="auto"/>
        <w:right w:val="none" w:sz="0" w:space="0" w:color="auto"/>
      </w:divBdr>
    </w:div>
    <w:div w:id="1536119287">
      <w:bodyDiv w:val="1"/>
      <w:marLeft w:val="0"/>
      <w:marRight w:val="0"/>
      <w:marTop w:val="0"/>
      <w:marBottom w:val="0"/>
      <w:divBdr>
        <w:top w:val="none" w:sz="0" w:space="0" w:color="auto"/>
        <w:left w:val="none" w:sz="0" w:space="0" w:color="auto"/>
        <w:bottom w:val="none" w:sz="0" w:space="0" w:color="auto"/>
        <w:right w:val="none" w:sz="0" w:space="0" w:color="auto"/>
      </w:divBdr>
    </w:div>
    <w:div w:id="1543706131">
      <w:bodyDiv w:val="1"/>
      <w:marLeft w:val="0"/>
      <w:marRight w:val="0"/>
      <w:marTop w:val="0"/>
      <w:marBottom w:val="0"/>
      <w:divBdr>
        <w:top w:val="none" w:sz="0" w:space="0" w:color="auto"/>
        <w:left w:val="none" w:sz="0" w:space="0" w:color="auto"/>
        <w:bottom w:val="none" w:sz="0" w:space="0" w:color="auto"/>
        <w:right w:val="none" w:sz="0" w:space="0" w:color="auto"/>
      </w:divBdr>
    </w:div>
    <w:div w:id="1563829029">
      <w:bodyDiv w:val="1"/>
      <w:marLeft w:val="0"/>
      <w:marRight w:val="0"/>
      <w:marTop w:val="0"/>
      <w:marBottom w:val="0"/>
      <w:divBdr>
        <w:top w:val="none" w:sz="0" w:space="0" w:color="auto"/>
        <w:left w:val="none" w:sz="0" w:space="0" w:color="auto"/>
        <w:bottom w:val="none" w:sz="0" w:space="0" w:color="auto"/>
        <w:right w:val="none" w:sz="0" w:space="0" w:color="auto"/>
      </w:divBdr>
    </w:div>
    <w:div w:id="1630162038">
      <w:bodyDiv w:val="1"/>
      <w:marLeft w:val="0"/>
      <w:marRight w:val="0"/>
      <w:marTop w:val="0"/>
      <w:marBottom w:val="0"/>
      <w:divBdr>
        <w:top w:val="none" w:sz="0" w:space="0" w:color="auto"/>
        <w:left w:val="none" w:sz="0" w:space="0" w:color="auto"/>
        <w:bottom w:val="none" w:sz="0" w:space="0" w:color="auto"/>
        <w:right w:val="none" w:sz="0" w:space="0" w:color="auto"/>
      </w:divBdr>
    </w:div>
    <w:div w:id="1648779996">
      <w:bodyDiv w:val="1"/>
      <w:marLeft w:val="0"/>
      <w:marRight w:val="0"/>
      <w:marTop w:val="0"/>
      <w:marBottom w:val="0"/>
      <w:divBdr>
        <w:top w:val="none" w:sz="0" w:space="0" w:color="auto"/>
        <w:left w:val="none" w:sz="0" w:space="0" w:color="auto"/>
        <w:bottom w:val="none" w:sz="0" w:space="0" w:color="auto"/>
        <w:right w:val="none" w:sz="0" w:space="0" w:color="auto"/>
      </w:divBdr>
      <w:divsChild>
        <w:div w:id="1834101467">
          <w:marLeft w:val="0"/>
          <w:marRight w:val="0"/>
          <w:marTop w:val="0"/>
          <w:marBottom w:val="0"/>
          <w:divBdr>
            <w:top w:val="none" w:sz="0" w:space="0" w:color="auto"/>
            <w:left w:val="none" w:sz="0" w:space="0" w:color="auto"/>
            <w:bottom w:val="none" w:sz="0" w:space="0" w:color="auto"/>
            <w:right w:val="none" w:sz="0" w:space="0" w:color="auto"/>
          </w:divBdr>
          <w:divsChild>
            <w:div w:id="1906449873">
              <w:marLeft w:val="0"/>
              <w:marRight w:val="0"/>
              <w:marTop w:val="0"/>
              <w:marBottom w:val="0"/>
              <w:divBdr>
                <w:top w:val="none" w:sz="0" w:space="0" w:color="auto"/>
                <w:left w:val="none" w:sz="0" w:space="0" w:color="auto"/>
                <w:bottom w:val="none" w:sz="0" w:space="0" w:color="auto"/>
                <w:right w:val="none" w:sz="0" w:space="0" w:color="auto"/>
              </w:divBdr>
              <w:divsChild>
                <w:div w:id="1138379944">
                  <w:marLeft w:val="0"/>
                  <w:marRight w:val="0"/>
                  <w:marTop w:val="0"/>
                  <w:marBottom w:val="0"/>
                  <w:divBdr>
                    <w:top w:val="none" w:sz="0" w:space="0" w:color="auto"/>
                    <w:left w:val="none" w:sz="0" w:space="0" w:color="auto"/>
                    <w:bottom w:val="none" w:sz="0" w:space="0" w:color="auto"/>
                    <w:right w:val="none" w:sz="0" w:space="0" w:color="auto"/>
                  </w:divBdr>
                  <w:divsChild>
                    <w:div w:id="8470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384988">
          <w:marLeft w:val="0"/>
          <w:marRight w:val="0"/>
          <w:marTop w:val="0"/>
          <w:marBottom w:val="0"/>
          <w:divBdr>
            <w:top w:val="none" w:sz="0" w:space="0" w:color="auto"/>
            <w:left w:val="none" w:sz="0" w:space="0" w:color="auto"/>
            <w:bottom w:val="none" w:sz="0" w:space="0" w:color="auto"/>
            <w:right w:val="none" w:sz="0" w:space="0" w:color="auto"/>
          </w:divBdr>
          <w:divsChild>
            <w:div w:id="1329598531">
              <w:marLeft w:val="0"/>
              <w:marRight w:val="0"/>
              <w:marTop w:val="0"/>
              <w:marBottom w:val="0"/>
              <w:divBdr>
                <w:top w:val="none" w:sz="0" w:space="0" w:color="auto"/>
                <w:left w:val="none" w:sz="0" w:space="0" w:color="auto"/>
                <w:bottom w:val="none" w:sz="0" w:space="0" w:color="auto"/>
                <w:right w:val="none" w:sz="0" w:space="0" w:color="auto"/>
              </w:divBdr>
              <w:divsChild>
                <w:div w:id="509371691">
                  <w:marLeft w:val="0"/>
                  <w:marRight w:val="0"/>
                  <w:marTop w:val="0"/>
                  <w:marBottom w:val="0"/>
                  <w:divBdr>
                    <w:top w:val="none" w:sz="0" w:space="0" w:color="auto"/>
                    <w:left w:val="none" w:sz="0" w:space="0" w:color="auto"/>
                    <w:bottom w:val="none" w:sz="0" w:space="0" w:color="auto"/>
                    <w:right w:val="none" w:sz="0" w:space="0" w:color="auto"/>
                  </w:divBdr>
                  <w:divsChild>
                    <w:div w:id="1017384371">
                      <w:marLeft w:val="0"/>
                      <w:marRight w:val="0"/>
                      <w:marTop w:val="0"/>
                      <w:marBottom w:val="0"/>
                      <w:divBdr>
                        <w:top w:val="none" w:sz="0" w:space="0" w:color="auto"/>
                        <w:left w:val="none" w:sz="0" w:space="0" w:color="auto"/>
                        <w:bottom w:val="none" w:sz="0" w:space="0" w:color="auto"/>
                        <w:right w:val="none" w:sz="0" w:space="0" w:color="auto"/>
                      </w:divBdr>
                      <w:divsChild>
                        <w:div w:id="267856347">
                          <w:marLeft w:val="0"/>
                          <w:marRight w:val="0"/>
                          <w:marTop w:val="0"/>
                          <w:marBottom w:val="0"/>
                          <w:divBdr>
                            <w:top w:val="none" w:sz="0" w:space="0" w:color="auto"/>
                            <w:left w:val="none" w:sz="0" w:space="0" w:color="auto"/>
                            <w:bottom w:val="none" w:sz="0" w:space="0" w:color="auto"/>
                            <w:right w:val="none" w:sz="0" w:space="0" w:color="auto"/>
                          </w:divBdr>
                          <w:divsChild>
                            <w:div w:id="1066028792">
                              <w:marLeft w:val="0"/>
                              <w:marRight w:val="0"/>
                              <w:marTop w:val="0"/>
                              <w:marBottom w:val="0"/>
                              <w:divBdr>
                                <w:top w:val="none" w:sz="0" w:space="0" w:color="auto"/>
                                <w:left w:val="none" w:sz="0" w:space="0" w:color="auto"/>
                                <w:bottom w:val="none" w:sz="0" w:space="0" w:color="auto"/>
                                <w:right w:val="none" w:sz="0" w:space="0" w:color="auto"/>
                              </w:divBdr>
                              <w:divsChild>
                                <w:div w:id="1752001565">
                                  <w:marLeft w:val="0"/>
                                  <w:marRight w:val="0"/>
                                  <w:marTop w:val="0"/>
                                  <w:marBottom w:val="0"/>
                                  <w:divBdr>
                                    <w:top w:val="none" w:sz="0" w:space="0" w:color="auto"/>
                                    <w:left w:val="none" w:sz="0" w:space="0" w:color="auto"/>
                                    <w:bottom w:val="none" w:sz="0" w:space="0" w:color="auto"/>
                                    <w:right w:val="none" w:sz="0" w:space="0" w:color="auto"/>
                                  </w:divBdr>
                                  <w:divsChild>
                                    <w:div w:id="1766028849">
                                      <w:marLeft w:val="0"/>
                                      <w:marRight w:val="0"/>
                                      <w:marTop w:val="0"/>
                                      <w:marBottom w:val="0"/>
                                      <w:divBdr>
                                        <w:top w:val="none" w:sz="0" w:space="0" w:color="auto"/>
                                        <w:left w:val="none" w:sz="0" w:space="0" w:color="auto"/>
                                        <w:bottom w:val="none" w:sz="0" w:space="0" w:color="auto"/>
                                        <w:right w:val="none" w:sz="0" w:space="0" w:color="auto"/>
                                      </w:divBdr>
                                      <w:divsChild>
                                        <w:div w:id="71323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415151">
          <w:marLeft w:val="0"/>
          <w:marRight w:val="0"/>
          <w:marTop w:val="0"/>
          <w:marBottom w:val="0"/>
          <w:divBdr>
            <w:top w:val="none" w:sz="0" w:space="0" w:color="auto"/>
            <w:left w:val="none" w:sz="0" w:space="0" w:color="auto"/>
            <w:bottom w:val="none" w:sz="0" w:space="0" w:color="auto"/>
            <w:right w:val="none" w:sz="0" w:space="0" w:color="auto"/>
          </w:divBdr>
          <w:divsChild>
            <w:div w:id="190606775">
              <w:marLeft w:val="0"/>
              <w:marRight w:val="0"/>
              <w:marTop w:val="0"/>
              <w:marBottom w:val="0"/>
              <w:divBdr>
                <w:top w:val="none" w:sz="0" w:space="0" w:color="auto"/>
                <w:left w:val="none" w:sz="0" w:space="0" w:color="auto"/>
                <w:bottom w:val="none" w:sz="0" w:space="0" w:color="auto"/>
                <w:right w:val="none" w:sz="0" w:space="0" w:color="auto"/>
              </w:divBdr>
              <w:divsChild>
                <w:div w:id="89662889">
                  <w:marLeft w:val="0"/>
                  <w:marRight w:val="0"/>
                  <w:marTop w:val="0"/>
                  <w:marBottom w:val="0"/>
                  <w:divBdr>
                    <w:top w:val="none" w:sz="0" w:space="0" w:color="auto"/>
                    <w:left w:val="none" w:sz="0" w:space="0" w:color="auto"/>
                    <w:bottom w:val="none" w:sz="0" w:space="0" w:color="auto"/>
                    <w:right w:val="none" w:sz="0" w:space="0" w:color="auto"/>
                  </w:divBdr>
                  <w:divsChild>
                    <w:div w:id="16008307">
                      <w:marLeft w:val="0"/>
                      <w:marRight w:val="0"/>
                      <w:marTop w:val="0"/>
                      <w:marBottom w:val="0"/>
                      <w:divBdr>
                        <w:top w:val="none" w:sz="0" w:space="0" w:color="auto"/>
                        <w:left w:val="none" w:sz="0" w:space="0" w:color="auto"/>
                        <w:bottom w:val="none" w:sz="0" w:space="0" w:color="auto"/>
                        <w:right w:val="none" w:sz="0" w:space="0" w:color="auto"/>
                      </w:divBdr>
                      <w:divsChild>
                        <w:div w:id="453983323">
                          <w:marLeft w:val="0"/>
                          <w:marRight w:val="0"/>
                          <w:marTop w:val="0"/>
                          <w:marBottom w:val="0"/>
                          <w:divBdr>
                            <w:top w:val="none" w:sz="0" w:space="0" w:color="auto"/>
                            <w:left w:val="none" w:sz="0" w:space="0" w:color="auto"/>
                            <w:bottom w:val="none" w:sz="0" w:space="0" w:color="auto"/>
                            <w:right w:val="none" w:sz="0" w:space="0" w:color="auto"/>
                          </w:divBdr>
                          <w:divsChild>
                            <w:div w:id="1675299991">
                              <w:marLeft w:val="0"/>
                              <w:marRight w:val="0"/>
                              <w:marTop w:val="0"/>
                              <w:marBottom w:val="0"/>
                              <w:divBdr>
                                <w:top w:val="none" w:sz="0" w:space="0" w:color="auto"/>
                                <w:left w:val="none" w:sz="0" w:space="0" w:color="auto"/>
                                <w:bottom w:val="none" w:sz="0" w:space="0" w:color="auto"/>
                                <w:right w:val="none" w:sz="0" w:space="0" w:color="auto"/>
                              </w:divBdr>
                              <w:divsChild>
                                <w:div w:id="741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256817">
                  <w:marLeft w:val="0"/>
                  <w:marRight w:val="0"/>
                  <w:marTop w:val="0"/>
                  <w:marBottom w:val="0"/>
                  <w:divBdr>
                    <w:top w:val="none" w:sz="0" w:space="0" w:color="auto"/>
                    <w:left w:val="none" w:sz="0" w:space="0" w:color="auto"/>
                    <w:bottom w:val="none" w:sz="0" w:space="0" w:color="auto"/>
                    <w:right w:val="none" w:sz="0" w:space="0" w:color="auto"/>
                  </w:divBdr>
                  <w:divsChild>
                    <w:div w:id="1793207373">
                      <w:marLeft w:val="0"/>
                      <w:marRight w:val="0"/>
                      <w:marTop w:val="0"/>
                      <w:marBottom w:val="0"/>
                      <w:divBdr>
                        <w:top w:val="none" w:sz="0" w:space="0" w:color="auto"/>
                        <w:left w:val="none" w:sz="0" w:space="0" w:color="auto"/>
                        <w:bottom w:val="none" w:sz="0" w:space="0" w:color="auto"/>
                        <w:right w:val="none" w:sz="0" w:space="0" w:color="auto"/>
                      </w:divBdr>
                      <w:divsChild>
                        <w:div w:id="62066482">
                          <w:marLeft w:val="0"/>
                          <w:marRight w:val="0"/>
                          <w:marTop w:val="0"/>
                          <w:marBottom w:val="0"/>
                          <w:divBdr>
                            <w:top w:val="none" w:sz="0" w:space="0" w:color="auto"/>
                            <w:left w:val="none" w:sz="0" w:space="0" w:color="auto"/>
                            <w:bottom w:val="none" w:sz="0" w:space="0" w:color="auto"/>
                            <w:right w:val="none" w:sz="0" w:space="0" w:color="auto"/>
                          </w:divBdr>
                          <w:divsChild>
                            <w:div w:id="19086517">
                              <w:marLeft w:val="0"/>
                              <w:marRight w:val="0"/>
                              <w:marTop w:val="0"/>
                              <w:marBottom w:val="0"/>
                              <w:divBdr>
                                <w:top w:val="none" w:sz="0" w:space="0" w:color="auto"/>
                                <w:left w:val="none" w:sz="0" w:space="0" w:color="auto"/>
                                <w:bottom w:val="none" w:sz="0" w:space="0" w:color="auto"/>
                                <w:right w:val="none" w:sz="0" w:space="0" w:color="auto"/>
                              </w:divBdr>
                              <w:divsChild>
                                <w:div w:id="622538942">
                                  <w:marLeft w:val="0"/>
                                  <w:marRight w:val="0"/>
                                  <w:marTop w:val="0"/>
                                  <w:marBottom w:val="0"/>
                                  <w:divBdr>
                                    <w:top w:val="none" w:sz="0" w:space="0" w:color="auto"/>
                                    <w:left w:val="none" w:sz="0" w:space="0" w:color="auto"/>
                                    <w:bottom w:val="none" w:sz="0" w:space="0" w:color="auto"/>
                                    <w:right w:val="none" w:sz="0" w:space="0" w:color="auto"/>
                                  </w:divBdr>
                                  <w:divsChild>
                                    <w:div w:id="57227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559801">
                          <w:marLeft w:val="0"/>
                          <w:marRight w:val="0"/>
                          <w:marTop w:val="0"/>
                          <w:marBottom w:val="0"/>
                          <w:divBdr>
                            <w:top w:val="none" w:sz="0" w:space="0" w:color="auto"/>
                            <w:left w:val="none" w:sz="0" w:space="0" w:color="auto"/>
                            <w:bottom w:val="none" w:sz="0" w:space="0" w:color="auto"/>
                            <w:right w:val="none" w:sz="0" w:space="0" w:color="auto"/>
                          </w:divBdr>
                          <w:divsChild>
                            <w:div w:id="2056420764">
                              <w:marLeft w:val="0"/>
                              <w:marRight w:val="0"/>
                              <w:marTop w:val="0"/>
                              <w:marBottom w:val="0"/>
                              <w:divBdr>
                                <w:top w:val="none" w:sz="0" w:space="0" w:color="auto"/>
                                <w:left w:val="none" w:sz="0" w:space="0" w:color="auto"/>
                                <w:bottom w:val="none" w:sz="0" w:space="0" w:color="auto"/>
                                <w:right w:val="none" w:sz="0" w:space="0" w:color="auto"/>
                              </w:divBdr>
                              <w:divsChild>
                                <w:div w:id="916356778">
                                  <w:marLeft w:val="0"/>
                                  <w:marRight w:val="0"/>
                                  <w:marTop w:val="0"/>
                                  <w:marBottom w:val="0"/>
                                  <w:divBdr>
                                    <w:top w:val="none" w:sz="0" w:space="0" w:color="auto"/>
                                    <w:left w:val="none" w:sz="0" w:space="0" w:color="auto"/>
                                    <w:bottom w:val="none" w:sz="0" w:space="0" w:color="auto"/>
                                    <w:right w:val="none" w:sz="0" w:space="0" w:color="auto"/>
                                  </w:divBdr>
                                  <w:divsChild>
                                    <w:div w:id="4005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063409">
          <w:marLeft w:val="0"/>
          <w:marRight w:val="0"/>
          <w:marTop w:val="0"/>
          <w:marBottom w:val="0"/>
          <w:divBdr>
            <w:top w:val="none" w:sz="0" w:space="0" w:color="auto"/>
            <w:left w:val="none" w:sz="0" w:space="0" w:color="auto"/>
            <w:bottom w:val="none" w:sz="0" w:space="0" w:color="auto"/>
            <w:right w:val="none" w:sz="0" w:space="0" w:color="auto"/>
          </w:divBdr>
          <w:divsChild>
            <w:div w:id="1768846075">
              <w:marLeft w:val="0"/>
              <w:marRight w:val="0"/>
              <w:marTop w:val="0"/>
              <w:marBottom w:val="0"/>
              <w:divBdr>
                <w:top w:val="none" w:sz="0" w:space="0" w:color="auto"/>
                <w:left w:val="none" w:sz="0" w:space="0" w:color="auto"/>
                <w:bottom w:val="none" w:sz="0" w:space="0" w:color="auto"/>
                <w:right w:val="none" w:sz="0" w:space="0" w:color="auto"/>
              </w:divBdr>
              <w:divsChild>
                <w:div w:id="113836869">
                  <w:marLeft w:val="0"/>
                  <w:marRight w:val="0"/>
                  <w:marTop w:val="0"/>
                  <w:marBottom w:val="0"/>
                  <w:divBdr>
                    <w:top w:val="none" w:sz="0" w:space="0" w:color="auto"/>
                    <w:left w:val="none" w:sz="0" w:space="0" w:color="auto"/>
                    <w:bottom w:val="none" w:sz="0" w:space="0" w:color="auto"/>
                    <w:right w:val="none" w:sz="0" w:space="0" w:color="auto"/>
                  </w:divBdr>
                  <w:divsChild>
                    <w:div w:id="65960668">
                      <w:marLeft w:val="0"/>
                      <w:marRight w:val="0"/>
                      <w:marTop w:val="0"/>
                      <w:marBottom w:val="0"/>
                      <w:divBdr>
                        <w:top w:val="none" w:sz="0" w:space="0" w:color="auto"/>
                        <w:left w:val="none" w:sz="0" w:space="0" w:color="auto"/>
                        <w:bottom w:val="none" w:sz="0" w:space="0" w:color="auto"/>
                        <w:right w:val="none" w:sz="0" w:space="0" w:color="auto"/>
                      </w:divBdr>
                      <w:divsChild>
                        <w:div w:id="1920285957">
                          <w:marLeft w:val="0"/>
                          <w:marRight w:val="0"/>
                          <w:marTop w:val="0"/>
                          <w:marBottom w:val="0"/>
                          <w:divBdr>
                            <w:top w:val="none" w:sz="0" w:space="0" w:color="auto"/>
                            <w:left w:val="none" w:sz="0" w:space="0" w:color="auto"/>
                            <w:bottom w:val="none" w:sz="0" w:space="0" w:color="auto"/>
                            <w:right w:val="none" w:sz="0" w:space="0" w:color="auto"/>
                          </w:divBdr>
                          <w:divsChild>
                            <w:div w:id="461121692">
                              <w:marLeft w:val="0"/>
                              <w:marRight w:val="0"/>
                              <w:marTop w:val="0"/>
                              <w:marBottom w:val="0"/>
                              <w:divBdr>
                                <w:top w:val="none" w:sz="0" w:space="0" w:color="auto"/>
                                <w:left w:val="none" w:sz="0" w:space="0" w:color="auto"/>
                                <w:bottom w:val="none" w:sz="0" w:space="0" w:color="auto"/>
                                <w:right w:val="none" w:sz="0" w:space="0" w:color="auto"/>
                              </w:divBdr>
                              <w:divsChild>
                                <w:div w:id="520095922">
                                  <w:marLeft w:val="0"/>
                                  <w:marRight w:val="0"/>
                                  <w:marTop w:val="0"/>
                                  <w:marBottom w:val="0"/>
                                  <w:divBdr>
                                    <w:top w:val="none" w:sz="0" w:space="0" w:color="auto"/>
                                    <w:left w:val="none" w:sz="0" w:space="0" w:color="auto"/>
                                    <w:bottom w:val="none" w:sz="0" w:space="0" w:color="auto"/>
                                    <w:right w:val="none" w:sz="0" w:space="0" w:color="auto"/>
                                  </w:divBdr>
                                  <w:divsChild>
                                    <w:div w:id="986318953">
                                      <w:marLeft w:val="0"/>
                                      <w:marRight w:val="0"/>
                                      <w:marTop w:val="0"/>
                                      <w:marBottom w:val="0"/>
                                      <w:divBdr>
                                        <w:top w:val="none" w:sz="0" w:space="0" w:color="auto"/>
                                        <w:left w:val="none" w:sz="0" w:space="0" w:color="auto"/>
                                        <w:bottom w:val="none" w:sz="0" w:space="0" w:color="auto"/>
                                        <w:right w:val="none" w:sz="0" w:space="0" w:color="auto"/>
                                      </w:divBdr>
                                      <w:divsChild>
                                        <w:div w:id="117087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8260744">
          <w:marLeft w:val="0"/>
          <w:marRight w:val="0"/>
          <w:marTop w:val="0"/>
          <w:marBottom w:val="0"/>
          <w:divBdr>
            <w:top w:val="none" w:sz="0" w:space="0" w:color="auto"/>
            <w:left w:val="none" w:sz="0" w:space="0" w:color="auto"/>
            <w:bottom w:val="none" w:sz="0" w:space="0" w:color="auto"/>
            <w:right w:val="none" w:sz="0" w:space="0" w:color="auto"/>
          </w:divBdr>
          <w:divsChild>
            <w:div w:id="971323986">
              <w:marLeft w:val="0"/>
              <w:marRight w:val="0"/>
              <w:marTop w:val="0"/>
              <w:marBottom w:val="0"/>
              <w:divBdr>
                <w:top w:val="none" w:sz="0" w:space="0" w:color="auto"/>
                <w:left w:val="none" w:sz="0" w:space="0" w:color="auto"/>
                <w:bottom w:val="none" w:sz="0" w:space="0" w:color="auto"/>
                <w:right w:val="none" w:sz="0" w:space="0" w:color="auto"/>
              </w:divBdr>
              <w:divsChild>
                <w:div w:id="1519347431">
                  <w:marLeft w:val="0"/>
                  <w:marRight w:val="0"/>
                  <w:marTop w:val="0"/>
                  <w:marBottom w:val="0"/>
                  <w:divBdr>
                    <w:top w:val="none" w:sz="0" w:space="0" w:color="auto"/>
                    <w:left w:val="none" w:sz="0" w:space="0" w:color="auto"/>
                    <w:bottom w:val="none" w:sz="0" w:space="0" w:color="auto"/>
                    <w:right w:val="none" w:sz="0" w:space="0" w:color="auto"/>
                  </w:divBdr>
                  <w:divsChild>
                    <w:div w:id="364792126">
                      <w:marLeft w:val="0"/>
                      <w:marRight w:val="0"/>
                      <w:marTop w:val="0"/>
                      <w:marBottom w:val="0"/>
                      <w:divBdr>
                        <w:top w:val="none" w:sz="0" w:space="0" w:color="auto"/>
                        <w:left w:val="none" w:sz="0" w:space="0" w:color="auto"/>
                        <w:bottom w:val="none" w:sz="0" w:space="0" w:color="auto"/>
                        <w:right w:val="none" w:sz="0" w:space="0" w:color="auto"/>
                      </w:divBdr>
                      <w:divsChild>
                        <w:div w:id="1839228465">
                          <w:marLeft w:val="0"/>
                          <w:marRight w:val="0"/>
                          <w:marTop w:val="0"/>
                          <w:marBottom w:val="0"/>
                          <w:divBdr>
                            <w:top w:val="none" w:sz="0" w:space="0" w:color="auto"/>
                            <w:left w:val="none" w:sz="0" w:space="0" w:color="auto"/>
                            <w:bottom w:val="none" w:sz="0" w:space="0" w:color="auto"/>
                            <w:right w:val="none" w:sz="0" w:space="0" w:color="auto"/>
                          </w:divBdr>
                          <w:divsChild>
                            <w:div w:id="88821902">
                              <w:marLeft w:val="0"/>
                              <w:marRight w:val="0"/>
                              <w:marTop w:val="0"/>
                              <w:marBottom w:val="0"/>
                              <w:divBdr>
                                <w:top w:val="none" w:sz="0" w:space="0" w:color="auto"/>
                                <w:left w:val="none" w:sz="0" w:space="0" w:color="auto"/>
                                <w:bottom w:val="none" w:sz="0" w:space="0" w:color="auto"/>
                                <w:right w:val="none" w:sz="0" w:space="0" w:color="auto"/>
                              </w:divBdr>
                              <w:divsChild>
                                <w:div w:id="192625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88679">
                  <w:marLeft w:val="0"/>
                  <w:marRight w:val="0"/>
                  <w:marTop w:val="0"/>
                  <w:marBottom w:val="0"/>
                  <w:divBdr>
                    <w:top w:val="none" w:sz="0" w:space="0" w:color="auto"/>
                    <w:left w:val="none" w:sz="0" w:space="0" w:color="auto"/>
                    <w:bottom w:val="none" w:sz="0" w:space="0" w:color="auto"/>
                    <w:right w:val="none" w:sz="0" w:space="0" w:color="auto"/>
                  </w:divBdr>
                  <w:divsChild>
                    <w:div w:id="380328359">
                      <w:marLeft w:val="0"/>
                      <w:marRight w:val="0"/>
                      <w:marTop w:val="0"/>
                      <w:marBottom w:val="0"/>
                      <w:divBdr>
                        <w:top w:val="none" w:sz="0" w:space="0" w:color="auto"/>
                        <w:left w:val="none" w:sz="0" w:space="0" w:color="auto"/>
                        <w:bottom w:val="none" w:sz="0" w:space="0" w:color="auto"/>
                        <w:right w:val="none" w:sz="0" w:space="0" w:color="auto"/>
                      </w:divBdr>
                      <w:divsChild>
                        <w:div w:id="1070349929">
                          <w:marLeft w:val="0"/>
                          <w:marRight w:val="0"/>
                          <w:marTop w:val="0"/>
                          <w:marBottom w:val="0"/>
                          <w:divBdr>
                            <w:top w:val="none" w:sz="0" w:space="0" w:color="auto"/>
                            <w:left w:val="none" w:sz="0" w:space="0" w:color="auto"/>
                            <w:bottom w:val="none" w:sz="0" w:space="0" w:color="auto"/>
                            <w:right w:val="none" w:sz="0" w:space="0" w:color="auto"/>
                          </w:divBdr>
                          <w:divsChild>
                            <w:div w:id="797534200">
                              <w:marLeft w:val="0"/>
                              <w:marRight w:val="0"/>
                              <w:marTop w:val="0"/>
                              <w:marBottom w:val="0"/>
                              <w:divBdr>
                                <w:top w:val="none" w:sz="0" w:space="0" w:color="auto"/>
                                <w:left w:val="none" w:sz="0" w:space="0" w:color="auto"/>
                                <w:bottom w:val="none" w:sz="0" w:space="0" w:color="auto"/>
                                <w:right w:val="none" w:sz="0" w:space="0" w:color="auto"/>
                              </w:divBdr>
                              <w:divsChild>
                                <w:div w:id="610868187">
                                  <w:marLeft w:val="0"/>
                                  <w:marRight w:val="0"/>
                                  <w:marTop w:val="0"/>
                                  <w:marBottom w:val="0"/>
                                  <w:divBdr>
                                    <w:top w:val="none" w:sz="0" w:space="0" w:color="auto"/>
                                    <w:left w:val="none" w:sz="0" w:space="0" w:color="auto"/>
                                    <w:bottom w:val="none" w:sz="0" w:space="0" w:color="auto"/>
                                    <w:right w:val="none" w:sz="0" w:space="0" w:color="auto"/>
                                  </w:divBdr>
                                  <w:divsChild>
                                    <w:div w:id="1806854843">
                                      <w:marLeft w:val="0"/>
                                      <w:marRight w:val="0"/>
                                      <w:marTop w:val="0"/>
                                      <w:marBottom w:val="0"/>
                                      <w:divBdr>
                                        <w:top w:val="none" w:sz="0" w:space="0" w:color="auto"/>
                                        <w:left w:val="none" w:sz="0" w:space="0" w:color="auto"/>
                                        <w:bottom w:val="none" w:sz="0" w:space="0" w:color="auto"/>
                                        <w:right w:val="none" w:sz="0" w:space="0" w:color="auto"/>
                                      </w:divBdr>
                                      <w:divsChild>
                                        <w:div w:id="532619432">
                                          <w:marLeft w:val="0"/>
                                          <w:marRight w:val="0"/>
                                          <w:marTop w:val="0"/>
                                          <w:marBottom w:val="0"/>
                                          <w:divBdr>
                                            <w:top w:val="none" w:sz="0" w:space="0" w:color="auto"/>
                                            <w:left w:val="none" w:sz="0" w:space="0" w:color="auto"/>
                                            <w:bottom w:val="none" w:sz="0" w:space="0" w:color="auto"/>
                                            <w:right w:val="none" w:sz="0" w:space="0" w:color="auto"/>
                                          </w:divBdr>
                                          <w:divsChild>
                                            <w:div w:id="362173594">
                                              <w:marLeft w:val="0"/>
                                              <w:marRight w:val="0"/>
                                              <w:marTop w:val="0"/>
                                              <w:marBottom w:val="0"/>
                                              <w:divBdr>
                                                <w:top w:val="none" w:sz="0" w:space="0" w:color="auto"/>
                                                <w:left w:val="none" w:sz="0" w:space="0" w:color="auto"/>
                                                <w:bottom w:val="none" w:sz="0" w:space="0" w:color="auto"/>
                                                <w:right w:val="none" w:sz="0" w:space="0" w:color="auto"/>
                                              </w:divBdr>
                                            </w:div>
                                            <w:div w:id="1960643836">
                                              <w:marLeft w:val="0"/>
                                              <w:marRight w:val="0"/>
                                              <w:marTop w:val="0"/>
                                              <w:marBottom w:val="0"/>
                                              <w:divBdr>
                                                <w:top w:val="none" w:sz="0" w:space="0" w:color="auto"/>
                                                <w:left w:val="none" w:sz="0" w:space="0" w:color="auto"/>
                                                <w:bottom w:val="none" w:sz="0" w:space="0" w:color="auto"/>
                                                <w:right w:val="none" w:sz="0" w:space="0" w:color="auto"/>
                                              </w:divBdr>
                                              <w:divsChild>
                                                <w:div w:id="285548572">
                                                  <w:marLeft w:val="0"/>
                                                  <w:marRight w:val="0"/>
                                                  <w:marTop w:val="0"/>
                                                  <w:marBottom w:val="0"/>
                                                  <w:divBdr>
                                                    <w:top w:val="none" w:sz="0" w:space="0" w:color="auto"/>
                                                    <w:left w:val="none" w:sz="0" w:space="0" w:color="auto"/>
                                                    <w:bottom w:val="none" w:sz="0" w:space="0" w:color="auto"/>
                                                    <w:right w:val="none" w:sz="0" w:space="0" w:color="auto"/>
                                                  </w:divBdr>
                                                  <w:divsChild>
                                                    <w:div w:id="109945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7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570536">
                          <w:marLeft w:val="0"/>
                          <w:marRight w:val="0"/>
                          <w:marTop w:val="0"/>
                          <w:marBottom w:val="0"/>
                          <w:divBdr>
                            <w:top w:val="none" w:sz="0" w:space="0" w:color="auto"/>
                            <w:left w:val="none" w:sz="0" w:space="0" w:color="auto"/>
                            <w:bottom w:val="none" w:sz="0" w:space="0" w:color="auto"/>
                            <w:right w:val="none" w:sz="0" w:space="0" w:color="auto"/>
                          </w:divBdr>
                          <w:divsChild>
                            <w:div w:id="519465567">
                              <w:marLeft w:val="0"/>
                              <w:marRight w:val="0"/>
                              <w:marTop w:val="0"/>
                              <w:marBottom w:val="0"/>
                              <w:divBdr>
                                <w:top w:val="none" w:sz="0" w:space="0" w:color="auto"/>
                                <w:left w:val="none" w:sz="0" w:space="0" w:color="auto"/>
                                <w:bottom w:val="none" w:sz="0" w:space="0" w:color="auto"/>
                                <w:right w:val="none" w:sz="0" w:space="0" w:color="auto"/>
                              </w:divBdr>
                              <w:divsChild>
                                <w:div w:id="385488885">
                                  <w:marLeft w:val="0"/>
                                  <w:marRight w:val="0"/>
                                  <w:marTop w:val="0"/>
                                  <w:marBottom w:val="0"/>
                                  <w:divBdr>
                                    <w:top w:val="none" w:sz="0" w:space="0" w:color="auto"/>
                                    <w:left w:val="none" w:sz="0" w:space="0" w:color="auto"/>
                                    <w:bottom w:val="none" w:sz="0" w:space="0" w:color="auto"/>
                                    <w:right w:val="none" w:sz="0" w:space="0" w:color="auto"/>
                                  </w:divBdr>
                                  <w:divsChild>
                                    <w:div w:id="170435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549145">
          <w:marLeft w:val="0"/>
          <w:marRight w:val="0"/>
          <w:marTop w:val="0"/>
          <w:marBottom w:val="0"/>
          <w:divBdr>
            <w:top w:val="none" w:sz="0" w:space="0" w:color="auto"/>
            <w:left w:val="none" w:sz="0" w:space="0" w:color="auto"/>
            <w:bottom w:val="none" w:sz="0" w:space="0" w:color="auto"/>
            <w:right w:val="none" w:sz="0" w:space="0" w:color="auto"/>
          </w:divBdr>
          <w:divsChild>
            <w:div w:id="1869492342">
              <w:marLeft w:val="0"/>
              <w:marRight w:val="0"/>
              <w:marTop w:val="0"/>
              <w:marBottom w:val="0"/>
              <w:divBdr>
                <w:top w:val="none" w:sz="0" w:space="0" w:color="auto"/>
                <w:left w:val="none" w:sz="0" w:space="0" w:color="auto"/>
                <w:bottom w:val="none" w:sz="0" w:space="0" w:color="auto"/>
                <w:right w:val="none" w:sz="0" w:space="0" w:color="auto"/>
              </w:divBdr>
              <w:divsChild>
                <w:div w:id="1809126107">
                  <w:marLeft w:val="0"/>
                  <w:marRight w:val="0"/>
                  <w:marTop w:val="0"/>
                  <w:marBottom w:val="0"/>
                  <w:divBdr>
                    <w:top w:val="none" w:sz="0" w:space="0" w:color="auto"/>
                    <w:left w:val="none" w:sz="0" w:space="0" w:color="auto"/>
                    <w:bottom w:val="none" w:sz="0" w:space="0" w:color="auto"/>
                    <w:right w:val="none" w:sz="0" w:space="0" w:color="auto"/>
                  </w:divBdr>
                  <w:divsChild>
                    <w:div w:id="1771928814">
                      <w:marLeft w:val="0"/>
                      <w:marRight w:val="0"/>
                      <w:marTop w:val="0"/>
                      <w:marBottom w:val="0"/>
                      <w:divBdr>
                        <w:top w:val="none" w:sz="0" w:space="0" w:color="auto"/>
                        <w:left w:val="none" w:sz="0" w:space="0" w:color="auto"/>
                        <w:bottom w:val="none" w:sz="0" w:space="0" w:color="auto"/>
                        <w:right w:val="none" w:sz="0" w:space="0" w:color="auto"/>
                      </w:divBdr>
                      <w:divsChild>
                        <w:div w:id="86122150">
                          <w:marLeft w:val="0"/>
                          <w:marRight w:val="0"/>
                          <w:marTop w:val="0"/>
                          <w:marBottom w:val="0"/>
                          <w:divBdr>
                            <w:top w:val="none" w:sz="0" w:space="0" w:color="auto"/>
                            <w:left w:val="none" w:sz="0" w:space="0" w:color="auto"/>
                            <w:bottom w:val="none" w:sz="0" w:space="0" w:color="auto"/>
                            <w:right w:val="none" w:sz="0" w:space="0" w:color="auto"/>
                          </w:divBdr>
                          <w:divsChild>
                            <w:div w:id="873618151">
                              <w:marLeft w:val="0"/>
                              <w:marRight w:val="0"/>
                              <w:marTop w:val="0"/>
                              <w:marBottom w:val="0"/>
                              <w:divBdr>
                                <w:top w:val="none" w:sz="0" w:space="0" w:color="auto"/>
                                <w:left w:val="none" w:sz="0" w:space="0" w:color="auto"/>
                                <w:bottom w:val="none" w:sz="0" w:space="0" w:color="auto"/>
                                <w:right w:val="none" w:sz="0" w:space="0" w:color="auto"/>
                              </w:divBdr>
                              <w:divsChild>
                                <w:div w:id="761267101">
                                  <w:marLeft w:val="0"/>
                                  <w:marRight w:val="0"/>
                                  <w:marTop w:val="0"/>
                                  <w:marBottom w:val="0"/>
                                  <w:divBdr>
                                    <w:top w:val="none" w:sz="0" w:space="0" w:color="auto"/>
                                    <w:left w:val="none" w:sz="0" w:space="0" w:color="auto"/>
                                    <w:bottom w:val="none" w:sz="0" w:space="0" w:color="auto"/>
                                    <w:right w:val="none" w:sz="0" w:space="0" w:color="auto"/>
                                  </w:divBdr>
                                  <w:divsChild>
                                    <w:div w:id="719985870">
                                      <w:marLeft w:val="0"/>
                                      <w:marRight w:val="0"/>
                                      <w:marTop w:val="0"/>
                                      <w:marBottom w:val="0"/>
                                      <w:divBdr>
                                        <w:top w:val="none" w:sz="0" w:space="0" w:color="auto"/>
                                        <w:left w:val="none" w:sz="0" w:space="0" w:color="auto"/>
                                        <w:bottom w:val="none" w:sz="0" w:space="0" w:color="auto"/>
                                        <w:right w:val="none" w:sz="0" w:space="0" w:color="auto"/>
                                      </w:divBdr>
                                      <w:divsChild>
                                        <w:div w:id="151954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3335064">
          <w:marLeft w:val="0"/>
          <w:marRight w:val="0"/>
          <w:marTop w:val="0"/>
          <w:marBottom w:val="0"/>
          <w:divBdr>
            <w:top w:val="none" w:sz="0" w:space="0" w:color="auto"/>
            <w:left w:val="none" w:sz="0" w:space="0" w:color="auto"/>
            <w:bottom w:val="none" w:sz="0" w:space="0" w:color="auto"/>
            <w:right w:val="none" w:sz="0" w:space="0" w:color="auto"/>
          </w:divBdr>
          <w:divsChild>
            <w:div w:id="1372803807">
              <w:marLeft w:val="0"/>
              <w:marRight w:val="0"/>
              <w:marTop w:val="0"/>
              <w:marBottom w:val="0"/>
              <w:divBdr>
                <w:top w:val="none" w:sz="0" w:space="0" w:color="auto"/>
                <w:left w:val="none" w:sz="0" w:space="0" w:color="auto"/>
                <w:bottom w:val="none" w:sz="0" w:space="0" w:color="auto"/>
                <w:right w:val="none" w:sz="0" w:space="0" w:color="auto"/>
              </w:divBdr>
              <w:divsChild>
                <w:div w:id="266549796">
                  <w:marLeft w:val="0"/>
                  <w:marRight w:val="0"/>
                  <w:marTop w:val="0"/>
                  <w:marBottom w:val="0"/>
                  <w:divBdr>
                    <w:top w:val="none" w:sz="0" w:space="0" w:color="auto"/>
                    <w:left w:val="none" w:sz="0" w:space="0" w:color="auto"/>
                    <w:bottom w:val="none" w:sz="0" w:space="0" w:color="auto"/>
                    <w:right w:val="none" w:sz="0" w:space="0" w:color="auto"/>
                  </w:divBdr>
                  <w:divsChild>
                    <w:div w:id="1869219397">
                      <w:marLeft w:val="0"/>
                      <w:marRight w:val="0"/>
                      <w:marTop w:val="0"/>
                      <w:marBottom w:val="0"/>
                      <w:divBdr>
                        <w:top w:val="none" w:sz="0" w:space="0" w:color="auto"/>
                        <w:left w:val="none" w:sz="0" w:space="0" w:color="auto"/>
                        <w:bottom w:val="none" w:sz="0" w:space="0" w:color="auto"/>
                        <w:right w:val="none" w:sz="0" w:space="0" w:color="auto"/>
                      </w:divBdr>
                      <w:divsChild>
                        <w:div w:id="1470392951">
                          <w:marLeft w:val="0"/>
                          <w:marRight w:val="0"/>
                          <w:marTop w:val="0"/>
                          <w:marBottom w:val="0"/>
                          <w:divBdr>
                            <w:top w:val="none" w:sz="0" w:space="0" w:color="auto"/>
                            <w:left w:val="none" w:sz="0" w:space="0" w:color="auto"/>
                            <w:bottom w:val="none" w:sz="0" w:space="0" w:color="auto"/>
                            <w:right w:val="none" w:sz="0" w:space="0" w:color="auto"/>
                          </w:divBdr>
                          <w:divsChild>
                            <w:div w:id="1593658916">
                              <w:marLeft w:val="0"/>
                              <w:marRight w:val="0"/>
                              <w:marTop w:val="0"/>
                              <w:marBottom w:val="0"/>
                              <w:divBdr>
                                <w:top w:val="none" w:sz="0" w:space="0" w:color="auto"/>
                                <w:left w:val="none" w:sz="0" w:space="0" w:color="auto"/>
                                <w:bottom w:val="none" w:sz="0" w:space="0" w:color="auto"/>
                                <w:right w:val="none" w:sz="0" w:space="0" w:color="auto"/>
                              </w:divBdr>
                              <w:divsChild>
                                <w:div w:id="12515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510754">
                  <w:marLeft w:val="0"/>
                  <w:marRight w:val="0"/>
                  <w:marTop w:val="0"/>
                  <w:marBottom w:val="0"/>
                  <w:divBdr>
                    <w:top w:val="none" w:sz="0" w:space="0" w:color="auto"/>
                    <w:left w:val="none" w:sz="0" w:space="0" w:color="auto"/>
                    <w:bottom w:val="none" w:sz="0" w:space="0" w:color="auto"/>
                    <w:right w:val="none" w:sz="0" w:space="0" w:color="auto"/>
                  </w:divBdr>
                  <w:divsChild>
                    <w:div w:id="1716193951">
                      <w:marLeft w:val="0"/>
                      <w:marRight w:val="0"/>
                      <w:marTop w:val="0"/>
                      <w:marBottom w:val="0"/>
                      <w:divBdr>
                        <w:top w:val="none" w:sz="0" w:space="0" w:color="auto"/>
                        <w:left w:val="none" w:sz="0" w:space="0" w:color="auto"/>
                        <w:bottom w:val="none" w:sz="0" w:space="0" w:color="auto"/>
                        <w:right w:val="none" w:sz="0" w:space="0" w:color="auto"/>
                      </w:divBdr>
                      <w:divsChild>
                        <w:div w:id="1879274162">
                          <w:marLeft w:val="0"/>
                          <w:marRight w:val="0"/>
                          <w:marTop w:val="0"/>
                          <w:marBottom w:val="0"/>
                          <w:divBdr>
                            <w:top w:val="none" w:sz="0" w:space="0" w:color="auto"/>
                            <w:left w:val="none" w:sz="0" w:space="0" w:color="auto"/>
                            <w:bottom w:val="none" w:sz="0" w:space="0" w:color="auto"/>
                            <w:right w:val="none" w:sz="0" w:space="0" w:color="auto"/>
                          </w:divBdr>
                          <w:divsChild>
                            <w:div w:id="1547987848">
                              <w:marLeft w:val="0"/>
                              <w:marRight w:val="0"/>
                              <w:marTop w:val="0"/>
                              <w:marBottom w:val="0"/>
                              <w:divBdr>
                                <w:top w:val="none" w:sz="0" w:space="0" w:color="auto"/>
                                <w:left w:val="none" w:sz="0" w:space="0" w:color="auto"/>
                                <w:bottom w:val="none" w:sz="0" w:space="0" w:color="auto"/>
                                <w:right w:val="none" w:sz="0" w:space="0" w:color="auto"/>
                              </w:divBdr>
                              <w:divsChild>
                                <w:div w:id="952327764">
                                  <w:marLeft w:val="0"/>
                                  <w:marRight w:val="0"/>
                                  <w:marTop w:val="0"/>
                                  <w:marBottom w:val="0"/>
                                  <w:divBdr>
                                    <w:top w:val="none" w:sz="0" w:space="0" w:color="auto"/>
                                    <w:left w:val="none" w:sz="0" w:space="0" w:color="auto"/>
                                    <w:bottom w:val="none" w:sz="0" w:space="0" w:color="auto"/>
                                    <w:right w:val="none" w:sz="0" w:space="0" w:color="auto"/>
                                  </w:divBdr>
                                  <w:divsChild>
                                    <w:div w:id="77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769926">
                          <w:marLeft w:val="0"/>
                          <w:marRight w:val="0"/>
                          <w:marTop w:val="0"/>
                          <w:marBottom w:val="0"/>
                          <w:divBdr>
                            <w:top w:val="none" w:sz="0" w:space="0" w:color="auto"/>
                            <w:left w:val="none" w:sz="0" w:space="0" w:color="auto"/>
                            <w:bottom w:val="none" w:sz="0" w:space="0" w:color="auto"/>
                            <w:right w:val="none" w:sz="0" w:space="0" w:color="auto"/>
                          </w:divBdr>
                          <w:divsChild>
                            <w:div w:id="22563073">
                              <w:marLeft w:val="0"/>
                              <w:marRight w:val="0"/>
                              <w:marTop w:val="0"/>
                              <w:marBottom w:val="0"/>
                              <w:divBdr>
                                <w:top w:val="none" w:sz="0" w:space="0" w:color="auto"/>
                                <w:left w:val="none" w:sz="0" w:space="0" w:color="auto"/>
                                <w:bottom w:val="none" w:sz="0" w:space="0" w:color="auto"/>
                                <w:right w:val="none" w:sz="0" w:space="0" w:color="auto"/>
                              </w:divBdr>
                              <w:divsChild>
                                <w:div w:id="390465036">
                                  <w:marLeft w:val="0"/>
                                  <w:marRight w:val="0"/>
                                  <w:marTop w:val="0"/>
                                  <w:marBottom w:val="0"/>
                                  <w:divBdr>
                                    <w:top w:val="none" w:sz="0" w:space="0" w:color="auto"/>
                                    <w:left w:val="none" w:sz="0" w:space="0" w:color="auto"/>
                                    <w:bottom w:val="none" w:sz="0" w:space="0" w:color="auto"/>
                                    <w:right w:val="none" w:sz="0" w:space="0" w:color="auto"/>
                                  </w:divBdr>
                                  <w:divsChild>
                                    <w:div w:id="111466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5375749">
          <w:marLeft w:val="0"/>
          <w:marRight w:val="0"/>
          <w:marTop w:val="0"/>
          <w:marBottom w:val="0"/>
          <w:divBdr>
            <w:top w:val="none" w:sz="0" w:space="0" w:color="auto"/>
            <w:left w:val="none" w:sz="0" w:space="0" w:color="auto"/>
            <w:bottom w:val="none" w:sz="0" w:space="0" w:color="auto"/>
            <w:right w:val="none" w:sz="0" w:space="0" w:color="auto"/>
          </w:divBdr>
          <w:divsChild>
            <w:div w:id="1201357187">
              <w:marLeft w:val="0"/>
              <w:marRight w:val="0"/>
              <w:marTop w:val="0"/>
              <w:marBottom w:val="0"/>
              <w:divBdr>
                <w:top w:val="none" w:sz="0" w:space="0" w:color="auto"/>
                <w:left w:val="none" w:sz="0" w:space="0" w:color="auto"/>
                <w:bottom w:val="none" w:sz="0" w:space="0" w:color="auto"/>
                <w:right w:val="none" w:sz="0" w:space="0" w:color="auto"/>
              </w:divBdr>
              <w:divsChild>
                <w:div w:id="1827433471">
                  <w:marLeft w:val="0"/>
                  <w:marRight w:val="0"/>
                  <w:marTop w:val="0"/>
                  <w:marBottom w:val="0"/>
                  <w:divBdr>
                    <w:top w:val="none" w:sz="0" w:space="0" w:color="auto"/>
                    <w:left w:val="none" w:sz="0" w:space="0" w:color="auto"/>
                    <w:bottom w:val="none" w:sz="0" w:space="0" w:color="auto"/>
                    <w:right w:val="none" w:sz="0" w:space="0" w:color="auto"/>
                  </w:divBdr>
                  <w:divsChild>
                    <w:div w:id="989678663">
                      <w:marLeft w:val="0"/>
                      <w:marRight w:val="0"/>
                      <w:marTop w:val="0"/>
                      <w:marBottom w:val="0"/>
                      <w:divBdr>
                        <w:top w:val="none" w:sz="0" w:space="0" w:color="auto"/>
                        <w:left w:val="none" w:sz="0" w:space="0" w:color="auto"/>
                        <w:bottom w:val="none" w:sz="0" w:space="0" w:color="auto"/>
                        <w:right w:val="none" w:sz="0" w:space="0" w:color="auto"/>
                      </w:divBdr>
                      <w:divsChild>
                        <w:div w:id="267129845">
                          <w:marLeft w:val="0"/>
                          <w:marRight w:val="0"/>
                          <w:marTop w:val="0"/>
                          <w:marBottom w:val="0"/>
                          <w:divBdr>
                            <w:top w:val="none" w:sz="0" w:space="0" w:color="auto"/>
                            <w:left w:val="none" w:sz="0" w:space="0" w:color="auto"/>
                            <w:bottom w:val="none" w:sz="0" w:space="0" w:color="auto"/>
                            <w:right w:val="none" w:sz="0" w:space="0" w:color="auto"/>
                          </w:divBdr>
                          <w:divsChild>
                            <w:div w:id="368455063">
                              <w:marLeft w:val="0"/>
                              <w:marRight w:val="0"/>
                              <w:marTop w:val="0"/>
                              <w:marBottom w:val="0"/>
                              <w:divBdr>
                                <w:top w:val="none" w:sz="0" w:space="0" w:color="auto"/>
                                <w:left w:val="none" w:sz="0" w:space="0" w:color="auto"/>
                                <w:bottom w:val="none" w:sz="0" w:space="0" w:color="auto"/>
                                <w:right w:val="none" w:sz="0" w:space="0" w:color="auto"/>
                              </w:divBdr>
                              <w:divsChild>
                                <w:div w:id="85537149">
                                  <w:marLeft w:val="0"/>
                                  <w:marRight w:val="0"/>
                                  <w:marTop w:val="0"/>
                                  <w:marBottom w:val="0"/>
                                  <w:divBdr>
                                    <w:top w:val="none" w:sz="0" w:space="0" w:color="auto"/>
                                    <w:left w:val="none" w:sz="0" w:space="0" w:color="auto"/>
                                    <w:bottom w:val="none" w:sz="0" w:space="0" w:color="auto"/>
                                    <w:right w:val="none" w:sz="0" w:space="0" w:color="auto"/>
                                  </w:divBdr>
                                  <w:divsChild>
                                    <w:div w:id="940801300">
                                      <w:marLeft w:val="0"/>
                                      <w:marRight w:val="0"/>
                                      <w:marTop w:val="0"/>
                                      <w:marBottom w:val="0"/>
                                      <w:divBdr>
                                        <w:top w:val="none" w:sz="0" w:space="0" w:color="auto"/>
                                        <w:left w:val="none" w:sz="0" w:space="0" w:color="auto"/>
                                        <w:bottom w:val="none" w:sz="0" w:space="0" w:color="auto"/>
                                        <w:right w:val="none" w:sz="0" w:space="0" w:color="auto"/>
                                      </w:divBdr>
                                      <w:divsChild>
                                        <w:div w:id="22626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066265">
          <w:marLeft w:val="0"/>
          <w:marRight w:val="0"/>
          <w:marTop w:val="0"/>
          <w:marBottom w:val="0"/>
          <w:divBdr>
            <w:top w:val="none" w:sz="0" w:space="0" w:color="auto"/>
            <w:left w:val="none" w:sz="0" w:space="0" w:color="auto"/>
            <w:bottom w:val="none" w:sz="0" w:space="0" w:color="auto"/>
            <w:right w:val="none" w:sz="0" w:space="0" w:color="auto"/>
          </w:divBdr>
          <w:divsChild>
            <w:div w:id="856965606">
              <w:marLeft w:val="0"/>
              <w:marRight w:val="0"/>
              <w:marTop w:val="0"/>
              <w:marBottom w:val="0"/>
              <w:divBdr>
                <w:top w:val="none" w:sz="0" w:space="0" w:color="auto"/>
                <w:left w:val="none" w:sz="0" w:space="0" w:color="auto"/>
                <w:bottom w:val="none" w:sz="0" w:space="0" w:color="auto"/>
                <w:right w:val="none" w:sz="0" w:space="0" w:color="auto"/>
              </w:divBdr>
              <w:divsChild>
                <w:div w:id="961157461">
                  <w:marLeft w:val="0"/>
                  <w:marRight w:val="0"/>
                  <w:marTop w:val="0"/>
                  <w:marBottom w:val="0"/>
                  <w:divBdr>
                    <w:top w:val="none" w:sz="0" w:space="0" w:color="auto"/>
                    <w:left w:val="none" w:sz="0" w:space="0" w:color="auto"/>
                    <w:bottom w:val="none" w:sz="0" w:space="0" w:color="auto"/>
                    <w:right w:val="none" w:sz="0" w:space="0" w:color="auto"/>
                  </w:divBdr>
                  <w:divsChild>
                    <w:div w:id="232207655">
                      <w:marLeft w:val="0"/>
                      <w:marRight w:val="0"/>
                      <w:marTop w:val="0"/>
                      <w:marBottom w:val="0"/>
                      <w:divBdr>
                        <w:top w:val="none" w:sz="0" w:space="0" w:color="auto"/>
                        <w:left w:val="none" w:sz="0" w:space="0" w:color="auto"/>
                        <w:bottom w:val="none" w:sz="0" w:space="0" w:color="auto"/>
                        <w:right w:val="none" w:sz="0" w:space="0" w:color="auto"/>
                      </w:divBdr>
                      <w:divsChild>
                        <w:div w:id="290861470">
                          <w:marLeft w:val="0"/>
                          <w:marRight w:val="0"/>
                          <w:marTop w:val="0"/>
                          <w:marBottom w:val="0"/>
                          <w:divBdr>
                            <w:top w:val="none" w:sz="0" w:space="0" w:color="auto"/>
                            <w:left w:val="none" w:sz="0" w:space="0" w:color="auto"/>
                            <w:bottom w:val="none" w:sz="0" w:space="0" w:color="auto"/>
                            <w:right w:val="none" w:sz="0" w:space="0" w:color="auto"/>
                          </w:divBdr>
                          <w:divsChild>
                            <w:div w:id="1138953327">
                              <w:marLeft w:val="0"/>
                              <w:marRight w:val="0"/>
                              <w:marTop w:val="0"/>
                              <w:marBottom w:val="0"/>
                              <w:divBdr>
                                <w:top w:val="none" w:sz="0" w:space="0" w:color="auto"/>
                                <w:left w:val="none" w:sz="0" w:space="0" w:color="auto"/>
                                <w:bottom w:val="none" w:sz="0" w:space="0" w:color="auto"/>
                                <w:right w:val="none" w:sz="0" w:space="0" w:color="auto"/>
                              </w:divBdr>
                              <w:divsChild>
                                <w:div w:id="4280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3166">
                  <w:marLeft w:val="0"/>
                  <w:marRight w:val="0"/>
                  <w:marTop w:val="0"/>
                  <w:marBottom w:val="0"/>
                  <w:divBdr>
                    <w:top w:val="none" w:sz="0" w:space="0" w:color="auto"/>
                    <w:left w:val="none" w:sz="0" w:space="0" w:color="auto"/>
                    <w:bottom w:val="none" w:sz="0" w:space="0" w:color="auto"/>
                    <w:right w:val="none" w:sz="0" w:space="0" w:color="auto"/>
                  </w:divBdr>
                  <w:divsChild>
                    <w:div w:id="1413157400">
                      <w:marLeft w:val="0"/>
                      <w:marRight w:val="0"/>
                      <w:marTop w:val="0"/>
                      <w:marBottom w:val="0"/>
                      <w:divBdr>
                        <w:top w:val="none" w:sz="0" w:space="0" w:color="auto"/>
                        <w:left w:val="none" w:sz="0" w:space="0" w:color="auto"/>
                        <w:bottom w:val="none" w:sz="0" w:space="0" w:color="auto"/>
                        <w:right w:val="none" w:sz="0" w:space="0" w:color="auto"/>
                      </w:divBdr>
                      <w:divsChild>
                        <w:div w:id="579367564">
                          <w:marLeft w:val="0"/>
                          <w:marRight w:val="0"/>
                          <w:marTop w:val="0"/>
                          <w:marBottom w:val="0"/>
                          <w:divBdr>
                            <w:top w:val="none" w:sz="0" w:space="0" w:color="auto"/>
                            <w:left w:val="none" w:sz="0" w:space="0" w:color="auto"/>
                            <w:bottom w:val="none" w:sz="0" w:space="0" w:color="auto"/>
                            <w:right w:val="none" w:sz="0" w:space="0" w:color="auto"/>
                          </w:divBdr>
                          <w:divsChild>
                            <w:div w:id="953512285">
                              <w:marLeft w:val="0"/>
                              <w:marRight w:val="0"/>
                              <w:marTop w:val="0"/>
                              <w:marBottom w:val="0"/>
                              <w:divBdr>
                                <w:top w:val="none" w:sz="0" w:space="0" w:color="auto"/>
                                <w:left w:val="none" w:sz="0" w:space="0" w:color="auto"/>
                                <w:bottom w:val="none" w:sz="0" w:space="0" w:color="auto"/>
                                <w:right w:val="none" w:sz="0" w:space="0" w:color="auto"/>
                              </w:divBdr>
                              <w:divsChild>
                                <w:div w:id="1227379135">
                                  <w:marLeft w:val="0"/>
                                  <w:marRight w:val="0"/>
                                  <w:marTop w:val="0"/>
                                  <w:marBottom w:val="0"/>
                                  <w:divBdr>
                                    <w:top w:val="none" w:sz="0" w:space="0" w:color="auto"/>
                                    <w:left w:val="none" w:sz="0" w:space="0" w:color="auto"/>
                                    <w:bottom w:val="none" w:sz="0" w:space="0" w:color="auto"/>
                                    <w:right w:val="none" w:sz="0" w:space="0" w:color="auto"/>
                                  </w:divBdr>
                                  <w:divsChild>
                                    <w:div w:id="51603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29794">
                          <w:marLeft w:val="0"/>
                          <w:marRight w:val="0"/>
                          <w:marTop w:val="0"/>
                          <w:marBottom w:val="0"/>
                          <w:divBdr>
                            <w:top w:val="none" w:sz="0" w:space="0" w:color="auto"/>
                            <w:left w:val="none" w:sz="0" w:space="0" w:color="auto"/>
                            <w:bottom w:val="none" w:sz="0" w:space="0" w:color="auto"/>
                            <w:right w:val="none" w:sz="0" w:space="0" w:color="auto"/>
                          </w:divBdr>
                          <w:divsChild>
                            <w:div w:id="1716657112">
                              <w:marLeft w:val="0"/>
                              <w:marRight w:val="0"/>
                              <w:marTop w:val="0"/>
                              <w:marBottom w:val="0"/>
                              <w:divBdr>
                                <w:top w:val="none" w:sz="0" w:space="0" w:color="auto"/>
                                <w:left w:val="none" w:sz="0" w:space="0" w:color="auto"/>
                                <w:bottom w:val="none" w:sz="0" w:space="0" w:color="auto"/>
                                <w:right w:val="none" w:sz="0" w:space="0" w:color="auto"/>
                              </w:divBdr>
                              <w:divsChild>
                                <w:div w:id="717049971">
                                  <w:marLeft w:val="0"/>
                                  <w:marRight w:val="0"/>
                                  <w:marTop w:val="0"/>
                                  <w:marBottom w:val="0"/>
                                  <w:divBdr>
                                    <w:top w:val="none" w:sz="0" w:space="0" w:color="auto"/>
                                    <w:left w:val="none" w:sz="0" w:space="0" w:color="auto"/>
                                    <w:bottom w:val="none" w:sz="0" w:space="0" w:color="auto"/>
                                    <w:right w:val="none" w:sz="0" w:space="0" w:color="auto"/>
                                  </w:divBdr>
                                  <w:divsChild>
                                    <w:div w:id="44862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747806">
          <w:marLeft w:val="0"/>
          <w:marRight w:val="0"/>
          <w:marTop w:val="0"/>
          <w:marBottom w:val="0"/>
          <w:divBdr>
            <w:top w:val="none" w:sz="0" w:space="0" w:color="auto"/>
            <w:left w:val="none" w:sz="0" w:space="0" w:color="auto"/>
            <w:bottom w:val="none" w:sz="0" w:space="0" w:color="auto"/>
            <w:right w:val="none" w:sz="0" w:space="0" w:color="auto"/>
          </w:divBdr>
          <w:divsChild>
            <w:div w:id="1842431968">
              <w:marLeft w:val="0"/>
              <w:marRight w:val="0"/>
              <w:marTop w:val="0"/>
              <w:marBottom w:val="0"/>
              <w:divBdr>
                <w:top w:val="none" w:sz="0" w:space="0" w:color="auto"/>
                <w:left w:val="none" w:sz="0" w:space="0" w:color="auto"/>
                <w:bottom w:val="none" w:sz="0" w:space="0" w:color="auto"/>
                <w:right w:val="none" w:sz="0" w:space="0" w:color="auto"/>
              </w:divBdr>
              <w:divsChild>
                <w:div w:id="524176245">
                  <w:marLeft w:val="0"/>
                  <w:marRight w:val="0"/>
                  <w:marTop w:val="0"/>
                  <w:marBottom w:val="0"/>
                  <w:divBdr>
                    <w:top w:val="none" w:sz="0" w:space="0" w:color="auto"/>
                    <w:left w:val="none" w:sz="0" w:space="0" w:color="auto"/>
                    <w:bottom w:val="none" w:sz="0" w:space="0" w:color="auto"/>
                    <w:right w:val="none" w:sz="0" w:space="0" w:color="auto"/>
                  </w:divBdr>
                  <w:divsChild>
                    <w:div w:id="513425657">
                      <w:marLeft w:val="0"/>
                      <w:marRight w:val="0"/>
                      <w:marTop w:val="0"/>
                      <w:marBottom w:val="0"/>
                      <w:divBdr>
                        <w:top w:val="none" w:sz="0" w:space="0" w:color="auto"/>
                        <w:left w:val="none" w:sz="0" w:space="0" w:color="auto"/>
                        <w:bottom w:val="none" w:sz="0" w:space="0" w:color="auto"/>
                        <w:right w:val="none" w:sz="0" w:space="0" w:color="auto"/>
                      </w:divBdr>
                      <w:divsChild>
                        <w:div w:id="524713880">
                          <w:marLeft w:val="0"/>
                          <w:marRight w:val="0"/>
                          <w:marTop w:val="0"/>
                          <w:marBottom w:val="0"/>
                          <w:divBdr>
                            <w:top w:val="none" w:sz="0" w:space="0" w:color="auto"/>
                            <w:left w:val="none" w:sz="0" w:space="0" w:color="auto"/>
                            <w:bottom w:val="none" w:sz="0" w:space="0" w:color="auto"/>
                            <w:right w:val="none" w:sz="0" w:space="0" w:color="auto"/>
                          </w:divBdr>
                          <w:divsChild>
                            <w:div w:id="849952079">
                              <w:marLeft w:val="0"/>
                              <w:marRight w:val="0"/>
                              <w:marTop w:val="0"/>
                              <w:marBottom w:val="0"/>
                              <w:divBdr>
                                <w:top w:val="none" w:sz="0" w:space="0" w:color="auto"/>
                                <w:left w:val="none" w:sz="0" w:space="0" w:color="auto"/>
                                <w:bottom w:val="none" w:sz="0" w:space="0" w:color="auto"/>
                                <w:right w:val="none" w:sz="0" w:space="0" w:color="auto"/>
                              </w:divBdr>
                              <w:divsChild>
                                <w:div w:id="42563090">
                                  <w:marLeft w:val="0"/>
                                  <w:marRight w:val="0"/>
                                  <w:marTop w:val="0"/>
                                  <w:marBottom w:val="0"/>
                                  <w:divBdr>
                                    <w:top w:val="none" w:sz="0" w:space="0" w:color="auto"/>
                                    <w:left w:val="none" w:sz="0" w:space="0" w:color="auto"/>
                                    <w:bottom w:val="none" w:sz="0" w:space="0" w:color="auto"/>
                                    <w:right w:val="none" w:sz="0" w:space="0" w:color="auto"/>
                                  </w:divBdr>
                                  <w:divsChild>
                                    <w:div w:id="1238320830">
                                      <w:marLeft w:val="0"/>
                                      <w:marRight w:val="0"/>
                                      <w:marTop w:val="0"/>
                                      <w:marBottom w:val="0"/>
                                      <w:divBdr>
                                        <w:top w:val="none" w:sz="0" w:space="0" w:color="auto"/>
                                        <w:left w:val="none" w:sz="0" w:space="0" w:color="auto"/>
                                        <w:bottom w:val="none" w:sz="0" w:space="0" w:color="auto"/>
                                        <w:right w:val="none" w:sz="0" w:space="0" w:color="auto"/>
                                      </w:divBdr>
                                      <w:divsChild>
                                        <w:div w:id="26353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2803784">
          <w:marLeft w:val="0"/>
          <w:marRight w:val="0"/>
          <w:marTop w:val="0"/>
          <w:marBottom w:val="0"/>
          <w:divBdr>
            <w:top w:val="none" w:sz="0" w:space="0" w:color="auto"/>
            <w:left w:val="none" w:sz="0" w:space="0" w:color="auto"/>
            <w:bottom w:val="none" w:sz="0" w:space="0" w:color="auto"/>
            <w:right w:val="none" w:sz="0" w:space="0" w:color="auto"/>
          </w:divBdr>
          <w:divsChild>
            <w:div w:id="434205197">
              <w:marLeft w:val="0"/>
              <w:marRight w:val="0"/>
              <w:marTop w:val="0"/>
              <w:marBottom w:val="0"/>
              <w:divBdr>
                <w:top w:val="none" w:sz="0" w:space="0" w:color="auto"/>
                <w:left w:val="none" w:sz="0" w:space="0" w:color="auto"/>
                <w:bottom w:val="none" w:sz="0" w:space="0" w:color="auto"/>
                <w:right w:val="none" w:sz="0" w:space="0" w:color="auto"/>
              </w:divBdr>
              <w:divsChild>
                <w:div w:id="826022364">
                  <w:marLeft w:val="0"/>
                  <w:marRight w:val="0"/>
                  <w:marTop w:val="0"/>
                  <w:marBottom w:val="0"/>
                  <w:divBdr>
                    <w:top w:val="none" w:sz="0" w:space="0" w:color="auto"/>
                    <w:left w:val="none" w:sz="0" w:space="0" w:color="auto"/>
                    <w:bottom w:val="none" w:sz="0" w:space="0" w:color="auto"/>
                    <w:right w:val="none" w:sz="0" w:space="0" w:color="auto"/>
                  </w:divBdr>
                  <w:divsChild>
                    <w:div w:id="639723999">
                      <w:marLeft w:val="0"/>
                      <w:marRight w:val="0"/>
                      <w:marTop w:val="0"/>
                      <w:marBottom w:val="0"/>
                      <w:divBdr>
                        <w:top w:val="none" w:sz="0" w:space="0" w:color="auto"/>
                        <w:left w:val="none" w:sz="0" w:space="0" w:color="auto"/>
                        <w:bottom w:val="none" w:sz="0" w:space="0" w:color="auto"/>
                        <w:right w:val="none" w:sz="0" w:space="0" w:color="auto"/>
                      </w:divBdr>
                      <w:divsChild>
                        <w:div w:id="1814519926">
                          <w:marLeft w:val="0"/>
                          <w:marRight w:val="0"/>
                          <w:marTop w:val="0"/>
                          <w:marBottom w:val="0"/>
                          <w:divBdr>
                            <w:top w:val="none" w:sz="0" w:space="0" w:color="auto"/>
                            <w:left w:val="none" w:sz="0" w:space="0" w:color="auto"/>
                            <w:bottom w:val="none" w:sz="0" w:space="0" w:color="auto"/>
                            <w:right w:val="none" w:sz="0" w:space="0" w:color="auto"/>
                          </w:divBdr>
                          <w:divsChild>
                            <w:div w:id="1026716433">
                              <w:marLeft w:val="0"/>
                              <w:marRight w:val="0"/>
                              <w:marTop w:val="0"/>
                              <w:marBottom w:val="0"/>
                              <w:divBdr>
                                <w:top w:val="none" w:sz="0" w:space="0" w:color="auto"/>
                                <w:left w:val="none" w:sz="0" w:space="0" w:color="auto"/>
                                <w:bottom w:val="none" w:sz="0" w:space="0" w:color="auto"/>
                                <w:right w:val="none" w:sz="0" w:space="0" w:color="auto"/>
                              </w:divBdr>
                              <w:divsChild>
                                <w:div w:id="9977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998809">
                  <w:marLeft w:val="0"/>
                  <w:marRight w:val="0"/>
                  <w:marTop w:val="0"/>
                  <w:marBottom w:val="0"/>
                  <w:divBdr>
                    <w:top w:val="none" w:sz="0" w:space="0" w:color="auto"/>
                    <w:left w:val="none" w:sz="0" w:space="0" w:color="auto"/>
                    <w:bottom w:val="none" w:sz="0" w:space="0" w:color="auto"/>
                    <w:right w:val="none" w:sz="0" w:space="0" w:color="auto"/>
                  </w:divBdr>
                  <w:divsChild>
                    <w:div w:id="1144393020">
                      <w:marLeft w:val="0"/>
                      <w:marRight w:val="0"/>
                      <w:marTop w:val="0"/>
                      <w:marBottom w:val="0"/>
                      <w:divBdr>
                        <w:top w:val="none" w:sz="0" w:space="0" w:color="auto"/>
                        <w:left w:val="none" w:sz="0" w:space="0" w:color="auto"/>
                        <w:bottom w:val="none" w:sz="0" w:space="0" w:color="auto"/>
                        <w:right w:val="none" w:sz="0" w:space="0" w:color="auto"/>
                      </w:divBdr>
                      <w:divsChild>
                        <w:div w:id="542446839">
                          <w:marLeft w:val="0"/>
                          <w:marRight w:val="0"/>
                          <w:marTop w:val="0"/>
                          <w:marBottom w:val="0"/>
                          <w:divBdr>
                            <w:top w:val="none" w:sz="0" w:space="0" w:color="auto"/>
                            <w:left w:val="none" w:sz="0" w:space="0" w:color="auto"/>
                            <w:bottom w:val="none" w:sz="0" w:space="0" w:color="auto"/>
                            <w:right w:val="none" w:sz="0" w:space="0" w:color="auto"/>
                          </w:divBdr>
                          <w:divsChild>
                            <w:div w:id="1678115127">
                              <w:marLeft w:val="0"/>
                              <w:marRight w:val="0"/>
                              <w:marTop w:val="0"/>
                              <w:marBottom w:val="0"/>
                              <w:divBdr>
                                <w:top w:val="none" w:sz="0" w:space="0" w:color="auto"/>
                                <w:left w:val="none" w:sz="0" w:space="0" w:color="auto"/>
                                <w:bottom w:val="none" w:sz="0" w:space="0" w:color="auto"/>
                                <w:right w:val="none" w:sz="0" w:space="0" w:color="auto"/>
                              </w:divBdr>
                              <w:divsChild>
                                <w:div w:id="581182242">
                                  <w:marLeft w:val="0"/>
                                  <w:marRight w:val="0"/>
                                  <w:marTop w:val="0"/>
                                  <w:marBottom w:val="0"/>
                                  <w:divBdr>
                                    <w:top w:val="none" w:sz="0" w:space="0" w:color="auto"/>
                                    <w:left w:val="none" w:sz="0" w:space="0" w:color="auto"/>
                                    <w:bottom w:val="none" w:sz="0" w:space="0" w:color="auto"/>
                                    <w:right w:val="none" w:sz="0" w:space="0" w:color="auto"/>
                                  </w:divBdr>
                                  <w:divsChild>
                                    <w:div w:id="229772360">
                                      <w:marLeft w:val="0"/>
                                      <w:marRight w:val="0"/>
                                      <w:marTop w:val="0"/>
                                      <w:marBottom w:val="0"/>
                                      <w:divBdr>
                                        <w:top w:val="none" w:sz="0" w:space="0" w:color="auto"/>
                                        <w:left w:val="none" w:sz="0" w:space="0" w:color="auto"/>
                                        <w:bottom w:val="none" w:sz="0" w:space="0" w:color="auto"/>
                                        <w:right w:val="none" w:sz="0" w:space="0" w:color="auto"/>
                                      </w:divBdr>
                                      <w:divsChild>
                                        <w:div w:id="917448231">
                                          <w:marLeft w:val="0"/>
                                          <w:marRight w:val="0"/>
                                          <w:marTop w:val="0"/>
                                          <w:marBottom w:val="0"/>
                                          <w:divBdr>
                                            <w:top w:val="none" w:sz="0" w:space="0" w:color="auto"/>
                                            <w:left w:val="none" w:sz="0" w:space="0" w:color="auto"/>
                                            <w:bottom w:val="none" w:sz="0" w:space="0" w:color="auto"/>
                                            <w:right w:val="none" w:sz="0" w:space="0" w:color="auto"/>
                                          </w:divBdr>
                                          <w:divsChild>
                                            <w:div w:id="1715036579">
                                              <w:marLeft w:val="0"/>
                                              <w:marRight w:val="0"/>
                                              <w:marTop w:val="0"/>
                                              <w:marBottom w:val="0"/>
                                              <w:divBdr>
                                                <w:top w:val="none" w:sz="0" w:space="0" w:color="auto"/>
                                                <w:left w:val="none" w:sz="0" w:space="0" w:color="auto"/>
                                                <w:bottom w:val="none" w:sz="0" w:space="0" w:color="auto"/>
                                                <w:right w:val="none" w:sz="0" w:space="0" w:color="auto"/>
                                              </w:divBdr>
                                            </w:div>
                                            <w:div w:id="1061907816">
                                              <w:marLeft w:val="0"/>
                                              <w:marRight w:val="0"/>
                                              <w:marTop w:val="0"/>
                                              <w:marBottom w:val="0"/>
                                              <w:divBdr>
                                                <w:top w:val="none" w:sz="0" w:space="0" w:color="auto"/>
                                                <w:left w:val="none" w:sz="0" w:space="0" w:color="auto"/>
                                                <w:bottom w:val="none" w:sz="0" w:space="0" w:color="auto"/>
                                                <w:right w:val="none" w:sz="0" w:space="0" w:color="auto"/>
                                              </w:divBdr>
                                              <w:divsChild>
                                                <w:div w:id="28798668">
                                                  <w:marLeft w:val="0"/>
                                                  <w:marRight w:val="0"/>
                                                  <w:marTop w:val="0"/>
                                                  <w:marBottom w:val="0"/>
                                                  <w:divBdr>
                                                    <w:top w:val="none" w:sz="0" w:space="0" w:color="auto"/>
                                                    <w:left w:val="none" w:sz="0" w:space="0" w:color="auto"/>
                                                    <w:bottom w:val="none" w:sz="0" w:space="0" w:color="auto"/>
                                                    <w:right w:val="none" w:sz="0" w:space="0" w:color="auto"/>
                                                  </w:divBdr>
                                                  <w:divsChild>
                                                    <w:div w:id="13362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981">
                                              <w:marLeft w:val="0"/>
                                              <w:marRight w:val="0"/>
                                              <w:marTop w:val="0"/>
                                              <w:marBottom w:val="0"/>
                                              <w:divBdr>
                                                <w:top w:val="none" w:sz="0" w:space="0" w:color="auto"/>
                                                <w:left w:val="none" w:sz="0" w:space="0" w:color="auto"/>
                                                <w:bottom w:val="none" w:sz="0" w:space="0" w:color="auto"/>
                                                <w:right w:val="none" w:sz="0" w:space="0" w:color="auto"/>
                                              </w:divBdr>
                                            </w:div>
                                          </w:divsChild>
                                        </w:div>
                                        <w:div w:id="141623900">
                                          <w:marLeft w:val="0"/>
                                          <w:marRight w:val="0"/>
                                          <w:marTop w:val="0"/>
                                          <w:marBottom w:val="0"/>
                                          <w:divBdr>
                                            <w:top w:val="none" w:sz="0" w:space="0" w:color="auto"/>
                                            <w:left w:val="none" w:sz="0" w:space="0" w:color="auto"/>
                                            <w:bottom w:val="none" w:sz="0" w:space="0" w:color="auto"/>
                                            <w:right w:val="none" w:sz="0" w:space="0" w:color="auto"/>
                                          </w:divBdr>
                                          <w:divsChild>
                                            <w:div w:id="1219127764">
                                              <w:marLeft w:val="0"/>
                                              <w:marRight w:val="0"/>
                                              <w:marTop w:val="0"/>
                                              <w:marBottom w:val="0"/>
                                              <w:divBdr>
                                                <w:top w:val="none" w:sz="0" w:space="0" w:color="auto"/>
                                                <w:left w:val="none" w:sz="0" w:space="0" w:color="auto"/>
                                                <w:bottom w:val="none" w:sz="0" w:space="0" w:color="auto"/>
                                                <w:right w:val="none" w:sz="0" w:space="0" w:color="auto"/>
                                              </w:divBdr>
                                            </w:div>
                                            <w:div w:id="906066943">
                                              <w:marLeft w:val="0"/>
                                              <w:marRight w:val="0"/>
                                              <w:marTop w:val="0"/>
                                              <w:marBottom w:val="0"/>
                                              <w:divBdr>
                                                <w:top w:val="none" w:sz="0" w:space="0" w:color="auto"/>
                                                <w:left w:val="none" w:sz="0" w:space="0" w:color="auto"/>
                                                <w:bottom w:val="none" w:sz="0" w:space="0" w:color="auto"/>
                                                <w:right w:val="none" w:sz="0" w:space="0" w:color="auto"/>
                                              </w:divBdr>
                                              <w:divsChild>
                                                <w:div w:id="947812218">
                                                  <w:marLeft w:val="0"/>
                                                  <w:marRight w:val="0"/>
                                                  <w:marTop w:val="0"/>
                                                  <w:marBottom w:val="0"/>
                                                  <w:divBdr>
                                                    <w:top w:val="none" w:sz="0" w:space="0" w:color="auto"/>
                                                    <w:left w:val="none" w:sz="0" w:space="0" w:color="auto"/>
                                                    <w:bottom w:val="none" w:sz="0" w:space="0" w:color="auto"/>
                                                    <w:right w:val="none" w:sz="0" w:space="0" w:color="auto"/>
                                                  </w:divBdr>
                                                  <w:divsChild>
                                                    <w:div w:id="6268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6405">
                                              <w:marLeft w:val="0"/>
                                              <w:marRight w:val="0"/>
                                              <w:marTop w:val="0"/>
                                              <w:marBottom w:val="0"/>
                                              <w:divBdr>
                                                <w:top w:val="none" w:sz="0" w:space="0" w:color="auto"/>
                                                <w:left w:val="none" w:sz="0" w:space="0" w:color="auto"/>
                                                <w:bottom w:val="none" w:sz="0" w:space="0" w:color="auto"/>
                                                <w:right w:val="none" w:sz="0" w:space="0" w:color="auto"/>
                                              </w:divBdr>
                                            </w:div>
                                          </w:divsChild>
                                        </w:div>
                                        <w:div w:id="1839466934">
                                          <w:marLeft w:val="0"/>
                                          <w:marRight w:val="0"/>
                                          <w:marTop w:val="0"/>
                                          <w:marBottom w:val="0"/>
                                          <w:divBdr>
                                            <w:top w:val="none" w:sz="0" w:space="0" w:color="auto"/>
                                            <w:left w:val="none" w:sz="0" w:space="0" w:color="auto"/>
                                            <w:bottom w:val="none" w:sz="0" w:space="0" w:color="auto"/>
                                            <w:right w:val="none" w:sz="0" w:space="0" w:color="auto"/>
                                          </w:divBdr>
                                          <w:divsChild>
                                            <w:div w:id="1958442673">
                                              <w:marLeft w:val="0"/>
                                              <w:marRight w:val="0"/>
                                              <w:marTop w:val="0"/>
                                              <w:marBottom w:val="0"/>
                                              <w:divBdr>
                                                <w:top w:val="none" w:sz="0" w:space="0" w:color="auto"/>
                                                <w:left w:val="none" w:sz="0" w:space="0" w:color="auto"/>
                                                <w:bottom w:val="none" w:sz="0" w:space="0" w:color="auto"/>
                                                <w:right w:val="none" w:sz="0" w:space="0" w:color="auto"/>
                                              </w:divBdr>
                                            </w:div>
                                            <w:div w:id="1695958895">
                                              <w:marLeft w:val="0"/>
                                              <w:marRight w:val="0"/>
                                              <w:marTop w:val="0"/>
                                              <w:marBottom w:val="0"/>
                                              <w:divBdr>
                                                <w:top w:val="none" w:sz="0" w:space="0" w:color="auto"/>
                                                <w:left w:val="none" w:sz="0" w:space="0" w:color="auto"/>
                                                <w:bottom w:val="none" w:sz="0" w:space="0" w:color="auto"/>
                                                <w:right w:val="none" w:sz="0" w:space="0" w:color="auto"/>
                                              </w:divBdr>
                                              <w:divsChild>
                                                <w:div w:id="943071947">
                                                  <w:marLeft w:val="0"/>
                                                  <w:marRight w:val="0"/>
                                                  <w:marTop w:val="0"/>
                                                  <w:marBottom w:val="0"/>
                                                  <w:divBdr>
                                                    <w:top w:val="none" w:sz="0" w:space="0" w:color="auto"/>
                                                    <w:left w:val="none" w:sz="0" w:space="0" w:color="auto"/>
                                                    <w:bottom w:val="none" w:sz="0" w:space="0" w:color="auto"/>
                                                    <w:right w:val="none" w:sz="0" w:space="0" w:color="auto"/>
                                                  </w:divBdr>
                                                  <w:divsChild>
                                                    <w:div w:id="130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00572">
                          <w:marLeft w:val="0"/>
                          <w:marRight w:val="0"/>
                          <w:marTop w:val="0"/>
                          <w:marBottom w:val="0"/>
                          <w:divBdr>
                            <w:top w:val="none" w:sz="0" w:space="0" w:color="auto"/>
                            <w:left w:val="none" w:sz="0" w:space="0" w:color="auto"/>
                            <w:bottom w:val="none" w:sz="0" w:space="0" w:color="auto"/>
                            <w:right w:val="none" w:sz="0" w:space="0" w:color="auto"/>
                          </w:divBdr>
                          <w:divsChild>
                            <w:div w:id="174272158">
                              <w:marLeft w:val="0"/>
                              <w:marRight w:val="0"/>
                              <w:marTop w:val="0"/>
                              <w:marBottom w:val="0"/>
                              <w:divBdr>
                                <w:top w:val="none" w:sz="0" w:space="0" w:color="auto"/>
                                <w:left w:val="none" w:sz="0" w:space="0" w:color="auto"/>
                                <w:bottom w:val="none" w:sz="0" w:space="0" w:color="auto"/>
                                <w:right w:val="none" w:sz="0" w:space="0" w:color="auto"/>
                              </w:divBdr>
                              <w:divsChild>
                                <w:div w:id="2136096062">
                                  <w:marLeft w:val="0"/>
                                  <w:marRight w:val="0"/>
                                  <w:marTop w:val="0"/>
                                  <w:marBottom w:val="0"/>
                                  <w:divBdr>
                                    <w:top w:val="none" w:sz="0" w:space="0" w:color="auto"/>
                                    <w:left w:val="none" w:sz="0" w:space="0" w:color="auto"/>
                                    <w:bottom w:val="none" w:sz="0" w:space="0" w:color="auto"/>
                                    <w:right w:val="none" w:sz="0" w:space="0" w:color="auto"/>
                                  </w:divBdr>
                                  <w:divsChild>
                                    <w:div w:id="114917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3904075">
          <w:marLeft w:val="0"/>
          <w:marRight w:val="0"/>
          <w:marTop w:val="0"/>
          <w:marBottom w:val="0"/>
          <w:divBdr>
            <w:top w:val="none" w:sz="0" w:space="0" w:color="auto"/>
            <w:left w:val="none" w:sz="0" w:space="0" w:color="auto"/>
            <w:bottom w:val="none" w:sz="0" w:space="0" w:color="auto"/>
            <w:right w:val="none" w:sz="0" w:space="0" w:color="auto"/>
          </w:divBdr>
          <w:divsChild>
            <w:div w:id="1669475128">
              <w:marLeft w:val="0"/>
              <w:marRight w:val="0"/>
              <w:marTop w:val="0"/>
              <w:marBottom w:val="0"/>
              <w:divBdr>
                <w:top w:val="none" w:sz="0" w:space="0" w:color="auto"/>
                <w:left w:val="none" w:sz="0" w:space="0" w:color="auto"/>
                <w:bottom w:val="none" w:sz="0" w:space="0" w:color="auto"/>
                <w:right w:val="none" w:sz="0" w:space="0" w:color="auto"/>
              </w:divBdr>
              <w:divsChild>
                <w:div w:id="713122632">
                  <w:marLeft w:val="0"/>
                  <w:marRight w:val="0"/>
                  <w:marTop w:val="0"/>
                  <w:marBottom w:val="0"/>
                  <w:divBdr>
                    <w:top w:val="none" w:sz="0" w:space="0" w:color="auto"/>
                    <w:left w:val="none" w:sz="0" w:space="0" w:color="auto"/>
                    <w:bottom w:val="none" w:sz="0" w:space="0" w:color="auto"/>
                    <w:right w:val="none" w:sz="0" w:space="0" w:color="auto"/>
                  </w:divBdr>
                  <w:divsChild>
                    <w:div w:id="55250923">
                      <w:marLeft w:val="0"/>
                      <w:marRight w:val="0"/>
                      <w:marTop w:val="0"/>
                      <w:marBottom w:val="0"/>
                      <w:divBdr>
                        <w:top w:val="none" w:sz="0" w:space="0" w:color="auto"/>
                        <w:left w:val="none" w:sz="0" w:space="0" w:color="auto"/>
                        <w:bottom w:val="none" w:sz="0" w:space="0" w:color="auto"/>
                        <w:right w:val="none" w:sz="0" w:space="0" w:color="auto"/>
                      </w:divBdr>
                      <w:divsChild>
                        <w:div w:id="416942531">
                          <w:marLeft w:val="0"/>
                          <w:marRight w:val="0"/>
                          <w:marTop w:val="0"/>
                          <w:marBottom w:val="0"/>
                          <w:divBdr>
                            <w:top w:val="none" w:sz="0" w:space="0" w:color="auto"/>
                            <w:left w:val="none" w:sz="0" w:space="0" w:color="auto"/>
                            <w:bottom w:val="none" w:sz="0" w:space="0" w:color="auto"/>
                            <w:right w:val="none" w:sz="0" w:space="0" w:color="auto"/>
                          </w:divBdr>
                          <w:divsChild>
                            <w:div w:id="1561137691">
                              <w:marLeft w:val="0"/>
                              <w:marRight w:val="0"/>
                              <w:marTop w:val="0"/>
                              <w:marBottom w:val="0"/>
                              <w:divBdr>
                                <w:top w:val="none" w:sz="0" w:space="0" w:color="auto"/>
                                <w:left w:val="none" w:sz="0" w:space="0" w:color="auto"/>
                                <w:bottom w:val="none" w:sz="0" w:space="0" w:color="auto"/>
                                <w:right w:val="none" w:sz="0" w:space="0" w:color="auto"/>
                              </w:divBdr>
                              <w:divsChild>
                                <w:div w:id="246767348">
                                  <w:marLeft w:val="0"/>
                                  <w:marRight w:val="0"/>
                                  <w:marTop w:val="0"/>
                                  <w:marBottom w:val="0"/>
                                  <w:divBdr>
                                    <w:top w:val="none" w:sz="0" w:space="0" w:color="auto"/>
                                    <w:left w:val="none" w:sz="0" w:space="0" w:color="auto"/>
                                    <w:bottom w:val="none" w:sz="0" w:space="0" w:color="auto"/>
                                    <w:right w:val="none" w:sz="0" w:space="0" w:color="auto"/>
                                  </w:divBdr>
                                  <w:divsChild>
                                    <w:div w:id="1752920609">
                                      <w:marLeft w:val="0"/>
                                      <w:marRight w:val="0"/>
                                      <w:marTop w:val="0"/>
                                      <w:marBottom w:val="0"/>
                                      <w:divBdr>
                                        <w:top w:val="none" w:sz="0" w:space="0" w:color="auto"/>
                                        <w:left w:val="none" w:sz="0" w:space="0" w:color="auto"/>
                                        <w:bottom w:val="none" w:sz="0" w:space="0" w:color="auto"/>
                                        <w:right w:val="none" w:sz="0" w:space="0" w:color="auto"/>
                                      </w:divBdr>
                                      <w:divsChild>
                                        <w:div w:id="25737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278055">
          <w:marLeft w:val="0"/>
          <w:marRight w:val="0"/>
          <w:marTop w:val="0"/>
          <w:marBottom w:val="0"/>
          <w:divBdr>
            <w:top w:val="none" w:sz="0" w:space="0" w:color="auto"/>
            <w:left w:val="none" w:sz="0" w:space="0" w:color="auto"/>
            <w:bottom w:val="none" w:sz="0" w:space="0" w:color="auto"/>
            <w:right w:val="none" w:sz="0" w:space="0" w:color="auto"/>
          </w:divBdr>
          <w:divsChild>
            <w:div w:id="1874926281">
              <w:marLeft w:val="0"/>
              <w:marRight w:val="0"/>
              <w:marTop w:val="0"/>
              <w:marBottom w:val="0"/>
              <w:divBdr>
                <w:top w:val="none" w:sz="0" w:space="0" w:color="auto"/>
                <w:left w:val="none" w:sz="0" w:space="0" w:color="auto"/>
                <w:bottom w:val="none" w:sz="0" w:space="0" w:color="auto"/>
                <w:right w:val="none" w:sz="0" w:space="0" w:color="auto"/>
              </w:divBdr>
              <w:divsChild>
                <w:div w:id="1719746725">
                  <w:marLeft w:val="0"/>
                  <w:marRight w:val="0"/>
                  <w:marTop w:val="0"/>
                  <w:marBottom w:val="0"/>
                  <w:divBdr>
                    <w:top w:val="none" w:sz="0" w:space="0" w:color="auto"/>
                    <w:left w:val="none" w:sz="0" w:space="0" w:color="auto"/>
                    <w:bottom w:val="none" w:sz="0" w:space="0" w:color="auto"/>
                    <w:right w:val="none" w:sz="0" w:space="0" w:color="auto"/>
                  </w:divBdr>
                  <w:divsChild>
                    <w:div w:id="363947635">
                      <w:marLeft w:val="0"/>
                      <w:marRight w:val="0"/>
                      <w:marTop w:val="0"/>
                      <w:marBottom w:val="0"/>
                      <w:divBdr>
                        <w:top w:val="none" w:sz="0" w:space="0" w:color="auto"/>
                        <w:left w:val="none" w:sz="0" w:space="0" w:color="auto"/>
                        <w:bottom w:val="none" w:sz="0" w:space="0" w:color="auto"/>
                        <w:right w:val="none" w:sz="0" w:space="0" w:color="auto"/>
                      </w:divBdr>
                      <w:divsChild>
                        <w:div w:id="561602964">
                          <w:marLeft w:val="0"/>
                          <w:marRight w:val="0"/>
                          <w:marTop w:val="0"/>
                          <w:marBottom w:val="0"/>
                          <w:divBdr>
                            <w:top w:val="none" w:sz="0" w:space="0" w:color="auto"/>
                            <w:left w:val="none" w:sz="0" w:space="0" w:color="auto"/>
                            <w:bottom w:val="none" w:sz="0" w:space="0" w:color="auto"/>
                            <w:right w:val="none" w:sz="0" w:space="0" w:color="auto"/>
                          </w:divBdr>
                          <w:divsChild>
                            <w:div w:id="907348823">
                              <w:marLeft w:val="0"/>
                              <w:marRight w:val="0"/>
                              <w:marTop w:val="0"/>
                              <w:marBottom w:val="0"/>
                              <w:divBdr>
                                <w:top w:val="none" w:sz="0" w:space="0" w:color="auto"/>
                                <w:left w:val="none" w:sz="0" w:space="0" w:color="auto"/>
                                <w:bottom w:val="none" w:sz="0" w:space="0" w:color="auto"/>
                                <w:right w:val="none" w:sz="0" w:space="0" w:color="auto"/>
                              </w:divBdr>
                              <w:divsChild>
                                <w:div w:id="84012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99149">
                  <w:marLeft w:val="0"/>
                  <w:marRight w:val="0"/>
                  <w:marTop w:val="0"/>
                  <w:marBottom w:val="0"/>
                  <w:divBdr>
                    <w:top w:val="none" w:sz="0" w:space="0" w:color="auto"/>
                    <w:left w:val="none" w:sz="0" w:space="0" w:color="auto"/>
                    <w:bottom w:val="none" w:sz="0" w:space="0" w:color="auto"/>
                    <w:right w:val="none" w:sz="0" w:space="0" w:color="auto"/>
                  </w:divBdr>
                  <w:divsChild>
                    <w:div w:id="293295627">
                      <w:marLeft w:val="0"/>
                      <w:marRight w:val="0"/>
                      <w:marTop w:val="0"/>
                      <w:marBottom w:val="0"/>
                      <w:divBdr>
                        <w:top w:val="none" w:sz="0" w:space="0" w:color="auto"/>
                        <w:left w:val="none" w:sz="0" w:space="0" w:color="auto"/>
                        <w:bottom w:val="none" w:sz="0" w:space="0" w:color="auto"/>
                        <w:right w:val="none" w:sz="0" w:space="0" w:color="auto"/>
                      </w:divBdr>
                      <w:divsChild>
                        <w:div w:id="1831481998">
                          <w:marLeft w:val="0"/>
                          <w:marRight w:val="0"/>
                          <w:marTop w:val="0"/>
                          <w:marBottom w:val="0"/>
                          <w:divBdr>
                            <w:top w:val="none" w:sz="0" w:space="0" w:color="auto"/>
                            <w:left w:val="none" w:sz="0" w:space="0" w:color="auto"/>
                            <w:bottom w:val="none" w:sz="0" w:space="0" w:color="auto"/>
                            <w:right w:val="none" w:sz="0" w:space="0" w:color="auto"/>
                          </w:divBdr>
                          <w:divsChild>
                            <w:div w:id="403989941">
                              <w:marLeft w:val="0"/>
                              <w:marRight w:val="0"/>
                              <w:marTop w:val="0"/>
                              <w:marBottom w:val="0"/>
                              <w:divBdr>
                                <w:top w:val="none" w:sz="0" w:space="0" w:color="auto"/>
                                <w:left w:val="none" w:sz="0" w:space="0" w:color="auto"/>
                                <w:bottom w:val="none" w:sz="0" w:space="0" w:color="auto"/>
                                <w:right w:val="none" w:sz="0" w:space="0" w:color="auto"/>
                              </w:divBdr>
                              <w:divsChild>
                                <w:div w:id="1096631211">
                                  <w:marLeft w:val="0"/>
                                  <w:marRight w:val="0"/>
                                  <w:marTop w:val="0"/>
                                  <w:marBottom w:val="0"/>
                                  <w:divBdr>
                                    <w:top w:val="none" w:sz="0" w:space="0" w:color="auto"/>
                                    <w:left w:val="none" w:sz="0" w:space="0" w:color="auto"/>
                                    <w:bottom w:val="none" w:sz="0" w:space="0" w:color="auto"/>
                                    <w:right w:val="none" w:sz="0" w:space="0" w:color="auto"/>
                                  </w:divBdr>
                                  <w:divsChild>
                                    <w:div w:id="294214841">
                                      <w:marLeft w:val="0"/>
                                      <w:marRight w:val="0"/>
                                      <w:marTop w:val="0"/>
                                      <w:marBottom w:val="0"/>
                                      <w:divBdr>
                                        <w:top w:val="none" w:sz="0" w:space="0" w:color="auto"/>
                                        <w:left w:val="none" w:sz="0" w:space="0" w:color="auto"/>
                                        <w:bottom w:val="none" w:sz="0" w:space="0" w:color="auto"/>
                                        <w:right w:val="none" w:sz="0" w:space="0" w:color="auto"/>
                                      </w:divBdr>
                                      <w:divsChild>
                                        <w:div w:id="1625963107">
                                          <w:marLeft w:val="0"/>
                                          <w:marRight w:val="0"/>
                                          <w:marTop w:val="0"/>
                                          <w:marBottom w:val="0"/>
                                          <w:divBdr>
                                            <w:top w:val="none" w:sz="0" w:space="0" w:color="auto"/>
                                            <w:left w:val="none" w:sz="0" w:space="0" w:color="auto"/>
                                            <w:bottom w:val="none" w:sz="0" w:space="0" w:color="auto"/>
                                            <w:right w:val="none" w:sz="0" w:space="0" w:color="auto"/>
                                          </w:divBdr>
                                          <w:divsChild>
                                            <w:div w:id="615137282">
                                              <w:marLeft w:val="0"/>
                                              <w:marRight w:val="0"/>
                                              <w:marTop w:val="0"/>
                                              <w:marBottom w:val="0"/>
                                              <w:divBdr>
                                                <w:top w:val="none" w:sz="0" w:space="0" w:color="auto"/>
                                                <w:left w:val="none" w:sz="0" w:space="0" w:color="auto"/>
                                                <w:bottom w:val="none" w:sz="0" w:space="0" w:color="auto"/>
                                                <w:right w:val="none" w:sz="0" w:space="0" w:color="auto"/>
                                              </w:divBdr>
                                            </w:div>
                                            <w:div w:id="2087653759">
                                              <w:marLeft w:val="0"/>
                                              <w:marRight w:val="0"/>
                                              <w:marTop w:val="0"/>
                                              <w:marBottom w:val="0"/>
                                              <w:divBdr>
                                                <w:top w:val="none" w:sz="0" w:space="0" w:color="auto"/>
                                                <w:left w:val="none" w:sz="0" w:space="0" w:color="auto"/>
                                                <w:bottom w:val="none" w:sz="0" w:space="0" w:color="auto"/>
                                                <w:right w:val="none" w:sz="0" w:space="0" w:color="auto"/>
                                              </w:divBdr>
                                              <w:divsChild>
                                                <w:div w:id="1648784565">
                                                  <w:marLeft w:val="0"/>
                                                  <w:marRight w:val="0"/>
                                                  <w:marTop w:val="0"/>
                                                  <w:marBottom w:val="0"/>
                                                  <w:divBdr>
                                                    <w:top w:val="none" w:sz="0" w:space="0" w:color="auto"/>
                                                    <w:left w:val="none" w:sz="0" w:space="0" w:color="auto"/>
                                                    <w:bottom w:val="none" w:sz="0" w:space="0" w:color="auto"/>
                                                    <w:right w:val="none" w:sz="0" w:space="0" w:color="auto"/>
                                                  </w:divBdr>
                                                  <w:divsChild>
                                                    <w:div w:id="5874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768055">
                          <w:marLeft w:val="0"/>
                          <w:marRight w:val="0"/>
                          <w:marTop w:val="0"/>
                          <w:marBottom w:val="0"/>
                          <w:divBdr>
                            <w:top w:val="none" w:sz="0" w:space="0" w:color="auto"/>
                            <w:left w:val="none" w:sz="0" w:space="0" w:color="auto"/>
                            <w:bottom w:val="none" w:sz="0" w:space="0" w:color="auto"/>
                            <w:right w:val="none" w:sz="0" w:space="0" w:color="auto"/>
                          </w:divBdr>
                          <w:divsChild>
                            <w:div w:id="425003425">
                              <w:marLeft w:val="0"/>
                              <w:marRight w:val="0"/>
                              <w:marTop w:val="0"/>
                              <w:marBottom w:val="0"/>
                              <w:divBdr>
                                <w:top w:val="none" w:sz="0" w:space="0" w:color="auto"/>
                                <w:left w:val="none" w:sz="0" w:space="0" w:color="auto"/>
                                <w:bottom w:val="none" w:sz="0" w:space="0" w:color="auto"/>
                                <w:right w:val="none" w:sz="0" w:space="0" w:color="auto"/>
                              </w:divBdr>
                              <w:divsChild>
                                <w:div w:id="1302346593">
                                  <w:marLeft w:val="0"/>
                                  <w:marRight w:val="0"/>
                                  <w:marTop w:val="0"/>
                                  <w:marBottom w:val="0"/>
                                  <w:divBdr>
                                    <w:top w:val="none" w:sz="0" w:space="0" w:color="auto"/>
                                    <w:left w:val="none" w:sz="0" w:space="0" w:color="auto"/>
                                    <w:bottom w:val="none" w:sz="0" w:space="0" w:color="auto"/>
                                    <w:right w:val="none" w:sz="0" w:space="0" w:color="auto"/>
                                  </w:divBdr>
                                  <w:divsChild>
                                    <w:div w:id="198030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196999">
          <w:marLeft w:val="0"/>
          <w:marRight w:val="0"/>
          <w:marTop w:val="0"/>
          <w:marBottom w:val="0"/>
          <w:divBdr>
            <w:top w:val="none" w:sz="0" w:space="0" w:color="auto"/>
            <w:left w:val="none" w:sz="0" w:space="0" w:color="auto"/>
            <w:bottom w:val="none" w:sz="0" w:space="0" w:color="auto"/>
            <w:right w:val="none" w:sz="0" w:space="0" w:color="auto"/>
          </w:divBdr>
          <w:divsChild>
            <w:div w:id="1774982881">
              <w:marLeft w:val="0"/>
              <w:marRight w:val="0"/>
              <w:marTop w:val="0"/>
              <w:marBottom w:val="0"/>
              <w:divBdr>
                <w:top w:val="none" w:sz="0" w:space="0" w:color="auto"/>
                <w:left w:val="none" w:sz="0" w:space="0" w:color="auto"/>
                <w:bottom w:val="none" w:sz="0" w:space="0" w:color="auto"/>
                <w:right w:val="none" w:sz="0" w:space="0" w:color="auto"/>
              </w:divBdr>
              <w:divsChild>
                <w:div w:id="1938521750">
                  <w:marLeft w:val="0"/>
                  <w:marRight w:val="0"/>
                  <w:marTop w:val="0"/>
                  <w:marBottom w:val="0"/>
                  <w:divBdr>
                    <w:top w:val="none" w:sz="0" w:space="0" w:color="auto"/>
                    <w:left w:val="none" w:sz="0" w:space="0" w:color="auto"/>
                    <w:bottom w:val="none" w:sz="0" w:space="0" w:color="auto"/>
                    <w:right w:val="none" w:sz="0" w:space="0" w:color="auto"/>
                  </w:divBdr>
                  <w:divsChild>
                    <w:div w:id="1776367966">
                      <w:marLeft w:val="0"/>
                      <w:marRight w:val="0"/>
                      <w:marTop w:val="0"/>
                      <w:marBottom w:val="0"/>
                      <w:divBdr>
                        <w:top w:val="none" w:sz="0" w:space="0" w:color="auto"/>
                        <w:left w:val="none" w:sz="0" w:space="0" w:color="auto"/>
                        <w:bottom w:val="none" w:sz="0" w:space="0" w:color="auto"/>
                        <w:right w:val="none" w:sz="0" w:space="0" w:color="auto"/>
                      </w:divBdr>
                      <w:divsChild>
                        <w:div w:id="1848058118">
                          <w:marLeft w:val="0"/>
                          <w:marRight w:val="0"/>
                          <w:marTop w:val="0"/>
                          <w:marBottom w:val="0"/>
                          <w:divBdr>
                            <w:top w:val="none" w:sz="0" w:space="0" w:color="auto"/>
                            <w:left w:val="none" w:sz="0" w:space="0" w:color="auto"/>
                            <w:bottom w:val="none" w:sz="0" w:space="0" w:color="auto"/>
                            <w:right w:val="none" w:sz="0" w:space="0" w:color="auto"/>
                          </w:divBdr>
                          <w:divsChild>
                            <w:div w:id="175388041">
                              <w:marLeft w:val="0"/>
                              <w:marRight w:val="0"/>
                              <w:marTop w:val="0"/>
                              <w:marBottom w:val="0"/>
                              <w:divBdr>
                                <w:top w:val="none" w:sz="0" w:space="0" w:color="auto"/>
                                <w:left w:val="none" w:sz="0" w:space="0" w:color="auto"/>
                                <w:bottom w:val="none" w:sz="0" w:space="0" w:color="auto"/>
                                <w:right w:val="none" w:sz="0" w:space="0" w:color="auto"/>
                              </w:divBdr>
                              <w:divsChild>
                                <w:div w:id="161967028">
                                  <w:marLeft w:val="0"/>
                                  <w:marRight w:val="0"/>
                                  <w:marTop w:val="0"/>
                                  <w:marBottom w:val="0"/>
                                  <w:divBdr>
                                    <w:top w:val="none" w:sz="0" w:space="0" w:color="auto"/>
                                    <w:left w:val="none" w:sz="0" w:space="0" w:color="auto"/>
                                    <w:bottom w:val="none" w:sz="0" w:space="0" w:color="auto"/>
                                    <w:right w:val="none" w:sz="0" w:space="0" w:color="auto"/>
                                  </w:divBdr>
                                  <w:divsChild>
                                    <w:div w:id="1605260871">
                                      <w:marLeft w:val="0"/>
                                      <w:marRight w:val="0"/>
                                      <w:marTop w:val="0"/>
                                      <w:marBottom w:val="0"/>
                                      <w:divBdr>
                                        <w:top w:val="none" w:sz="0" w:space="0" w:color="auto"/>
                                        <w:left w:val="none" w:sz="0" w:space="0" w:color="auto"/>
                                        <w:bottom w:val="none" w:sz="0" w:space="0" w:color="auto"/>
                                        <w:right w:val="none" w:sz="0" w:space="0" w:color="auto"/>
                                      </w:divBdr>
                                      <w:divsChild>
                                        <w:div w:id="156691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3219823">
          <w:marLeft w:val="0"/>
          <w:marRight w:val="0"/>
          <w:marTop w:val="0"/>
          <w:marBottom w:val="0"/>
          <w:divBdr>
            <w:top w:val="none" w:sz="0" w:space="0" w:color="auto"/>
            <w:left w:val="none" w:sz="0" w:space="0" w:color="auto"/>
            <w:bottom w:val="none" w:sz="0" w:space="0" w:color="auto"/>
            <w:right w:val="none" w:sz="0" w:space="0" w:color="auto"/>
          </w:divBdr>
          <w:divsChild>
            <w:div w:id="411590024">
              <w:marLeft w:val="0"/>
              <w:marRight w:val="0"/>
              <w:marTop w:val="0"/>
              <w:marBottom w:val="0"/>
              <w:divBdr>
                <w:top w:val="none" w:sz="0" w:space="0" w:color="auto"/>
                <w:left w:val="none" w:sz="0" w:space="0" w:color="auto"/>
                <w:bottom w:val="none" w:sz="0" w:space="0" w:color="auto"/>
                <w:right w:val="none" w:sz="0" w:space="0" w:color="auto"/>
              </w:divBdr>
              <w:divsChild>
                <w:div w:id="232468499">
                  <w:marLeft w:val="0"/>
                  <w:marRight w:val="0"/>
                  <w:marTop w:val="0"/>
                  <w:marBottom w:val="0"/>
                  <w:divBdr>
                    <w:top w:val="none" w:sz="0" w:space="0" w:color="auto"/>
                    <w:left w:val="none" w:sz="0" w:space="0" w:color="auto"/>
                    <w:bottom w:val="none" w:sz="0" w:space="0" w:color="auto"/>
                    <w:right w:val="none" w:sz="0" w:space="0" w:color="auto"/>
                  </w:divBdr>
                  <w:divsChild>
                    <w:div w:id="981733347">
                      <w:marLeft w:val="0"/>
                      <w:marRight w:val="0"/>
                      <w:marTop w:val="0"/>
                      <w:marBottom w:val="0"/>
                      <w:divBdr>
                        <w:top w:val="none" w:sz="0" w:space="0" w:color="auto"/>
                        <w:left w:val="none" w:sz="0" w:space="0" w:color="auto"/>
                        <w:bottom w:val="none" w:sz="0" w:space="0" w:color="auto"/>
                        <w:right w:val="none" w:sz="0" w:space="0" w:color="auto"/>
                      </w:divBdr>
                      <w:divsChild>
                        <w:div w:id="132405115">
                          <w:marLeft w:val="0"/>
                          <w:marRight w:val="0"/>
                          <w:marTop w:val="0"/>
                          <w:marBottom w:val="0"/>
                          <w:divBdr>
                            <w:top w:val="none" w:sz="0" w:space="0" w:color="auto"/>
                            <w:left w:val="none" w:sz="0" w:space="0" w:color="auto"/>
                            <w:bottom w:val="none" w:sz="0" w:space="0" w:color="auto"/>
                            <w:right w:val="none" w:sz="0" w:space="0" w:color="auto"/>
                          </w:divBdr>
                          <w:divsChild>
                            <w:div w:id="1277716334">
                              <w:marLeft w:val="0"/>
                              <w:marRight w:val="0"/>
                              <w:marTop w:val="0"/>
                              <w:marBottom w:val="0"/>
                              <w:divBdr>
                                <w:top w:val="none" w:sz="0" w:space="0" w:color="auto"/>
                                <w:left w:val="none" w:sz="0" w:space="0" w:color="auto"/>
                                <w:bottom w:val="none" w:sz="0" w:space="0" w:color="auto"/>
                                <w:right w:val="none" w:sz="0" w:space="0" w:color="auto"/>
                              </w:divBdr>
                              <w:divsChild>
                                <w:div w:id="3320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207274">
                  <w:marLeft w:val="0"/>
                  <w:marRight w:val="0"/>
                  <w:marTop w:val="0"/>
                  <w:marBottom w:val="0"/>
                  <w:divBdr>
                    <w:top w:val="none" w:sz="0" w:space="0" w:color="auto"/>
                    <w:left w:val="none" w:sz="0" w:space="0" w:color="auto"/>
                    <w:bottom w:val="none" w:sz="0" w:space="0" w:color="auto"/>
                    <w:right w:val="none" w:sz="0" w:space="0" w:color="auto"/>
                  </w:divBdr>
                  <w:divsChild>
                    <w:div w:id="806820126">
                      <w:marLeft w:val="0"/>
                      <w:marRight w:val="0"/>
                      <w:marTop w:val="0"/>
                      <w:marBottom w:val="0"/>
                      <w:divBdr>
                        <w:top w:val="none" w:sz="0" w:space="0" w:color="auto"/>
                        <w:left w:val="none" w:sz="0" w:space="0" w:color="auto"/>
                        <w:bottom w:val="none" w:sz="0" w:space="0" w:color="auto"/>
                        <w:right w:val="none" w:sz="0" w:space="0" w:color="auto"/>
                      </w:divBdr>
                      <w:divsChild>
                        <w:div w:id="213781508">
                          <w:marLeft w:val="0"/>
                          <w:marRight w:val="0"/>
                          <w:marTop w:val="0"/>
                          <w:marBottom w:val="0"/>
                          <w:divBdr>
                            <w:top w:val="none" w:sz="0" w:space="0" w:color="auto"/>
                            <w:left w:val="none" w:sz="0" w:space="0" w:color="auto"/>
                            <w:bottom w:val="none" w:sz="0" w:space="0" w:color="auto"/>
                            <w:right w:val="none" w:sz="0" w:space="0" w:color="auto"/>
                          </w:divBdr>
                          <w:divsChild>
                            <w:div w:id="347220802">
                              <w:marLeft w:val="0"/>
                              <w:marRight w:val="0"/>
                              <w:marTop w:val="0"/>
                              <w:marBottom w:val="0"/>
                              <w:divBdr>
                                <w:top w:val="none" w:sz="0" w:space="0" w:color="auto"/>
                                <w:left w:val="none" w:sz="0" w:space="0" w:color="auto"/>
                                <w:bottom w:val="none" w:sz="0" w:space="0" w:color="auto"/>
                                <w:right w:val="none" w:sz="0" w:space="0" w:color="auto"/>
                              </w:divBdr>
                              <w:divsChild>
                                <w:div w:id="65612213">
                                  <w:marLeft w:val="0"/>
                                  <w:marRight w:val="0"/>
                                  <w:marTop w:val="0"/>
                                  <w:marBottom w:val="0"/>
                                  <w:divBdr>
                                    <w:top w:val="none" w:sz="0" w:space="0" w:color="auto"/>
                                    <w:left w:val="none" w:sz="0" w:space="0" w:color="auto"/>
                                    <w:bottom w:val="none" w:sz="0" w:space="0" w:color="auto"/>
                                    <w:right w:val="none" w:sz="0" w:space="0" w:color="auto"/>
                                  </w:divBdr>
                                  <w:divsChild>
                                    <w:div w:id="2082438343">
                                      <w:marLeft w:val="0"/>
                                      <w:marRight w:val="0"/>
                                      <w:marTop w:val="0"/>
                                      <w:marBottom w:val="0"/>
                                      <w:divBdr>
                                        <w:top w:val="none" w:sz="0" w:space="0" w:color="auto"/>
                                        <w:left w:val="none" w:sz="0" w:space="0" w:color="auto"/>
                                        <w:bottom w:val="none" w:sz="0" w:space="0" w:color="auto"/>
                                        <w:right w:val="none" w:sz="0" w:space="0" w:color="auto"/>
                                      </w:divBdr>
                                      <w:divsChild>
                                        <w:div w:id="417748500">
                                          <w:marLeft w:val="0"/>
                                          <w:marRight w:val="0"/>
                                          <w:marTop w:val="0"/>
                                          <w:marBottom w:val="0"/>
                                          <w:divBdr>
                                            <w:top w:val="none" w:sz="0" w:space="0" w:color="auto"/>
                                            <w:left w:val="none" w:sz="0" w:space="0" w:color="auto"/>
                                            <w:bottom w:val="none" w:sz="0" w:space="0" w:color="auto"/>
                                            <w:right w:val="none" w:sz="0" w:space="0" w:color="auto"/>
                                          </w:divBdr>
                                          <w:divsChild>
                                            <w:div w:id="1438477777">
                                              <w:marLeft w:val="0"/>
                                              <w:marRight w:val="0"/>
                                              <w:marTop w:val="0"/>
                                              <w:marBottom w:val="0"/>
                                              <w:divBdr>
                                                <w:top w:val="none" w:sz="0" w:space="0" w:color="auto"/>
                                                <w:left w:val="none" w:sz="0" w:space="0" w:color="auto"/>
                                                <w:bottom w:val="none" w:sz="0" w:space="0" w:color="auto"/>
                                                <w:right w:val="none" w:sz="0" w:space="0" w:color="auto"/>
                                              </w:divBdr>
                                            </w:div>
                                            <w:div w:id="406613807">
                                              <w:marLeft w:val="0"/>
                                              <w:marRight w:val="0"/>
                                              <w:marTop w:val="0"/>
                                              <w:marBottom w:val="0"/>
                                              <w:divBdr>
                                                <w:top w:val="none" w:sz="0" w:space="0" w:color="auto"/>
                                                <w:left w:val="none" w:sz="0" w:space="0" w:color="auto"/>
                                                <w:bottom w:val="none" w:sz="0" w:space="0" w:color="auto"/>
                                                <w:right w:val="none" w:sz="0" w:space="0" w:color="auto"/>
                                              </w:divBdr>
                                              <w:divsChild>
                                                <w:div w:id="1264267628">
                                                  <w:marLeft w:val="0"/>
                                                  <w:marRight w:val="0"/>
                                                  <w:marTop w:val="0"/>
                                                  <w:marBottom w:val="0"/>
                                                  <w:divBdr>
                                                    <w:top w:val="none" w:sz="0" w:space="0" w:color="auto"/>
                                                    <w:left w:val="none" w:sz="0" w:space="0" w:color="auto"/>
                                                    <w:bottom w:val="none" w:sz="0" w:space="0" w:color="auto"/>
                                                    <w:right w:val="none" w:sz="0" w:space="0" w:color="auto"/>
                                                  </w:divBdr>
                                                  <w:divsChild>
                                                    <w:div w:id="2517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635346">
                          <w:marLeft w:val="0"/>
                          <w:marRight w:val="0"/>
                          <w:marTop w:val="0"/>
                          <w:marBottom w:val="0"/>
                          <w:divBdr>
                            <w:top w:val="none" w:sz="0" w:space="0" w:color="auto"/>
                            <w:left w:val="none" w:sz="0" w:space="0" w:color="auto"/>
                            <w:bottom w:val="none" w:sz="0" w:space="0" w:color="auto"/>
                            <w:right w:val="none" w:sz="0" w:space="0" w:color="auto"/>
                          </w:divBdr>
                          <w:divsChild>
                            <w:div w:id="1795827140">
                              <w:marLeft w:val="0"/>
                              <w:marRight w:val="0"/>
                              <w:marTop w:val="0"/>
                              <w:marBottom w:val="0"/>
                              <w:divBdr>
                                <w:top w:val="none" w:sz="0" w:space="0" w:color="auto"/>
                                <w:left w:val="none" w:sz="0" w:space="0" w:color="auto"/>
                                <w:bottom w:val="none" w:sz="0" w:space="0" w:color="auto"/>
                                <w:right w:val="none" w:sz="0" w:space="0" w:color="auto"/>
                              </w:divBdr>
                              <w:divsChild>
                                <w:div w:id="513151894">
                                  <w:marLeft w:val="0"/>
                                  <w:marRight w:val="0"/>
                                  <w:marTop w:val="0"/>
                                  <w:marBottom w:val="0"/>
                                  <w:divBdr>
                                    <w:top w:val="none" w:sz="0" w:space="0" w:color="auto"/>
                                    <w:left w:val="none" w:sz="0" w:space="0" w:color="auto"/>
                                    <w:bottom w:val="none" w:sz="0" w:space="0" w:color="auto"/>
                                    <w:right w:val="none" w:sz="0" w:space="0" w:color="auto"/>
                                  </w:divBdr>
                                  <w:divsChild>
                                    <w:div w:id="19481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0240018">
          <w:marLeft w:val="0"/>
          <w:marRight w:val="0"/>
          <w:marTop w:val="0"/>
          <w:marBottom w:val="0"/>
          <w:divBdr>
            <w:top w:val="none" w:sz="0" w:space="0" w:color="auto"/>
            <w:left w:val="none" w:sz="0" w:space="0" w:color="auto"/>
            <w:bottom w:val="none" w:sz="0" w:space="0" w:color="auto"/>
            <w:right w:val="none" w:sz="0" w:space="0" w:color="auto"/>
          </w:divBdr>
          <w:divsChild>
            <w:div w:id="1305232225">
              <w:marLeft w:val="0"/>
              <w:marRight w:val="0"/>
              <w:marTop w:val="0"/>
              <w:marBottom w:val="0"/>
              <w:divBdr>
                <w:top w:val="none" w:sz="0" w:space="0" w:color="auto"/>
                <w:left w:val="none" w:sz="0" w:space="0" w:color="auto"/>
                <w:bottom w:val="none" w:sz="0" w:space="0" w:color="auto"/>
                <w:right w:val="none" w:sz="0" w:space="0" w:color="auto"/>
              </w:divBdr>
              <w:divsChild>
                <w:div w:id="1796092887">
                  <w:marLeft w:val="0"/>
                  <w:marRight w:val="0"/>
                  <w:marTop w:val="0"/>
                  <w:marBottom w:val="0"/>
                  <w:divBdr>
                    <w:top w:val="none" w:sz="0" w:space="0" w:color="auto"/>
                    <w:left w:val="none" w:sz="0" w:space="0" w:color="auto"/>
                    <w:bottom w:val="none" w:sz="0" w:space="0" w:color="auto"/>
                    <w:right w:val="none" w:sz="0" w:space="0" w:color="auto"/>
                  </w:divBdr>
                  <w:divsChild>
                    <w:div w:id="1435438217">
                      <w:marLeft w:val="0"/>
                      <w:marRight w:val="0"/>
                      <w:marTop w:val="0"/>
                      <w:marBottom w:val="0"/>
                      <w:divBdr>
                        <w:top w:val="none" w:sz="0" w:space="0" w:color="auto"/>
                        <w:left w:val="none" w:sz="0" w:space="0" w:color="auto"/>
                        <w:bottom w:val="none" w:sz="0" w:space="0" w:color="auto"/>
                        <w:right w:val="none" w:sz="0" w:space="0" w:color="auto"/>
                      </w:divBdr>
                      <w:divsChild>
                        <w:div w:id="56975342">
                          <w:marLeft w:val="0"/>
                          <w:marRight w:val="0"/>
                          <w:marTop w:val="0"/>
                          <w:marBottom w:val="0"/>
                          <w:divBdr>
                            <w:top w:val="none" w:sz="0" w:space="0" w:color="auto"/>
                            <w:left w:val="none" w:sz="0" w:space="0" w:color="auto"/>
                            <w:bottom w:val="none" w:sz="0" w:space="0" w:color="auto"/>
                            <w:right w:val="none" w:sz="0" w:space="0" w:color="auto"/>
                          </w:divBdr>
                          <w:divsChild>
                            <w:div w:id="2077435797">
                              <w:marLeft w:val="0"/>
                              <w:marRight w:val="0"/>
                              <w:marTop w:val="0"/>
                              <w:marBottom w:val="0"/>
                              <w:divBdr>
                                <w:top w:val="none" w:sz="0" w:space="0" w:color="auto"/>
                                <w:left w:val="none" w:sz="0" w:space="0" w:color="auto"/>
                                <w:bottom w:val="none" w:sz="0" w:space="0" w:color="auto"/>
                                <w:right w:val="none" w:sz="0" w:space="0" w:color="auto"/>
                              </w:divBdr>
                              <w:divsChild>
                                <w:div w:id="540047812">
                                  <w:marLeft w:val="0"/>
                                  <w:marRight w:val="0"/>
                                  <w:marTop w:val="0"/>
                                  <w:marBottom w:val="0"/>
                                  <w:divBdr>
                                    <w:top w:val="none" w:sz="0" w:space="0" w:color="auto"/>
                                    <w:left w:val="none" w:sz="0" w:space="0" w:color="auto"/>
                                    <w:bottom w:val="none" w:sz="0" w:space="0" w:color="auto"/>
                                    <w:right w:val="none" w:sz="0" w:space="0" w:color="auto"/>
                                  </w:divBdr>
                                  <w:divsChild>
                                    <w:div w:id="1543640443">
                                      <w:marLeft w:val="0"/>
                                      <w:marRight w:val="0"/>
                                      <w:marTop w:val="0"/>
                                      <w:marBottom w:val="0"/>
                                      <w:divBdr>
                                        <w:top w:val="none" w:sz="0" w:space="0" w:color="auto"/>
                                        <w:left w:val="none" w:sz="0" w:space="0" w:color="auto"/>
                                        <w:bottom w:val="none" w:sz="0" w:space="0" w:color="auto"/>
                                        <w:right w:val="none" w:sz="0" w:space="0" w:color="auto"/>
                                      </w:divBdr>
                                      <w:divsChild>
                                        <w:div w:id="26392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8645847">
          <w:marLeft w:val="0"/>
          <w:marRight w:val="0"/>
          <w:marTop w:val="0"/>
          <w:marBottom w:val="0"/>
          <w:divBdr>
            <w:top w:val="none" w:sz="0" w:space="0" w:color="auto"/>
            <w:left w:val="none" w:sz="0" w:space="0" w:color="auto"/>
            <w:bottom w:val="none" w:sz="0" w:space="0" w:color="auto"/>
            <w:right w:val="none" w:sz="0" w:space="0" w:color="auto"/>
          </w:divBdr>
          <w:divsChild>
            <w:div w:id="754788810">
              <w:marLeft w:val="0"/>
              <w:marRight w:val="0"/>
              <w:marTop w:val="0"/>
              <w:marBottom w:val="0"/>
              <w:divBdr>
                <w:top w:val="none" w:sz="0" w:space="0" w:color="auto"/>
                <w:left w:val="none" w:sz="0" w:space="0" w:color="auto"/>
                <w:bottom w:val="none" w:sz="0" w:space="0" w:color="auto"/>
                <w:right w:val="none" w:sz="0" w:space="0" w:color="auto"/>
              </w:divBdr>
              <w:divsChild>
                <w:div w:id="962153995">
                  <w:marLeft w:val="0"/>
                  <w:marRight w:val="0"/>
                  <w:marTop w:val="0"/>
                  <w:marBottom w:val="0"/>
                  <w:divBdr>
                    <w:top w:val="none" w:sz="0" w:space="0" w:color="auto"/>
                    <w:left w:val="none" w:sz="0" w:space="0" w:color="auto"/>
                    <w:bottom w:val="none" w:sz="0" w:space="0" w:color="auto"/>
                    <w:right w:val="none" w:sz="0" w:space="0" w:color="auto"/>
                  </w:divBdr>
                  <w:divsChild>
                    <w:div w:id="1499611325">
                      <w:marLeft w:val="0"/>
                      <w:marRight w:val="0"/>
                      <w:marTop w:val="0"/>
                      <w:marBottom w:val="0"/>
                      <w:divBdr>
                        <w:top w:val="none" w:sz="0" w:space="0" w:color="auto"/>
                        <w:left w:val="none" w:sz="0" w:space="0" w:color="auto"/>
                        <w:bottom w:val="none" w:sz="0" w:space="0" w:color="auto"/>
                        <w:right w:val="none" w:sz="0" w:space="0" w:color="auto"/>
                      </w:divBdr>
                      <w:divsChild>
                        <w:div w:id="686299293">
                          <w:marLeft w:val="0"/>
                          <w:marRight w:val="0"/>
                          <w:marTop w:val="0"/>
                          <w:marBottom w:val="0"/>
                          <w:divBdr>
                            <w:top w:val="none" w:sz="0" w:space="0" w:color="auto"/>
                            <w:left w:val="none" w:sz="0" w:space="0" w:color="auto"/>
                            <w:bottom w:val="none" w:sz="0" w:space="0" w:color="auto"/>
                            <w:right w:val="none" w:sz="0" w:space="0" w:color="auto"/>
                          </w:divBdr>
                          <w:divsChild>
                            <w:div w:id="2130124159">
                              <w:marLeft w:val="0"/>
                              <w:marRight w:val="0"/>
                              <w:marTop w:val="0"/>
                              <w:marBottom w:val="0"/>
                              <w:divBdr>
                                <w:top w:val="none" w:sz="0" w:space="0" w:color="auto"/>
                                <w:left w:val="none" w:sz="0" w:space="0" w:color="auto"/>
                                <w:bottom w:val="none" w:sz="0" w:space="0" w:color="auto"/>
                                <w:right w:val="none" w:sz="0" w:space="0" w:color="auto"/>
                              </w:divBdr>
                              <w:divsChild>
                                <w:div w:id="8157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027675">
                  <w:marLeft w:val="0"/>
                  <w:marRight w:val="0"/>
                  <w:marTop w:val="0"/>
                  <w:marBottom w:val="0"/>
                  <w:divBdr>
                    <w:top w:val="none" w:sz="0" w:space="0" w:color="auto"/>
                    <w:left w:val="none" w:sz="0" w:space="0" w:color="auto"/>
                    <w:bottom w:val="none" w:sz="0" w:space="0" w:color="auto"/>
                    <w:right w:val="none" w:sz="0" w:space="0" w:color="auto"/>
                  </w:divBdr>
                  <w:divsChild>
                    <w:div w:id="1473524043">
                      <w:marLeft w:val="0"/>
                      <w:marRight w:val="0"/>
                      <w:marTop w:val="0"/>
                      <w:marBottom w:val="0"/>
                      <w:divBdr>
                        <w:top w:val="none" w:sz="0" w:space="0" w:color="auto"/>
                        <w:left w:val="none" w:sz="0" w:space="0" w:color="auto"/>
                        <w:bottom w:val="none" w:sz="0" w:space="0" w:color="auto"/>
                        <w:right w:val="none" w:sz="0" w:space="0" w:color="auto"/>
                      </w:divBdr>
                      <w:divsChild>
                        <w:div w:id="806706081">
                          <w:marLeft w:val="0"/>
                          <w:marRight w:val="0"/>
                          <w:marTop w:val="0"/>
                          <w:marBottom w:val="0"/>
                          <w:divBdr>
                            <w:top w:val="none" w:sz="0" w:space="0" w:color="auto"/>
                            <w:left w:val="none" w:sz="0" w:space="0" w:color="auto"/>
                            <w:bottom w:val="none" w:sz="0" w:space="0" w:color="auto"/>
                            <w:right w:val="none" w:sz="0" w:space="0" w:color="auto"/>
                          </w:divBdr>
                          <w:divsChild>
                            <w:div w:id="1083838543">
                              <w:marLeft w:val="0"/>
                              <w:marRight w:val="0"/>
                              <w:marTop w:val="0"/>
                              <w:marBottom w:val="0"/>
                              <w:divBdr>
                                <w:top w:val="none" w:sz="0" w:space="0" w:color="auto"/>
                                <w:left w:val="none" w:sz="0" w:space="0" w:color="auto"/>
                                <w:bottom w:val="none" w:sz="0" w:space="0" w:color="auto"/>
                                <w:right w:val="none" w:sz="0" w:space="0" w:color="auto"/>
                              </w:divBdr>
                              <w:divsChild>
                                <w:div w:id="538738432">
                                  <w:marLeft w:val="0"/>
                                  <w:marRight w:val="0"/>
                                  <w:marTop w:val="0"/>
                                  <w:marBottom w:val="0"/>
                                  <w:divBdr>
                                    <w:top w:val="none" w:sz="0" w:space="0" w:color="auto"/>
                                    <w:left w:val="none" w:sz="0" w:space="0" w:color="auto"/>
                                    <w:bottom w:val="none" w:sz="0" w:space="0" w:color="auto"/>
                                    <w:right w:val="none" w:sz="0" w:space="0" w:color="auto"/>
                                  </w:divBdr>
                                  <w:divsChild>
                                    <w:div w:id="2472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882582">
                          <w:marLeft w:val="0"/>
                          <w:marRight w:val="0"/>
                          <w:marTop w:val="0"/>
                          <w:marBottom w:val="0"/>
                          <w:divBdr>
                            <w:top w:val="none" w:sz="0" w:space="0" w:color="auto"/>
                            <w:left w:val="none" w:sz="0" w:space="0" w:color="auto"/>
                            <w:bottom w:val="none" w:sz="0" w:space="0" w:color="auto"/>
                            <w:right w:val="none" w:sz="0" w:space="0" w:color="auto"/>
                          </w:divBdr>
                          <w:divsChild>
                            <w:div w:id="739987198">
                              <w:marLeft w:val="0"/>
                              <w:marRight w:val="0"/>
                              <w:marTop w:val="0"/>
                              <w:marBottom w:val="0"/>
                              <w:divBdr>
                                <w:top w:val="none" w:sz="0" w:space="0" w:color="auto"/>
                                <w:left w:val="none" w:sz="0" w:space="0" w:color="auto"/>
                                <w:bottom w:val="none" w:sz="0" w:space="0" w:color="auto"/>
                                <w:right w:val="none" w:sz="0" w:space="0" w:color="auto"/>
                              </w:divBdr>
                              <w:divsChild>
                                <w:div w:id="342823541">
                                  <w:marLeft w:val="0"/>
                                  <w:marRight w:val="0"/>
                                  <w:marTop w:val="0"/>
                                  <w:marBottom w:val="0"/>
                                  <w:divBdr>
                                    <w:top w:val="none" w:sz="0" w:space="0" w:color="auto"/>
                                    <w:left w:val="none" w:sz="0" w:space="0" w:color="auto"/>
                                    <w:bottom w:val="none" w:sz="0" w:space="0" w:color="auto"/>
                                    <w:right w:val="none" w:sz="0" w:space="0" w:color="auto"/>
                                  </w:divBdr>
                                  <w:divsChild>
                                    <w:div w:id="123917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1118597">
          <w:marLeft w:val="0"/>
          <w:marRight w:val="0"/>
          <w:marTop w:val="0"/>
          <w:marBottom w:val="0"/>
          <w:divBdr>
            <w:top w:val="none" w:sz="0" w:space="0" w:color="auto"/>
            <w:left w:val="none" w:sz="0" w:space="0" w:color="auto"/>
            <w:bottom w:val="none" w:sz="0" w:space="0" w:color="auto"/>
            <w:right w:val="none" w:sz="0" w:space="0" w:color="auto"/>
          </w:divBdr>
          <w:divsChild>
            <w:div w:id="1524591930">
              <w:marLeft w:val="0"/>
              <w:marRight w:val="0"/>
              <w:marTop w:val="0"/>
              <w:marBottom w:val="0"/>
              <w:divBdr>
                <w:top w:val="none" w:sz="0" w:space="0" w:color="auto"/>
                <w:left w:val="none" w:sz="0" w:space="0" w:color="auto"/>
                <w:bottom w:val="none" w:sz="0" w:space="0" w:color="auto"/>
                <w:right w:val="none" w:sz="0" w:space="0" w:color="auto"/>
              </w:divBdr>
              <w:divsChild>
                <w:div w:id="1496335087">
                  <w:marLeft w:val="0"/>
                  <w:marRight w:val="0"/>
                  <w:marTop w:val="0"/>
                  <w:marBottom w:val="0"/>
                  <w:divBdr>
                    <w:top w:val="none" w:sz="0" w:space="0" w:color="auto"/>
                    <w:left w:val="none" w:sz="0" w:space="0" w:color="auto"/>
                    <w:bottom w:val="none" w:sz="0" w:space="0" w:color="auto"/>
                    <w:right w:val="none" w:sz="0" w:space="0" w:color="auto"/>
                  </w:divBdr>
                  <w:divsChild>
                    <w:div w:id="200172156">
                      <w:marLeft w:val="0"/>
                      <w:marRight w:val="0"/>
                      <w:marTop w:val="0"/>
                      <w:marBottom w:val="0"/>
                      <w:divBdr>
                        <w:top w:val="none" w:sz="0" w:space="0" w:color="auto"/>
                        <w:left w:val="none" w:sz="0" w:space="0" w:color="auto"/>
                        <w:bottom w:val="none" w:sz="0" w:space="0" w:color="auto"/>
                        <w:right w:val="none" w:sz="0" w:space="0" w:color="auto"/>
                      </w:divBdr>
                      <w:divsChild>
                        <w:div w:id="1200583074">
                          <w:marLeft w:val="0"/>
                          <w:marRight w:val="0"/>
                          <w:marTop w:val="0"/>
                          <w:marBottom w:val="0"/>
                          <w:divBdr>
                            <w:top w:val="none" w:sz="0" w:space="0" w:color="auto"/>
                            <w:left w:val="none" w:sz="0" w:space="0" w:color="auto"/>
                            <w:bottom w:val="none" w:sz="0" w:space="0" w:color="auto"/>
                            <w:right w:val="none" w:sz="0" w:space="0" w:color="auto"/>
                          </w:divBdr>
                          <w:divsChild>
                            <w:div w:id="238291697">
                              <w:marLeft w:val="0"/>
                              <w:marRight w:val="0"/>
                              <w:marTop w:val="0"/>
                              <w:marBottom w:val="0"/>
                              <w:divBdr>
                                <w:top w:val="none" w:sz="0" w:space="0" w:color="auto"/>
                                <w:left w:val="none" w:sz="0" w:space="0" w:color="auto"/>
                                <w:bottom w:val="none" w:sz="0" w:space="0" w:color="auto"/>
                                <w:right w:val="none" w:sz="0" w:space="0" w:color="auto"/>
                              </w:divBdr>
                              <w:divsChild>
                                <w:div w:id="644238075">
                                  <w:marLeft w:val="0"/>
                                  <w:marRight w:val="0"/>
                                  <w:marTop w:val="0"/>
                                  <w:marBottom w:val="0"/>
                                  <w:divBdr>
                                    <w:top w:val="none" w:sz="0" w:space="0" w:color="auto"/>
                                    <w:left w:val="none" w:sz="0" w:space="0" w:color="auto"/>
                                    <w:bottom w:val="none" w:sz="0" w:space="0" w:color="auto"/>
                                    <w:right w:val="none" w:sz="0" w:space="0" w:color="auto"/>
                                  </w:divBdr>
                                  <w:divsChild>
                                    <w:div w:id="1046374004">
                                      <w:marLeft w:val="0"/>
                                      <w:marRight w:val="0"/>
                                      <w:marTop w:val="0"/>
                                      <w:marBottom w:val="0"/>
                                      <w:divBdr>
                                        <w:top w:val="none" w:sz="0" w:space="0" w:color="auto"/>
                                        <w:left w:val="none" w:sz="0" w:space="0" w:color="auto"/>
                                        <w:bottom w:val="none" w:sz="0" w:space="0" w:color="auto"/>
                                        <w:right w:val="none" w:sz="0" w:space="0" w:color="auto"/>
                                      </w:divBdr>
                                      <w:divsChild>
                                        <w:div w:id="12453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285213">
          <w:marLeft w:val="0"/>
          <w:marRight w:val="0"/>
          <w:marTop w:val="0"/>
          <w:marBottom w:val="0"/>
          <w:divBdr>
            <w:top w:val="none" w:sz="0" w:space="0" w:color="auto"/>
            <w:left w:val="none" w:sz="0" w:space="0" w:color="auto"/>
            <w:bottom w:val="none" w:sz="0" w:space="0" w:color="auto"/>
            <w:right w:val="none" w:sz="0" w:space="0" w:color="auto"/>
          </w:divBdr>
          <w:divsChild>
            <w:div w:id="544104467">
              <w:marLeft w:val="0"/>
              <w:marRight w:val="0"/>
              <w:marTop w:val="0"/>
              <w:marBottom w:val="0"/>
              <w:divBdr>
                <w:top w:val="none" w:sz="0" w:space="0" w:color="auto"/>
                <w:left w:val="none" w:sz="0" w:space="0" w:color="auto"/>
                <w:bottom w:val="none" w:sz="0" w:space="0" w:color="auto"/>
                <w:right w:val="none" w:sz="0" w:space="0" w:color="auto"/>
              </w:divBdr>
              <w:divsChild>
                <w:div w:id="1954168842">
                  <w:marLeft w:val="0"/>
                  <w:marRight w:val="0"/>
                  <w:marTop w:val="0"/>
                  <w:marBottom w:val="0"/>
                  <w:divBdr>
                    <w:top w:val="none" w:sz="0" w:space="0" w:color="auto"/>
                    <w:left w:val="none" w:sz="0" w:space="0" w:color="auto"/>
                    <w:bottom w:val="none" w:sz="0" w:space="0" w:color="auto"/>
                    <w:right w:val="none" w:sz="0" w:space="0" w:color="auto"/>
                  </w:divBdr>
                  <w:divsChild>
                    <w:div w:id="1428304342">
                      <w:marLeft w:val="0"/>
                      <w:marRight w:val="0"/>
                      <w:marTop w:val="0"/>
                      <w:marBottom w:val="0"/>
                      <w:divBdr>
                        <w:top w:val="none" w:sz="0" w:space="0" w:color="auto"/>
                        <w:left w:val="none" w:sz="0" w:space="0" w:color="auto"/>
                        <w:bottom w:val="none" w:sz="0" w:space="0" w:color="auto"/>
                        <w:right w:val="none" w:sz="0" w:space="0" w:color="auto"/>
                      </w:divBdr>
                      <w:divsChild>
                        <w:div w:id="595594313">
                          <w:marLeft w:val="0"/>
                          <w:marRight w:val="0"/>
                          <w:marTop w:val="0"/>
                          <w:marBottom w:val="0"/>
                          <w:divBdr>
                            <w:top w:val="none" w:sz="0" w:space="0" w:color="auto"/>
                            <w:left w:val="none" w:sz="0" w:space="0" w:color="auto"/>
                            <w:bottom w:val="none" w:sz="0" w:space="0" w:color="auto"/>
                            <w:right w:val="none" w:sz="0" w:space="0" w:color="auto"/>
                          </w:divBdr>
                          <w:divsChild>
                            <w:div w:id="112067098">
                              <w:marLeft w:val="0"/>
                              <w:marRight w:val="0"/>
                              <w:marTop w:val="0"/>
                              <w:marBottom w:val="0"/>
                              <w:divBdr>
                                <w:top w:val="none" w:sz="0" w:space="0" w:color="auto"/>
                                <w:left w:val="none" w:sz="0" w:space="0" w:color="auto"/>
                                <w:bottom w:val="none" w:sz="0" w:space="0" w:color="auto"/>
                                <w:right w:val="none" w:sz="0" w:space="0" w:color="auto"/>
                              </w:divBdr>
                              <w:divsChild>
                                <w:div w:id="9909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63073">
                  <w:marLeft w:val="0"/>
                  <w:marRight w:val="0"/>
                  <w:marTop w:val="0"/>
                  <w:marBottom w:val="0"/>
                  <w:divBdr>
                    <w:top w:val="none" w:sz="0" w:space="0" w:color="auto"/>
                    <w:left w:val="none" w:sz="0" w:space="0" w:color="auto"/>
                    <w:bottom w:val="none" w:sz="0" w:space="0" w:color="auto"/>
                    <w:right w:val="none" w:sz="0" w:space="0" w:color="auto"/>
                  </w:divBdr>
                  <w:divsChild>
                    <w:div w:id="2054689790">
                      <w:marLeft w:val="0"/>
                      <w:marRight w:val="0"/>
                      <w:marTop w:val="0"/>
                      <w:marBottom w:val="0"/>
                      <w:divBdr>
                        <w:top w:val="none" w:sz="0" w:space="0" w:color="auto"/>
                        <w:left w:val="none" w:sz="0" w:space="0" w:color="auto"/>
                        <w:bottom w:val="none" w:sz="0" w:space="0" w:color="auto"/>
                        <w:right w:val="none" w:sz="0" w:space="0" w:color="auto"/>
                      </w:divBdr>
                      <w:divsChild>
                        <w:div w:id="412162371">
                          <w:marLeft w:val="0"/>
                          <w:marRight w:val="0"/>
                          <w:marTop w:val="0"/>
                          <w:marBottom w:val="0"/>
                          <w:divBdr>
                            <w:top w:val="none" w:sz="0" w:space="0" w:color="auto"/>
                            <w:left w:val="none" w:sz="0" w:space="0" w:color="auto"/>
                            <w:bottom w:val="none" w:sz="0" w:space="0" w:color="auto"/>
                            <w:right w:val="none" w:sz="0" w:space="0" w:color="auto"/>
                          </w:divBdr>
                          <w:divsChild>
                            <w:div w:id="1429109749">
                              <w:marLeft w:val="0"/>
                              <w:marRight w:val="0"/>
                              <w:marTop w:val="0"/>
                              <w:marBottom w:val="0"/>
                              <w:divBdr>
                                <w:top w:val="none" w:sz="0" w:space="0" w:color="auto"/>
                                <w:left w:val="none" w:sz="0" w:space="0" w:color="auto"/>
                                <w:bottom w:val="none" w:sz="0" w:space="0" w:color="auto"/>
                                <w:right w:val="none" w:sz="0" w:space="0" w:color="auto"/>
                              </w:divBdr>
                              <w:divsChild>
                                <w:div w:id="1909537862">
                                  <w:marLeft w:val="0"/>
                                  <w:marRight w:val="0"/>
                                  <w:marTop w:val="0"/>
                                  <w:marBottom w:val="0"/>
                                  <w:divBdr>
                                    <w:top w:val="none" w:sz="0" w:space="0" w:color="auto"/>
                                    <w:left w:val="none" w:sz="0" w:space="0" w:color="auto"/>
                                    <w:bottom w:val="none" w:sz="0" w:space="0" w:color="auto"/>
                                    <w:right w:val="none" w:sz="0" w:space="0" w:color="auto"/>
                                  </w:divBdr>
                                  <w:divsChild>
                                    <w:div w:id="1883667361">
                                      <w:marLeft w:val="0"/>
                                      <w:marRight w:val="0"/>
                                      <w:marTop w:val="0"/>
                                      <w:marBottom w:val="0"/>
                                      <w:divBdr>
                                        <w:top w:val="none" w:sz="0" w:space="0" w:color="auto"/>
                                        <w:left w:val="none" w:sz="0" w:space="0" w:color="auto"/>
                                        <w:bottom w:val="none" w:sz="0" w:space="0" w:color="auto"/>
                                        <w:right w:val="none" w:sz="0" w:space="0" w:color="auto"/>
                                      </w:divBdr>
                                      <w:divsChild>
                                        <w:div w:id="507257136">
                                          <w:marLeft w:val="0"/>
                                          <w:marRight w:val="0"/>
                                          <w:marTop w:val="0"/>
                                          <w:marBottom w:val="0"/>
                                          <w:divBdr>
                                            <w:top w:val="none" w:sz="0" w:space="0" w:color="auto"/>
                                            <w:left w:val="none" w:sz="0" w:space="0" w:color="auto"/>
                                            <w:bottom w:val="none" w:sz="0" w:space="0" w:color="auto"/>
                                            <w:right w:val="none" w:sz="0" w:space="0" w:color="auto"/>
                                          </w:divBdr>
                                          <w:divsChild>
                                            <w:div w:id="1372069238">
                                              <w:marLeft w:val="0"/>
                                              <w:marRight w:val="0"/>
                                              <w:marTop w:val="0"/>
                                              <w:marBottom w:val="0"/>
                                              <w:divBdr>
                                                <w:top w:val="none" w:sz="0" w:space="0" w:color="auto"/>
                                                <w:left w:val="none" w:sz="0" w:space="0" w:color="auto"/>
                                                <w:bottom w:val="none" w:sz="0" w:space="0" w:color="auto"/>
                                                <w:right w:val="none" w:sz="0" w:space="0" w:color="auto"/>
                                              </w:divBdr>
                                            </w:div>
                                            <w:div w:id="1917129340">
                                              <w:marLeft w:val="0"/>
                                              <w:marRight w:val="0"/>
                                              <w:marTop w:val="0"/>
                                              <w:marBottom w:val="0"/>
                                              <w:divBdr>
                                                <w:top w:val="none" w:sz="0" w:space="0" w:color="auto"/>
                                                <w:left w:val="none" w:sz="0" w:space="0" w:color="auto"/>
                                                <w:bottom w:val="none" w:sz="0" w:space="0" w:color="auto"/>
                                                <w:right w:val="none" w:sz="0" w:space="0" w:color="auto"/>
                                              </w:divBdr>
                                              <w:divsChild>
                                                <w:div w:id="27150060">
                                                  <w:marLeft w:val="0"/>
                                                  <w:marRight w:val="0"/>
                                                  <w:marTop w:val="0"/>
                                                  <w:marBottom w:val="0"/>
                                                  <w:divBdr>
                                                    <w:top w:val="none" w:sz="0" w:space="0" w:color="auto"/>
                                                    <w:left w:val="none" w:sz="0" w:space="0" w:color="auto"/>
                                                    <w:bottom w:val="none" w:sz="0" w:space="0" w:color="auto"/>
                                                    <w:right w:val="none" w:sz="0" w:space="0" w:color="auto"/>
                                                  </w:divBdr>
                                                  <w:divsChild>
                                                    <w:div w:id="14635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0977829">
                          <w:marLeft w:val="0"/>
                          <w:marRight w:val="0"/>
                          <w:marTop w:val="0"/>
                          <w:marBottom w:val="0"/>
                          <w:divBdr>
                            <w:top w:val="none" w:sz="0" w:space="0" w:color="auto"/>
                            <w:left w:val="none" w:sz="0" w:space="0" w:color="auto"/>
                            <w:bottom w:val="none" w:sz="0" w:space="0" w:color="auto"/>
                            <w:right w:val="none" w:sz="0" w:space="0" w:color="auto"/>
                          </w:divBdr>
                          <w:divsChild>
                            <w:div w:id="1641109923">
                              <w:marLeft w:val="0"/>
                              <w:marRight w:val="0"/>
                              <w:marTop w:val="0"/>
                              <w:marBottom w:val="0"/>
                              <w:divBdr>
                                <w:top w:val="none" w:sz="0" w:space="0" w:color="auto"/>
                                <w:left w:val="none" w:sz="0" w:space="0" w:color="auto"/>
                                <w:bottom w:val="none" w:sz="0" w:space="0" w:color="auto"/>
                                <w:right w:val="none" w:sz="0" w:space="0" w:color="auto"/>
                              </w:divBdr>
                              <w:divsChild>
                                <w:div w:id="1582257197">
                                  <w:marLeft w:val="0"/>
                                  <w:marRight w:val="0"/>
                                  <w:marTop w:val="0"/>
                                  <w:marBottom w:val="0"/>
                                  <w:divBdr>
                                    <w:top w:val="none" w:sz="0" w:space="0" w:color="auto"/>
                                    <w:left w:val="none" w:sz="0" w:space="0" w:color="auto"/>
                                    <w:bottom w:val="none" w:sz="0" w:space="0" w:color="auto"/>
                                    <w:right w:val="none" w:sz="0" w:space="0" w:color="auto"/>
                                  </w:divBdr>
                                  <w:divsChild>
                                    <w:div w:id="7082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3228541">
          <w:marLeft w:val="0"/>
          <w:marRight w:val="0"/>
          <w:marTop w:val="0"/>
          <w:marBottom w:val="0"/>
          <w:divBdr>
            <w:top w:val="none" w:sz="0" w:space="0" w:color="auto"/>
            <w:left w:val="none" w:sz="0" w:space="0" w:color="auto"/>
            <w:bottom w:val="none" w:sz="0" w:space="0" w:color="auto"/>
            <w:right w:val="none" w:sz="0" w:space="0" w:color="auto"/>
          </w:divBdr>
          <w:divsChild>
            <w:div w:id="141041385">
              <w:marLeft w:val="0"/>
              <w:marRight w:val="0"/>
              <w:marTop w:val="0"/>
              <w:marBottom w:val="0"/>
              <w:divBdr>
                <w:top w:val="none" w:sz="0" w:space="0" w:color="auto"/>
                <w:left w:val="none" w:sz="0" w:space="0" w:color="auto"/>
                <w:bottom w:val="none" w:sz="0" w:space="0" w:color="auto"/>
                <w:right w:val="none" w:sz="0" w:space="0" w:color="auto"/>
              </w:divBdr>
              <w:divsChild>
                <w:div w:id="23144037">
                  <w:marLeft w:val="0"/>
                  <w:marRight w:val="0"/>
                  <w:marTop w:val="0"/>
                  <w:marBottom w:val="0"/>
                  <w:divBdr>
                    <w:top w:val="none" w:sz="0" w:space="0" w:color="auto"/>
                    <w:left w:val="none" w:sz="0" w:space="0" w:color="auto"/>
                    <w:bottom w:val="none" w:sz="0" w:space="0" w:color="auto"/>
                    <w:right w:val="none" w:sz="0" w:space="0" w:color="auto"/>
                  </w:divBdr>
                  <w:divsChild>
                    <w:div w:id="1049451376">
                      <w:marLeft w:val="0"/>
                      <w:marRight w:val="0"/>
                      <w:marTop w:val="0"/>
                      <w:marBottom w:val="0"/>
                      <w:divBdr>
                        <w:top w:val="none" w:sz="0" w:space="0" w:color="auto"/>
                        <w:left w:val="none" w:sz="0" w:space="0" w:color="auto"/>
                        <w:bottom w:val="none" w:sz="0" w:space="0" w:color="auto"/>
                        <w:right w:val="none" w:sz="0" w:space="0" w:color="auto"/>
                      </w:divBdr>
                      <w:divsChild>
                        <w:div w:id="1099836804">
                          <w:marLeft w:val="0"/>
                          <w:marRight w:val="0"/>
                          <w:marTop w:val="0"/>
                          <w:marBottom w:val="0"/>
                          <w:divBdr>
                            <w:top w:val="none" w:sz="0" w:space="0" w:color="auto"/>
                            <w:left w:val="none" w:sz="0" w:space="0" w:color="auto"/>
                            <w:bottom w:val="none" w:sz="0" w:space="0" w:color="auto"/>
                            <w:right w:val="none" w:sz="0" w:space="0" w:color="auto"/>
                          </w:divBdr>
                          <w:divsChild>
                            <w:div w:id="25297131">
                              <w:marLeft w:val="0"/>
                              <w:marRight w:val="0"/>
                              <w:marTop w:val="0"/>
                              <w:marBottom w:val="0"/>
                              <w:divBdr>
                                <w:top w:val="none" w:sz="0" w:space="0" w:color="auto"/>
                                <w:left w:val="none" w:sz="0" w:space="0" w:color="auto"/>
                                <w:bottom w:val="none" w:sz="0" w:space="0" w:color="auto"/>
                                <w:right w:val="none" w:sz="0" w:space="0" w:color="auto"/>
                              </w:divBdr>
                              <w:divsChild>
                                <w:div w:id="583564770">
                                  <w:marLeft w:val="0"/>
                                  <w:marRight w:val="0"/>
                                  <w:marTop w:val="0"/>
                                  <w:marBottom w:val="0"/>
                                  <w:divBdr>
                                    <w:top w:val="none" w:sz="0" w:space="0" w:color="auto"/>
                                    <w:left w:val="none" w:sz="0" w:space="0" w:color="auto"/>
                                    <w:bottom w:val="none" w:sz="0" w:space="0" w:color="auto"/>
                                    <w:right w:val="none" w:sz="0" w:space="0" w:color="auto"/>
                                  </w:divBdr>
                                  <w:divsChild>
                                    <w:div w:id="1239286748">
                                      <w:marLeft w:val="0"/>
                                      <w:marRight w:val="0"/>
                                      <w:marTop w:val="0"/>
                                      <w:marBottom w:val="0"/>
                                      <w:divBdr>
                                        <w:top w:val="none" w:sz="0" w:space="0" w:color="auto"/>
                                        <w:left w:val="none" w:sz="0" w:space="0" w:color="auto"/>
                                        <w:bottom w:val="none" w:sz="0" w:space="0" w:color="auto"/>
                                        <w:right w:val="none" w:sz="0" w:space="0" w:color="auto"/>
                                      </w:divBdr>
                                      <w:divsChild>
                                        <w:div w:id="203236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4122355">
          <w:marLeft w:val="0"/>
          <w:marRight w:val="0"/>
          <w:marTop w:val="0"/>
          <w:marBottom w:val="0"/>
          <w:divBdr>
            <w:top w:val="none" w:sz="0" w:space="0" w:color="auto"/>
            <w:left w:val="none" w:sz="0" w:space="0" w:color="auto"/>
            <w:bottom w:val="none" w:sz="0" w:space="0" w:color="auto"/>
            <w:right w:val="none" w:sz="0" w:space="0" w:color="auto"/>
          </w:divBdr>
          <w:divsChild>
            <w:div w:id="912664547">
              <w:marLeft w:val="0"/>
              <w:marRight w:val="0"/>
              <w:marTop w:val="0"/>
              <w:marBottom w:val="0"/>
              <w:divBdr>
                <w:top w:val="none" w:sz="0" w:space="0" w:color="auto"/>
                <w:left w:val="none" w:sz="0" w:space="0" w:color="auto"/>
                <w:bottom w:val="none" w:sz="0" w:space="0" w:color="auto"/>
                <w:right w:val="none" w:sz="0" w:space="0" w:color="auto"/>
              </w:divBdr>
              <w:divsChild>
                <w:div w:id="1034620311">
                  <w:marLeft w:val="0"/>
                  <w:marRight w:val="0"/>
                  <w:marTop w:val="0"/>
                  <w:marBottom w:val="0"/>
                  <w:divBdr>
                    <w:top w:val="none" w:sz="0" w:space="0" w:color="auto"/>
                    <w:left w:val="none" w:sz="0" w:space="0" w:color="auto"/>
                    <w:bottom w:val="none" w:sz="0" w:space="0" w:color="auto"/>
                    <w:right w:val="none" w:sz="0" w:space="0" w:color="auto"/>
                  </w:divBdr>
                  <w:divsChild>
                    <w:div w:id="247888806">
                      <w:marLeft w:val="0"/>
                      <w:marRight w:val="0"/>
                      <w:marTop w:val="0"/>
                      <w:marBottom w:val="0"/>
                      <w:divBdr>
                        <w:top w:val="none" w:sz="0" w:space="0" w:color="auto"/>
                        <w:left w:val="none" w:sz="0" w:space="0" w:color="auto"/>
                        <w:bottom w:val="none" w:sz="0" w:space="0" w:color="auto"/>
                        <w:right w:val="none" w:sz="0" w:space="0" w:color="auto"/>
                      </w:divBdr>
                      <w:divsChild>
                        <w:div w:id="65884092">
                          <w:marLeft w:val="0"/>
                          <w:marRight w:val="0"/>
                          <w:marTop w:val="0"/>
                          <w:marBottom w:val="0"/>
                          <w:divBdr>
                            <w:top w:val="none" w:sz="0" w:space="0" w:color="auto"/>
                            <w:left w:val="none" w:sz="0" w:space="0" w:color="auto"/>
                            <w:bottom w:val="none" w:sz="0" w:space="0" w:color="auto"/>
                            <w:right w:val="none" w:sz="0" w:space="0" w:color="auto"/>
                          </w:divBdr>
                          <w:divsChild>
                            <w:div w:id="2085754842">
                              <w:marLeft w:val="0"/>
                              <w:marRight w:val="0"/>
                              <w:marTop w:val="0"/>
                              <w:marBottom w:val="0"/>
                              <w:divBdr>
                                <w:top w:val="none" w:sz="0" w:space="0" w:color="auto"/>
                                <w:left w:val="none" w:sz="0" w:space="0" w:color="auto"/>
                                <w:bottom w:val="none" w:sz="0" w:space="0" w:color="auto"/>
                                <w:right w:val="none" w:sz="0" w:space="0" w:color="auto"/>
                              </w:divBdr>
                              <w:divsChild>
                                <w:div w:id="453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637748">
                  <w:marLeft w:val="0"/>
                  <w:marRight w:val="0"/>
                  <w:marTop w:val="0"/>
                  <w:marBottom w:val="0"/>
                  <w:divBdr>
                    <w:top w:val="none" w:sz="0" w:space="0" w:color="auto"/>
                    <w:left w:val="none" w:sz="0" w:space="0" w:color="auto"/>
                    <w:bottom w:val="none" w:sz="0" w:space="0" w:color="auto"/>
                    <w:right w:val="none" w:sz="0" w:space="0" w:color="auto"/>
                  </w:divBdr>
                  <w:divsChild>
                    <w:div w:id="1365715957">
                      <w:marLeft w:val="0"/>
                      <w:marRight w:val="0"/>
                      <w:marTop w:val="0"/>
                      <w:marBottom w:val="0"/>
                      <w:divBdr>
                        <w:top w:val="none" w:sz="0" w:space="0" w:color="auto"/>
                        <w:left w:val="none" w:sz="0" w:space="0" w:color="auto"/>
                        <w:bottom w:val="none" w:sz="0" w:space="0" w:color="auto"/>
                        <w:right w:val="none" w:sz="0" w:space="0" w:color="auto"/>
                      </w:divBdr>
                      <w:divsChild>
                        <w:div w:id="1716075421">
                          <w:marLeft w:val="0"/>
                          <w:marRight w:val="0"/>
                          <w:marTop w:val="0"/>
                          <w:marBottom w:val="0"/>
                          <w:divBdr>
                            <w:top w:val="none" w:sz="0" w:space="0" w:color="auto"/>
                            <w:left w:val="none" w:sz="0" w:space="0" w:color="auto"/>
                            <w:bottom w:val="none" w:sz="0" w:space="0" w:color="auto"/>
                            <w:right w:val="none" w:sz="0" w:space="0" w:color="auto"/>
                          </w:divBdr>
                          <w:divsChild>
                            <w:div w:id="787047821">
                              <w:marLeft w:val="0"/>
                              <w:marRight w:val="0"/>
                              <w:marTop w:val="0"/>
                              <w:marBottom w:val="0"/>
                              <w:divBdr>
                                <w:top w:val="none" w:sz="0" w:space="0" w:color="auto"/>
                                <w:left w:val="none" w:sz="0" w:space="0" w:color="auto"/>
                                <w:bottom w:val="none" w:sz="0" w:space="0" w:color="auto"/>
                                <w:right w:val="none" w:sz="0" w:space="0" w:color="auto"/>
                              </w:divBdr>
                              <w:divsChild>
                                <w:div w:id="630477054">
                                  <w:marLeft w:val="0"/>
                                  <w:marRight w:val="0"/>
                                  <w:marTop w:val="0"/>
                                  <w:marBottom w:val="0"/>
                                  <w:divBdr>
                                    <w:top w:val="none" w:sz="0" w:space="0" w:color="auto"/>
                                    <w:left w:val="none" w:sz="0" w:space="0" w:color="auto"/>
                                    <w:bottom w:val="none" w:sz="0" w:space="0" w:color="auto"/>
                                    <w:right w:val="none" w:sz="0" w:space="0" w:color="auto"/>
                                  </w:divBdr>
                                  <w:divsChild>
                                    <w:div w:id="67615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321249">
                          <w:marLeft w:val="0"/>
                          <w:marRight w:val="0"/>
                          <w:marTop w:val="0"/>
                          <w:marBottom w:val="0"/>
                          <w:divBdr>
                            <w:top w:val="none" w:sz="0" w:space="0" w:color="auto"/>
                            <w:left w:val="none" w:sz="0" w:space="0" w:color="auto"/>
                            <w:bottom w:val="none" w:sz="0" w:space="0" w:color="auto"/>
                            <w:right w:val="none" w:sz="0" w:space="0" w:color="auto"/>
                          </w:divBdr>
                          <w:divsChild>
                            <w:div w:id="2060595241">
                              <w:marLeft w:val="0"/>
                              <w:marRight w:val="0"/>
                              <w:marTop w:val="0"/>
                              <w:marBottom w:val="0"/>
                              <w:divBdr>
                                <w:top w:val="none" w:sz="0" w:space="0" w:color="auto"/>
                                <w:left w:val="none" w:sz="0" w:space="0" w:color="auto"/>
                                <w:bottom w:val="none" w:sz="0" w:space="0" w:color="auto"/>
                                <w:right w:val="none" w:sz="0" w:space="0" w:color="auto"/>
                              </w:divBdr>
                              <w:divsChild>
                                <w:div w:id="1631129544">
                                  <w:marLeft w:val="0"/>
                                  <w:marRight w:val="0"/>
                                  <w:marTop w:val="0"/>
                                  <w:marBottom w:val="0"/>
                                  <w:divBdr>
                                    <w:top w:val="none" w:sz="0" w:space="0" w:color="auto"/>
                                    <w:left w:val="none" w:sz="0" w:space="0" w:color="auto"/>
                                    <w:bottom w:val="none" w:sz="0" w:space="0" w:color="auto"/>
                                    <w:right w:val="none" w:sz="0" w:space="0" w:color="auto"/>
                                  </w:divBdr>
                                  <w:divsChild>
                                    <w:div w:id="211998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1639208">
          <w:marLeft w:val="0"/>
          <w:marRight w:val="0"/>
          <w:marTop w:val="0"/>
          <w:marBottom w:val="0"/>
          <w:divBdr>
            <w:top w:val="none" w:sz="0" w:space="0" w:color="auto"/>
            <w:left w:val="none" w:sz="0" w:space="0" w:color="auto"/>
            <w:bottom w:val="none" w:sz="0" w:space="0" w:color="auto"/>
            <w:right w:val="none" w:sz="0" w:space="0" w:color="auto"/>
          </w:divBdr>
          <w:divsChild>
            <w:div w:id="1550844480">
              <w:marLeft w:val="0"/>
              <w:marRight w:val="0"/>
              <w:marTop w:val="0"/>
              <w:marBottom w:val="0"/>
              <w:divBdr>
                <w:top w:val="none" w:sz="0" w:space="0" w:color="auto"/>
                <w:left w:val="none" w:sz="0" w:space="0" w:color="auto"/>
                <w:bottom w:val="none" w:sz="0" w:space="0" w:color="auto"/>
                <w:right w:val="none" w:sz="0" w:space="0" w:color="auto"/>
              </w:divBdr>
              <w:divsChild>
                <w:div w:id="748162101">
                  <w:marLeft w:val="0"/>
                  <w:marRight w:val="0"/>
                  <w:marTop w:val="0"/>
                  <w:marBottom w:val="0"/>
                  <w:divBdr>
                    <w:top w:val="none" w:sz="0" w:space="0" w:color="auto"/>
                    <w:left w:val="none" w:sz="0" w:space="0" w:color="auto"/>
                    <w:bottom w:val="none" w:sz="0" w:space="0" w:color="auto"/>
                    <w:right w:val="none" w:sz="0" w:space="0" w:color="auto"/>
                  </w:divBdr>
                  <w:divsChild>
                    <w:div w:id="459299741">
                      <w:marLeft w:val="0"/>
                      <w:marRight w:val="0"/>
                      <w:marTop w:val="0"/>
                      <w:marBottom w:val="0"/>
                      <w:divBdr>
                        <w:top w:val="none" w:sz="0" w:space="0" w:color="auto"/>
                        <w:left w:val="none" w:sz="0" w:space="0" w:color="auto"/>
                        <w:bottom w:val="none" w:sz="0" w:space="0" w:color="auto"/>
                        <w:right w:val="none" w:sz="0" w:space="0" w:color="auto"/>
                      </w:divBdr>
                      <w:divsChild>
                        <w:div w:id="147937494">
                          <w:marLeft w:val="0"/>
                          <w:marRight w:val="0"/>
                          <w:marTop w:val="0"/>
                          <w:marBottom w:val="0"/>
                          <w:divBdr>
                            <w:top w:val="none" w:sz="0" w:space="0" w:color="auto"/>
                            <w:left w:val="none" w:sz="0" w:space="0" w:color="auto"/>
                            <w:bottom w:val="none" w:sz="0" w:space="0" w:color="auto"/>
                            <w:right w:val="none" w:sz="0" w:space="0" w:color="auto"/>
                          </w:divBdr>
                          <w:divsChild>
                            <w:div w:id="304087230">
                              <w:marLeft w:val="0"/>
                              <w:marRight w:val="0"/>
                              <w:marTop w:val="0"/>
                              <w:marBottom w:val="0"/>
                              <w:divBdr>
                                <w:top w:val="none" w:sz="0" w:space="0" w:color="auto"/>
                                <w:left w:val="none" w:sz="0" w:space="0" w:color="auto"/>
                                <w:bottom w:val="none" w:sz="0" w:space="0" w:color="auto"/>
                                <w:right w:val="none" w:sz="0" w:space="0" w:color="auto"/>
                              </w:divBdr>
                              <w:divsChild>
                                <w:div w:id="20665400">
                                  <w:marLeft w:val="0"/>
                                  <w:marRight w:val="0"/>
                                  <w:marTop w:val="0"/>
                                  <w:marBottom w:val="0"/>
                                  <w:divBdr>
                                    <w:top w:val="none" w:sz="0" w:space="0" w:color="auto"/>
                                    <w:left w:val="none" w:sz="0" w:space="0" w:color="auto"/>
                                    <w:bottom w:val="none" w:sz="0" w:space="0" w:color="auto"/>
                                    <w:right w:val="none" w:sz="0" w:space="0" w:color="auto"/>
                                  </w:divBdr>
                                  <w:divsChild>
                                    <w:div w:id="1291127308">
                                      <w:marLeft w:val="0"/>
                                      <w:marRight w:val="0"/>
                                      <w:marTop w:val="0"/>
                                      <w:marBottom w:val="0"/>
                                      <w:divBdr>
                                        <w:top w:val="none" w:sz="0" w:space="0" w:color="auto"/>
                                        <w:left w:val="none" w:sz="0" w:space="0" w:color="auto"/>
                                        <w:bottom w:val="none" w:sz="0" w:space="0" w:color="auto"/>
                                        <w:right w:val="none" w:sz="0" w:space="0" w:color="auto"/>
                                      </w:divBdr>
                                      <w:divsChild>
                                        <w:div w:id="212488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382368">
                          <w:marLeft w:val="0"/>
                          <w:marRight w:val="0"/>
                          <w:marTop w:val="0"/>
                          <w:marBottom w:val="0"/>
                          <w:divBdr>
                            <w:top w:val="none" w:sz="0" w:space="0" w:color="auto"/>
                            <w:left w:val="none" w:sz="0" w:space="0" w:color="auto"/>
                            <w:bottom w:val="none" w:sz="0" w:space="0" w:color="auto"/>
                            <w:right w:val="none" w:sz="0" w:space="0" w:color="auto"/>
                          </w:divBdr>
                          <w:divsChild>
                            <w:div w:id="1167593841">
                              <w:marLeft w:val="0"/>
                              <w:marRight w:val="0"/>
                              <w:marTop w:val="0"/>
                              <w:marBottom w:val="0"/>
                              <w:divBdr>
                                <w:top w:val="none" w:sz="0" w:space="0" w:color="auto"/>
                                <w:left w:val="none" w:sz="0" w:space="0" w:color="auto"/>
                                <w:bottom w:val="none" w:sz="0" w:space="0" w:color="auto"/>
                                <w:right w:val="none" w:sz="0" w:space="0" w:color="auto"/>
                              </w:divBdr>
                              <w:divsChild>
                                <w:div w:id="1659311567">
                                  <w:marLeft w:val="0"/>
                                  <w:marRight w:val="0"/>
                                  <w:marTop w:val="0"/>
                                  <w:marBottom w:val="0"/>
                                  <w:divBdr>
                                    <w:top w:val="none" w:sz="0" w:space="0" w:color="auto"/>
                                    <w:left w:val="none" w:sz="0" w:space="0" w:color="auto"/>
                                    <w:bottom w:val="none" w:sz="0" w:space="0" w:color="auto"/>
                                    <w:right w:val="none" w:sz="0" w:space="0" w:color="auto"/>
                                  </w:divBdr>
                                  <w:divsChild>
                                    <w:div w:id="8635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177498">
          <w:marLeft w:val="0"/>
          <w:marRight w:val="0"/>
          <w:marTop w:val="0"/>
          <w:marBottom w:val="0"/>
          <w:divBdr>
            <w:top w:val="none" w:sz="0" w:space="0" w:color="auto"/>
            <w:left w:val="none" w:sz="0" w:space="0" w:color="auto"/>
            <w:bottom w:val="none" w:sz="0" w:space="0" w:color="auto"/>
            <w:right w:val="none" w:sz="0" w:space="0" w:color="auto"/>
          </w:divBdr>
          <w:divsChild>
            <w:div w:id="2031450548">
              <w:marLeft w:val="0"/>
              <w:marRight w:val="0"/>
              <w:marTop w:val="0"/>
              <w:marBottom w:val="0"/>
              <w:divBdr>
                <w:top w:val="none" w:sz="0" w:space="0" w:color="auto"/>
                <w:left w:val="none" w:sz="0" w:space="0" w:color="auto"/>
                <w:bottom w:val="none" w:sz="0" w:space="0" w:color="auto"/>
                <w:right w:val="none" w:sz="0" w:space="0" w:color="auto"/>
              </w:divBdr>
              <w:divsChild>
                <w:div w:id="238100121">
                  <w:marLeft w:val="0"/>
                  <w:marRight w:val="0"/>
                  <w:marTop w:val="0"/>
                  <w:marBottom w:val="0"/>
                  <w:divBdr>
                    <w:top w:val="none" w:sz="0" w:space="0" w:color="auto"/>
                    <w:left w:val="none" w:sz="0" w:space="0" w:color="auto"/>
                    <w:bottom w:val="none" w:sz="0" w:space="0" w:color="auto"/>
                    <w:right w:val="none" w:sz="0" w:space="0" w:color="auto"/>
                  </w:divBdr>
                  <w:divsChild>
                    <w:div w:id="268632328">
                      <w:marLeft w:val="0"/>
                      <w:marRight w:val="0"/>
                      <w:marTop w:val="0"/>
                      <w:marBottom w:val="0"/>
                      <w:divBdr>
                        <w:top w:val="none" w:sz="0" w:space="0" w:color="auto"/>
                        <w:left w:val="none" w:sz="0" w:space="0" w:color="auto"/>
                        <w:bottom w:val="none" w:sz="0" w:space="0" w:color="auto"/>
                        <w:right w:val="none" w:sz="0" w:space="0" w:color="auto"/>
                      </w:divBdr>
                      <w:divsChild>
                        <w:div w:id="1586569706">
                          <w:marLeft w:val="0"/>
                          <w:marRight w:val="0"/>
                          <w:marTop w:val="0"/>
                          <w:marBottom w:val="0"/>
                          <w:divBdr>
                            <w:top w:val="none" w:sz="0" w:space="0" w:color="auto"/>
                            <w:left w:val="none" w:sz="0" w:space="0" w:color="auto"/>
                            <w:bottom w:val="none" w:sz="0" w:space="0" w:color="auto"/>
                            <w:right w:val="none" w:sz="0" w:space="0" w:color="auto"/>
                          </w:divBdr>
                          <w:divsChild>
                            <w:div w:id="1396276105">
                              <w:marLeft w:val="0"/>
                              <w:marRight w:val="0"/>
                              <w:marTop w:val="0"/>
                              <w:marBottom w:val="0"/>
                              <w:divBdr>
                                <w:top w:val="none" w:sz="0" w:space="0" w:color="auto"/>
                                <w:left w:val="none" w:sz="0" w:space="0" w:color="auto"/>
                                <w:bottom w:val="none" w:sz="0" w:space="0" w:color="auto"/>
                                <w:right w:val="none" w:sz="0" w:space="0" w:color="auto"/>
                              </w:divBdr>
                              <w:divsChild>
                                <w:div w:id="13269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530370">
                  <w:marLeft w:val="0"/>
                  <w:marRight w:val="0"/>
                  <w:marTop w:val="0"/>
                  <w:marBottom w:val="0"/>
                  <w:divBdr>
                    <w:top w:val="none" w:sz="0" w:space="0" w:color="auto"/>
                    <w:left w:val="none" w:sz="0" w:space="0" w:color="auto"/>
                    <w:bottom w:val="none" w:sz="0" w:space="0" w:color="auto"/>
                    <w:right w:val="none" w:sz="0" w:space="0" w:color="auto"/>
                  </w:divBdr>
                  <w:divsChild>
                    <w:div w:id="1819682811">
                      <w:marLeft w:val="0"/>
                      <w:marRight w:val="0"/>
                      <w:marTop w:val="0"/>
                      <w:marBottom w:val="0"/>
                      <w:divBdr>
                        <w:top w:val="none" w:sz="0" w:space="0" w:color="auto"/>
                        <w:left w:val="none" w:sz="0" w:space="0" w:color="auto"/>
                        <w:bottom w:val="none" w:sz="0" w:space="0" w:color="auto"/>
                        <w:right w:val="none" w:sz="0" w:space="0" w:color="auto"/>
                      </w:divBdr>
                      <w:divsChild>
                        <w:div w:id="765926141">
                          <w:marLeft w:val="0"/>
                          <w:marRight w:val="0"/>
                          <w:marTop w:val="0"/>
                          <w:marBottom w:val="0"/>
                          <w:divBdr>
                            <w:top w:val="none" w:sz="0" w:space="0" w:color="auto"/>
                            <w:left w:val="none" w:sz="0" w:space="0" w:color="auto"/>
                            <w:bottom w:val="none" w:sz="0" w:space="0" w:color="auto"/>
                            <w:right w:val="none" w:sz="0" w:space="0" w:color="auto"/>
                          </w:divBdr>
                          <w:divsChild>
                            <w:div w:id="225531337">
                              <w:marLeft w:val="0"/>
                              <w:marRight w:val="0"/>
                              <w:marTop w:val="0"/>
                              <w:marBottom w:val="0"/>
                              <w:divBdr>
                                <w:top w:val="none" w:sz="0" w:space="0" w:color="auto"/>
                                <w:left w:val="none" w:sz="0" w:space="0" w:color="auto"/>
                                <w:bottom w:val="none" w:sz="0" w:space="0" w:color="auto"/>
                                <w:right w:val="none" w:sz="0" w:space="0" w:color="auto"/>
                              </w:divBdr>
                              <w:divsChild>
                                <w:div w:id="1060323863">
                                  <w:marLeft w:val="0"/>
                                  <w:marRight w:val="0"/>
                                  <w:marTop w:val="0"/>
                                  <w:marBottom w:val="0"/>
                                  <w:divBdr>
                                    <w:top w:val="none" w:sz="0" w:space="0" w:color="auto"/>
                                    <w:left w:val="none" w:sz="0" w:space="0" w:color="auto"/>
                                    <w:bottom w:val="none" w:sz="0" w:space="0" w:color="auto"/>
                                    <w:right w:val="none" w:sz="0" w:space="0" w:color="auto"/>
                                  </w:divBdr>
                                  <w:divsChild>
                                    <w:div w:id="17682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9629298">
      <w:bodyDiv w:val="1"/>
      <w:marLeft w:val="0"/>
      <w:marRight w:val="0"/>
      <w:marTop w:val="0"/>
      <w:marBottom w:val="0"/>
      <w:divBdr>
        <w:top w:val="none" w:sz="0" w:space="0" w:color="auto"/>
        <w:left w:val="none" w:sz="0" w:space="0" w:color="auto"/>
        <w:bottom w:val="none" w:sz="0" w:space="0" w:color="auto"/>
        <w:right w:val="none" w:sz="0" w:space="0" w:color="auto"/>
      </w:divBdr>
      <w:divsChild>
        <w:div w:id="173319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058002">
      <w:bodyDiv w:val="1"/>
      <w:marLeft w:val="0"/>
      <w:marRight w:val="0"/>
      <w:marTop w:val="0"/>
      <w:marBottom w:val="0"/>
      <w:divBdr>
        <w:top w:val="none" w:sz="0" w:space="0" w:color="auto"/>
        <w:left w:val="none" w:sz="0" w:space="0" w:color="auto"/>
        <w:bottom w:val="none" w:sz="0" w:space="0" w:color="auto"/>
        <w:right w:val="none" w:sz="0" w:space="0" w:color="auto"/>
      </w:divBdr>
    </w:div>
    <w:div w:id="1777677112">
      <w:bodyDiv w:val="1"/>
      <w:marLeft w:val="0"/>
      <w:marRight w:val="0"/>
      <w:marTop w:val="0"/>
      <w:marBottom w:val="0"/>
      <w:divBdr>
        <w:top w:val="none" w:sz="0" w:space="0" w:color="auto"/>
        <w:left w:val="none" w:sz="0" w:space="0" w:color="auto"/>
        <w:bottom w:val="none" w:sz="0" w:space="0" w:color="auto"/>
        <w:right w:val="none" w:sz="0" w:space="0" w:color="auto"/>
      </w:divBdr>
    </w:div>
    <w:div w:id="1779057349">
      <w:bodyDiv w:val="1"/>
      <w:marLeft w:val="0"/>
      <w:marRight w:val="0"/>
      <w:marTop w:val="0"/>
      <w:marBottom w:val="0"/>
      <w:divBdr>
        <w:top w:val="none" w:sz="0" w:space="0" w:color="auto"/>
        <w:left w:val="none" w:sz="0" w:space="0" w:color="auto"/>
        <w:bottom w:val="none" w:sz="0" w:space="0" w:color="auto"/>
        <w:right w:val="none" w:sz="0" w:space="0" w:color="auto"/>
      </w:divBdr>
    </w:div>
    <w:div w:id="1781410133">
      <w:bodyDiv w:val="1"/>
      <w:marLeft w:val="0"/>
      <w:marRight w:val="0"/>
      <w:marTop w:val="0"/>
      <w:marBottom w:val="0"/>
      <w:divBdr>
        <w:top w:val="none" w:sz="0" w:space="0" w:color="auto"/>
        <w:left w:val="none" w:sz="0" w:space="0" w:color="auto"/>
        <w:bottom w:val="none" w:sz="0" w:space="0" w:color="auto"/>
        <w:right w:val="none" w:sz="0" w:space="0" w:color="auto"/>
      </w:divBdr>
      <w:divsChild>
        <w:div w:id="848953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555695">
      <w:bodyDiv w:val="1"/>
      <w:marLeft w:val="0"/>
      <w:marRight w:val="0"/>
      <w:marTop w:val="0"/>
      <w:marBottom w:val="0"/>
      <w:divBdr>
        <w:top w:val="none" w:sz="0" w:space="0" w:color="auto"/>
        <w:left w:val="none" w:sz="0" w:space="0" w:color="auto"/>
        <w:bottom w:val="none" w:sz="0" w:space="0" w:color="auto"/>
        <w:right w:val="none" w:sz="0" w:space="0" w:color="auto"/>
      </w:divBdr>
    </w:div>
    <w:div w:id="1822037240">
      <w:bodyDiv w:val="1"/>
      <w:marLeft w:val="0"/>
      <w:marRight w:val="0"/>
      <w:marTop w:val="0"/>
      <w:marBottom w:val="0"/>
      <w:divBdr>
        <w:top w:val="none" w:sz="0" w:space="0" w:color="auto"/>
        <w:left w:val="none" w:sz="0" w:space="0" w:color="auto"/>
        <w:bottom w:val="none" w:sz="0" w:space="0" w:color="auto"/>
        <w:right w:val="none" w:sz="0" w:space="0" w:color="auto"/>
      </w:divBdr>
      <w:divsChild>
        <w:div w:id="27725738">
          <w:marLeft w:val="0"/>
          <w:marRight w:val="0"/>
          <w:marTop w:val="0"/>
          <w:marBottom w:val="0"/>
          <w:divBdr>
            <w:top w:val="none" w:sz="0" w:space="0" w:color="auto"/>
            <w:left w:val="none" w:sz="0" w:space="0" w:color="auto"/>
            <w:bottom w:val="none" w:sz="0" w:space="0" w:color="auto"/>
            <w:right w:val="none" w:sz="0" w:space="0" w:color="auto"/>
          </w:divBdr>
          <w:divsChild>
            <w:div w:id="2076051380">
              <w:marLeft w:val="0"/>
              <w:marRight w:val="0"/>
              <w:marTop w:val="0"/>
              <w:marBottom w:val="0"/>
              <w:divBdr>
                <w:top w:val="none" w:sz="0" w:space="0" w:color="auto"/>
                <w:left w:val="none" w:sz="0" w:space="0" w:color="auto"/>
                <w:bottom w:val="none" w:sz="0" w:space="0" w:color="auto"/>
                <w:right w:val="none" w:sz="0" w:space="0" w:color="auto"/>
              </w:divBdr>
              <w:divsChild>
                <w:div w:id="1396734788">
                  <w:marLeft w:val="0"/>
                  <w:marRight w:val="0"/>
                  <w:marTop w:val="0"/>
                  <w:marBottom w:val="0"/>
                  <w:divBdr>
                    <w:top w:val="none" w:sz="0" w:space="0" w:color="auto"/>
                    <w:left w:val="none" w:sz="0" w:space="0" w:color="auto"/>
                    <w:bottom w:val="none" w:sz="0" w:space="0" w:color="auto"/>
                    <w:right w:val="none" w:sz="0" w:space="0" w:color="auto"/>
                  </w:divBdr>
                  <w:divsChild>
                    <w:div w:id="1103306142">
                      <w:marLeft w:val="0"/>
                      <w:marRight w:val="0"/>
                      <w:marTop w:val="0"/>
                      <w:marBottom w:val="0"/>
                      <w:divBdr>
                        <w:top w:val="none" w:sz="0" w:space="0" w:color="auto"/>
                        <w:left w:val="none" w:sz="0" w:space="0" w:color="auto"/>
                        <w:bottom w:val="none" w:sz="0" w:space="0" w:color="auto"/>
                        <w:right w:val="none" w:sz="0" w:space="0" w:color="auto"/>
                      </w:divBdr>
                      <w:divsChild>
                        <w:div w:id="1545827968">
                          <w:marLeft w:val="0"/>
                          <w:marRight w:val="0"/>
                          <w:marTop w:val="0"/>
                          <w:marBottom w:val="0"/>
                          <w:divBdr>
                            <w:top w:val="none" w:sz="0" w:space="0" w:color="auto"/>
                            <w:left w:val="none" w:sz="0" w:space="0" w:color="auto"/>
                            <w:bottom w:val="none" w:sz="0" w:space="0" w:color="auto"/>
                            <w:right w:val="none" w:sz="0" w:space="0" w:color="auto"/>
                          </w:divBdr>
                          <w:divsChild>
                            <w:div w:id="53381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432122">
      <w:bodyDiv w:val="1"/>
      <w:marLeft w:val="0"/>
      <w:marRight w:val="0"/>
      <w:marTop w:val="0"/>
      <w:marBottom w:val="0"/>
      <w:divBdr>
        <w:top w:val="none" w:sz="0" w:space="0" w:color="auto"/>
        <w:left w:val="none" w:sz="0" w:space="0" w:color="auto"/>
        <w:bottom w:val="none" w:sz="0" w:space="0" w:color="auto"/>
        <w:right w:val="none" w:sz="0" w:space="0" w:color="auto"/>
      </w:divBdr>
    </w:div>
    <w:div w:id="1959098541">
      <w:bodyDiv w:val="1"/>
      <w:marLeft w:val="0"/>
      <w:marRight w:val="0"/>
      <w:marTop w:val="0"/>
      <w:marBottom w:val="0"/>
      <w:divBdr>
        <w:top w:val="none" w:sz="0" w:space="0" w:color="auto"/>
        <w:left w:val="none" w:sz="0" w:space="0" w:color="auto"/>
        <w:bottom w:val="none" w:sz="0" w:space="0" w:color="auto"/>
        <w:right w:val="none" w:sz="0" w:space="0" w:color="auto"/>
      </w:divBdr>
    </w:div>
    <w:div w:id="1988513428">
      <w:bodyDiv w:val="1"/>
      <w:marLeft w:val="0"/>
      <w:marRight w:val="0"/>
      <w:marTop w:val="0"/>
      <w:marBottom w:val="0"/>
      <w:divBdr>
        <w:top w:val="none" w:sz="0" w:space="0" w:color="auto"/>
        <w:left w:val="none" w:sz="0" w:space="0" w:color="auto"/>
        <w:bottom w:val="none" w:sz="0" w:space="0" w:color="auto"/>
        <w:right w:val="none" w:sz="0" w:space="0" w:color="auto"/>
      </w:divBdr>
    </w:div>
    <w:div w:id="2005817907">
      <w:bodyDiv w:val="1"/>
      <w:marLeft w:val="0"/>
      <w:marRight w:val="0"/>
      <w:marTop w:val="0"/>
      <w:marBottom w:val="0"/>
      <w:divBdr>
        <w:top w:val="none" w:sz="0" w:space="0" w:color="auto"/>
        <w:left w:val="none" w:sz="0" w:space="0" w:color="auto"/>
        <w:bottom w:val="none" w:sz="0" w:space="0" w:color="auto"/>
        <w:right w:val="none" w:sz="0" w:space="0" w:color="auto"/>
      </w:divBdr>
      <w:divsChild>
        <w:div w:id="986741051">
          <w:marLeft w:val="0"/>
          <w:marRight w:val="0"/>
          <w:marTop w:val="0"/>
          <w:marBottom w:val="0"/>
          <w:divBdr>
            <w:top w:val="none" w:sz="0" w:space="0" w:color="auto"/>
            <w:left w:val="none" w:sz="0" w:space="0" w:color="auto"/>
            <w:bottom w:val="none" w:sz="0" w:space="0" w:color="auto"/>
            <w:right w:val="none" w:sz="0" w:space="0" w:color="auto"/>
          </w:divBdr>
          <w:divsChild>
            <w:div w:id="445346145">
              <w:marLeft w:val="0"/>
              <w:marRight w:val="0"/>
              <w:marTop w:val="0"/>
              <w:marBottom w:val="0"/>
              <w:divBdr>
                <w:top w:val="none" w:sz="0" w:space="0" w:color="auto"/>
                <w:left w:val="none" w:sz="0" w:space="0" w:color="auto"/>
                <w:bottom w:val="none" w:sz="0" w:space="0" w:color="auto"/>
                <w:right w:val="none" w:sz="0" w:space="0" w:color="auto"/>
              </w:divBdr>
              <w:divsChild>
                <w:div w:id="2122189035">
                  <w:marLeft w:val="0"/>
                  <w:marRight w:val="0"/>
                  <w:marTop w:val="0"/>
                  <w:marBottom w:val="0"/>
                  <w:divBdr>
                    <w:top w:val="none" w:sz="0" w:space="0" w:color="auto"/>
                    <w:left w:val="none" w:sz="0" w:space="0" w:color="auto"/>
                    <w:bottom w:val="none" w:sz="0" w:space="0" w:color="auto"/>
                    <w:right w:val="none" w:sz="0" w:space="0" w:color="auto"/>
                  </w:divBdr>
                  <w:divsChild>
                    <w:div w:id="2130198008">
                      <w:marLeft w:val="0"/>
                      <w:marRight w:val="0"/>
                      <w:marTop w:val="0"/>
                      <w:marBottom w:val="0"/>
                      <w:divBdr>
                        <w:top w:val="none" w:sz="0" w:space="0" w:color="auto"/>
                        <w:left w:val="none" w:sz="0" w:space="0" w:color="auto"/>
                        <w:bottom w:val="none" w:sz="0" w:space="0" w:color="auto"/>
                        <w:right w:val="none" w:sz="0" w:space="0" w:color="auto"/>
                      </w:divBdr>
                      <w:divsChild>
                        <w:div w:id="1249271067">
                          <w:marLeft w:val="0"/>
                          <w:marRight w:val="0"/>
                          <w:marTop w:val="0"/>
                          <w:marBottom w:val="0"/>
                          <w:divBdr>
                            <w:top w:val="none" w:sz="0" w:space="0" w:color="auto"/>
                            <w:left w:val="none" w:sz="0" w:space="0" w:color="auto"/>
                            <w:bottom w:val="none" w:sz="0" w:space="0" w:color="auto"/>
                            <w:right w:val="none" w:sz="0" w:space="0" w:color="auto"/>
                          </w:divBdr>
                          <w:divsChild>
                            <w:div w:id="7151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398598">
      <w:bodyDiv w:val="1"/>
      <w:marLeft w:val="0"/>
      <w:marRight w:val="0"/>
      <w:marTop w:val="0"/>
      <w:marBottom w:val="0"/>
      <w:divBdr>
        <w:top w:val="none" w:sz="0" w:space="0" w:color="auto"/>
        <w:left w:val="none" w:sz="0" w:space="0" w:color="auto"/>
        <w:bottom w:val="none" w:sz="0" w:space="0" w:color="auto"/>
        <w:right w:val="none" w:sz="0" w:space="0" w:color="auto"/>
      </w:divBdr>
      <w:divsChild>
        <w:div w:id="629017334">
          <w:marLeft w:val="0"/>
          <w:marRight w:val="0"/>
          <w:marTop w:val="0"/>
          <w:marBottom w:val="0"/>
          <w:divBdr>
            <w:top w:val="none" w:sz="0" w:space="0" w:color="auto"/>
            <w:left w:val="none" w:sz="0" w:space="0" w:color="auto"/>
            <w:bottom w:val="none" w:sz="0" w:space="0" w:color="auto"/>
            <w:right w:val="none" w:sz="0" w:space="0" w:color="auto"/>
          </w:divBdr>
          <w:divsChild>
            <w:div w:id="463042556">
              <w:marLeft w:val="0"/>
              <w:marRight w:val="0"/>
              <w:marTop w:val="0"/>
              <w:marBottom w:val="0"/>
              <w:divBdr>
                <w:top w:val="none" w:sz="0" w:space="0" w:color="auto"/>
                <w:left w:val="none" w:sz="0" w:space="0" w:color="auto"/>
                <w:bottom w:val="none" w:sz="0" w:space="0" w:color="auto"/>
                <w:right w:val="none" w:sz="0" w:space="0" w:color="auto"/>
              </w:divBdr>
              <w:divsChild>
                <w:div w:id="164443878">
                  <w:marLeft w:val="0"/>
                  <w:marRight w:val="0"/>
                  <w:marTop w:val="0"/>
                  <w:marBottom w:val="0"/>
                  <w:divBdr>
                    <w:top w:val="none" w:sz="0" w:space="0" w:color="auto"/>
                    <w:left w:val="none" w:sz="0" w:space="0" w:color="auto"/>
                    <w:bottom w:val="none" w:sz="0" w:space="0" w:color="auto"/>
                    <w:right w:val="none" w:sz="0" w:space="0" w:color="auto"/>
                  </w:divBdr>
                  <w:divsChild>
                    <w:div w:id="1240095444">
                      <w:marLeft w:val="0"/>
                      <w:marRight w:val="0"/>
                      <w:marTop w:val="0"/>
                      <w:marBottom w:val="0"/>
                      <w:divBdr>
                        <w:top w:val="none" w:sz="0" w:space="0" w:color="auto"/>
                        <w:left w:val="none" w:sz="0" w:space="0" w:color="auto"/>
                        <w:bottom w:val="none" w:sz="0" w:space="0" w:color="auto"/>
                        <w:right w:val="none" w:sz="0" w:space="0" w:color="auto"/>
                      </w:divBdr>
                      <w:divsChild>
                        <w:div w:id="314723275">
                          <w:marLeft w:val="0"/>
                          <w:marRight w:val="0"/>
                          <w:marTop w:val="0"/>
                          <w:marBottom w:val="0"/>
                          <w:divBdr>
                            <w:top w:val="none" w:sz="0" w:space="0" w:color="auto"/>
                            <w:left w:val="none" w:sz="0" w:space="0" w:color="auto"/>
                            <w:bottom w:val="none" w:sz="0" w:space="0" w:color="auto"/>
                            <w:right w:val="none" w:sz="0" w:space="0" w:color="auto"/>
                          </w:divBdr>
                          <w:divsChild>
                            <w:div w:id="8733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457340">
      <w:bodyDiv w:val="1"/>
      <w:marLeft w:val="0"/>
      <w:marRight w:val="0"/>
      <w:marTop w:val="0"/>
      <w:marBottom w:val="0"/>
      <w:divBdr>
        <w:top w:val="none" w:sz="0" w:space="0" w:color="auto"/>
        <w:left w:val="none" w:sz="0" w:space="0" w:color="auto"/>
        <w:bottom w:val="none" w:sz="0" w:space="0" w:color="auto"/>
        <w:right w:val="none" w:sz="0" w:space="0" w:color="auto"/>
      </w:divBdr>
      <w:divsChild>
        <w:div w:id="1374576373">
          <w:marLeft w:val="0"/>
          <w:marRight w:val="0"/>
          <w:marTop w:val="0"/>
          <w:marBottom w:val="0"/>
          <w:divBdr>
            <w:top w:val="none" w:sz="0" w:space="0" w:color="auto"/>
            <w:left w:val="none" w:sz="0" w:space="0" w:color="auto"/>
            <w:bottom w:val="none" w:sz="0" w:space="0" w:color="auto"/>
            <w:right w:val="none" w:sz="0" w:space="0" w:color="auto"/>
          </w:divBdr>
          <w:divsChild>
            <w:div w:id="444278498">
              <w:marLeft w:val="0"/>
              <w:marRight w:val="0"/>
              <w:marTop w:val="0"/>
              <w:marBottom w:val="0"/>
              <w:divBdr>
                <w:top w:val="none" w:sz="0" w:space="0" w:color="auto"/>
                <w:left w:val="none" w:sz="0" w:space="0" w:color="auto"/>
                <w:bottom w:val="none" w:sz="0" w:space="0" w:color="auto"/>
                <w:right w:val="none" w:sz="0" w:space="0" w:color="auto"/>
              </w:divBdr>
              <w:divsChild>
                <w:div w:id="405497183">
                  <w:marLeft w:val="0"/>
                  <w:marRight w:val="0"/>
                  <w:marTop w:val="0"/>
                  <w:marBottom w:val="0"/>
                  <w:divBdr>
                    <w:top w:val="none" w:sz="0" w:space="0" w:color="auto"/>
                    <w:left w:val="none" w:sz="0" w:space="0" w:color="auto"/>
                    <w:bottom w:val="none" w:sz="0" w:space="0" w:color="auto"/>
                    <w:right w:val="none" w:sz="0" w:space="0" w:color="auto"/>
                  </w:divBdr>
                  <w:divsChild>
                    <w:div w:id="1279679572">
                      <w:marLeft w:val="0"/>
                      <w:marRight w:val="0"/>
                      <w:marTop w:val="0"/>
                      <w:marBottom w:val="0"/>
                      <w:divBdr>
                        <w:top w:val="none" w:sz="0" w:space="0" w:color="auto"/>
                        <w:left w:val="none" w:sz="0" w:space="0" w:color="auto"/>
                        <w:bottom w:val="none" w:sz="0" w:space="0" w:color="auto"/>
                        <w:right w:val="none" w:sz="0" w:space="0" w:color="auto"/>
                      </w:divBdr>
                      <w:divsChild>
                        <w:div w:id="696583787">
                          <w:marLeft w:val="0"/>
                          <w:marRight w:val="0"/>
                          <w:marTop w:val="0"/>
                          <w:marBottom w:val="0"/>
                          <w:divBdr>
                            <w:top w:val="none" w:sz="0" w:space="0" w:color="auto"/>
                            <w:left w:val="none" w:sz="0" w:space="0" w:color="auto"/>
                            <w:bottom w:val="none" w:sz="0" w:space="0" w:color="auto"/>
                            <w:right w:val="none" w:sz="0" w:space="0" w:color="auto"/>
                          </w:divBdr>
                          <w:divsChild>
                            <w:div w:id="5212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bi%20Syed\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9FD168BB4D641B292F4A4D5FB370F91"/>
        <w:category>
          <w:name w:val="General"/>
          <w:gallery w:val="placeholder"/>
        </w:category>
        <w:types>
          <w:type w:val="bbPlcHdr"/>
        </w:types>
        <w:behaviors>
          <w:behavior w:val="content"/>
        </w:behaviors>
        <w:guid w:val="{DC16F810-05A6-43EF-B919-B85CC80CC58C}"/>
      </w:docPartPr>
      <w:docPartBody>
        <w:p w:rsidR="002C32F3" w:rsidRDefault="002C32F3">
          <w:pPr>
            <w:pStyle w:val="09FD168BB4D641B292F4A4D5FB370F9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7</w:t>
          </w:r>
          <w:r w:rsidRPr="00D86945">
            <w:rPr>
              <w:rStyle w:val="SubtitleChar"/>
              <w:b/>
            </w:rPr>
            <w:fldChar w:fldCharType="end"/>
          </w:r>
        </w:p>
      </w:docPartBody>
    </w:docPart>
    <w:docPart>
      <w:docPartPr>
        <w:name w:val="5EDBD76508624E97B7C10B3D6CEFC711"/>
        <w:category>
          <w:name w:val="General"/>
          <w:gallery w:val="placeholder"/>
        </w:category>
        <w:types>
          <w:type w:val="bbPlcHdr"/>
        </w:types>
        <w:behaviors>
          <w:behavior w:val="content"/>
        </w:behaviors>
        <w:guid w:val="{BF147B9F-6B33-4157-9E85-7178CE0566B7}"/>
      </w:docPartPr>
      <w:docPartBody>
        <w:p w:rsidR="002C32F3" w:rsidRDefault="00537B45" w:rsidP="00537B45">
          <w:pPr>
            <w:pStyle w:val="5EDBD76508624E97B7C10B3D6CEFC711"/>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B45"/>
    <w:rsid w:val="00105150"/>
    <w:rsid w:val="002C32F3"/>
    <w:rsid w:val="00362B74"/>
    <w:rsid w:val="0051585B"/>
    <w:rsid w:val="00537B45"/>
    <w:rsid w:val="00674F3E"/>
    <w:rsid w:val="00726403"/>
    <w:rsid w:val="00960EB1"/>
    <w:rsid w:val="00A26D12"/>
    <w:rsid w:val="00AC0276"/>
    <w:rsid w:val="00C71341"/>
    <w:rsid w:val="00CF7997"/>
    <w:rsid w:val="00D97589"/>
    <w:rsid w:val="00DE0C4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0E2841" w:themeColor="text2"/>
      <w:spacing w:val="20"/>
      <w:kern w:val="0"/>
      <w:sz w:val="32"/>
      <w:szCs w:val="22"/>
      <w:lang w:val="en-US" w:eastAsia="en-US"/>
      <w14:ligatures w14:val="none"/>
    </w:rPr>
  </w:style>
  <w:style w:type="character" w:customStyle="1" w:styleId="SubtitleChar">
    <w:name w:val="Subtitle Char"/>
    <w:basedOn w:val="DefaultParagraphFont"/>
    <w:link w:val="Subtitle"/>
    <w:uiPriority w:val="2"/>
    <w:rPr>
      <w:caps/>
      <w:color w:val="0E2841" w:themeColor="text2"/>
      <w:spacing w:val="20"/>
      <w:kern w:val="0"/>
      <w:sz w:val="32"/>
      <w:szCs w:val="22"/>
      <w:lang w:val="en-US" w:eastAsia="en-US"/>
      <w14:ligatures w14:val="none"/>
    </w:rPr>
  </w:style>
  <w:style w:type="paragraph" w:customStyle="1" w:styleId="09FD168BB4D641B292F4A4D5FB370F91">
    <w:name w:val="09FD168BB4D641B292F4A4D5FB370F91"/>
  </w:style>
  <w:style w:type="paragraph" w:customStyle="1" w:styleId="5EDBD76508624E97B7C10B3D6CEFC711">
    <w:name w:val="5EDBD76508624E97B7C10B3D6CEFC711"/>
    <w:rsid w:val="00537B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Office 2007 - 2010">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677AC-E39E-4D60-84FD-F720F3268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2</TotalTime>
  <Pages>19</Pages>
  <Words>1665</Words>
  <Characters>9494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Shabi Syed</dc:creator>
  <cp:keywords/>
  <dc:description/>
  <cp:lastModifiedBy>SYED SHABI UL HASSAN</cp:lastModifiedBy>
  <cp:revision>3</cp:revision>
  <cp:lastPrinted>2006-08-01T17:47:00Z</cp:lastPrinted>
  <dcterms:created xsi:type="dcterms:W3CDTF">2024-09-11T08:24:00Z</dcterms:created>
  <dcterms:modified xsi:type="dcterms:W3CDTF">2024-09-11T14:09:00Z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